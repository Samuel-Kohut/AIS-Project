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EDF8" w14:textId="77777777" w:rsidR="005D6AC8" w:rsidRPr="009F5643" w:rsidRDefault="009B1D2F" w:rsidP="00C925F6">
      <w:pPr>
        <w:pStyle w:val="Default"/>
        <w:jc w:val="center"/>
        <w:rPr>
          <w:rFonts w:ascii="Times New Roman" w:hAnsi="Times New Roman" w:cs="Times New Roman"/>
        </w:rPr>
      </w:pPr>
      <w:r w:rsidRPr="009F5643">
        <w:rPr>
          <w:rFonts w:ascii="Times New Roman" w:hAnsi="Times New Roman" w:cs="Times New Roman"/>
        </w:rPr>
        <mc:AlternateContent>
          <mc:Choice Requires="wps">
            <w:drawing>
              <wp:anchor distT="45720" distB="45720" distL="114300" distR="114300" simplePos="0" relativeHeight="251669504" behindDoc="0" locked="0" layoutInCell="1" allowOverlap="1" wp14:anchorId="29F995DF" wp14:editId="66F766D3">
                <wp:simplePos x="0" y="0"/>
                <wp:positionH relativeFrom="column">
                  <wp:posOffset>4231370</wp:posOffset>
                </wp:positionH>
                <wp:positionV relativeFrom="paragraph">
                  <wp:posOffset>57</wp:posOffset>
                </wp:positionV>
                <wp:extent cx="1962150" cy="1404620"/>
                <wp:effectExtent l="0" t="0" r="0" b="3810"/>
                <wp:wrapSquare wrapText="bothSides"/>
                <wp:docPr id="9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1404620"/>
                        </a:xfrm>
                        <a:prstGeom prst="rect">
                          <a:avLst/>
                        </a:prstGeom>
                        <a:noFill/>
                        <a:ln w="9525">
                          <a:noFill/>
                          <a:miter lim="800000"/>
                          <a:headEnd/>
                          <a:tailEnd/>
                        </a:ln>
                      </wps:spPr>
                      <wps:txbx>
                        <w:txbxContent>
                          <w:p w14:paraId="4BEF5AD2" w14:textId="77777777" w:rsidR="009B1D2F" w:rsidRPr="009F5643" w:rsidRDefault="009B1D2F" w:rsidP="009B1D2F">
                            <w:pPr>
                              <w:jc w:val="center"/>
                            </w:pPr>
                            <w:r w:rsidRPr="009F5643">
                              <w:drawing>
                                <wp:inline distT="0" distB="0" distL="0" distR="0" wp14:anchorId="264EFF30" wp14:editId="3FA08D75">
                                  <wp:extent cx="1583495" cy="521859"/>
                                  <wp:effectExtent l="0" t="0" r="0" b="0"/>
                                  <wp:docPr id="95" name="Obrázok 95" descr="FIIT STU | AM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IT STU | AMCE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8806" cy="52690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F995DF" id="_x0000_t202" coordsize="21600,21600" o:spt="202" path="m,l,21600r21600,l21600,xe">
                <v:stroke joinstyle="miter"/>
                <v:path gradientshapeok="t" o:connecttype="rect"/>
              </v:shapetype>
              <v:shape id="Textové pole 2" o:spid="_x0000_s1026" type="#_x0000_t202" style="position:absolute;left:0;text-align:left;margin-left:333.2pt;margin-top:0;width:154.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" filled="f" stroked="f">
                <v:textbox style="mso-fit-shape-to-text:t">
                  <w:txbxContent>
                    <w:p w14:paraId="4BEF5AD2" w14:textId="77777777" w:rsidR="009B1D2F" w:rsidRPr="009F5643" w:rsidRDefault="009B1D2F" w:rsidP="009B1D2F">
                      <w:pPr>
                        <w:jc w:val="center"/>
                      </w:pPr>
                      <w:r w:rsidRPr="009F5643">
                        <w:drawing>
                          <wp:inline distT="0" distB="0" distL="0" distR="0" wp14:anchorId="264EFF30" wp14:editId="3FA08D75">
                            <wp:extent cx="1583495" cy="521859"/>
                            <wp:effectExtent l="0" t="0" r="0" b="0"/>
                            <wp:docPr id="95" name="Obrázok 95" descr="FIIT STU | AM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IT STU | AMCE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98806" cy="526905"/>
                                    </a:xfrm>
                                    <a:prstGeom prst="rect">
                                      <a:avLst/>
                                    </a:prstGeom>
                                    <a:noFill/>
                                    <a:ln>
                                      <a:noFill/>
                                    </a:ln>
                                  </pic:spPr>
                                </pic:pic>
                              </a:graphicData>
                            </a:graphic>
                          </wp:inline>
                        </w:drawing>
                      </w:r>
                    </w:p>
                  </w:txbxContent>
                </v:textbox>
                <w10:wrap type="square"/>
              </v:shape>
            </w:pict>
          </mc:Fallback>
        </mc:AlternateContent>
      </w:r>
      <w:r w:rsidR="00F0444B" w:rsidRPr="009F5643">
        <w:rPr>
          <w:rFonts w:ascii="Times New Roman" w:hAnsi="Times New Roman" w:cs="Times New Roman"/>
        </w:rPr>
        <mc:AlternateContent>
          <mc:Choice Requires="wpg">
            <w:drawing>
              <wp:anchor distT="0" distB="0" distL="114300" distR="114300" simplePos="0" relativeHeight="251667456" behindDoc="0" locked="0" layoutInCell="1" allowOverlap="1" wp14:anchorId="3C308C30" wp14:editId="2D7ED79E">
                <wp:simplePos x="0" y="0"/>
                <wp:positionH relativeFrom="column">
                  <wp:posOffset>-908618</wp:posOffset>
                </wp:positionH>
                <wp:positionV relativeFrom="paragraph">
                  <wp:posOffset>-910590</wp:posOffset>
                </wp:positionV>
                <wp:extent cx="4783339" cy="4625975"/>
                <wp:effectExtent l="19050" t="0" r="0" b="3175"/>
                <wp:wrapNone/>
                <wp:docPr id="4" name="Graphic 1"/>
                <wp:cNvGraphicFramePr/>
                <a:graphic xmlns:a="http://schemas.openxmlformats.org/drawingml/2006/main">
                  <a:graphicData uri="http://schemas.microsoft.com/office/word/2010/wordprocessingGroup">
                    <wpg:wgp>
                      <wpg:cNvGrpSpPr/>
                      <wpg:grpSpPr>
                        <a:xfrm>
                          <a:off x="0" y="0"/>
                          <a:ext cx="4783339" cy="4625975"/>
                          <a:chOff x="0" y="0"/>
                          <a:chExt cx="6146745" cy="5944527"/>
                        </a:xfrm>
                        <a:gradFill>
                          <a:gsLst>
                            <a:gs pos="0">
                              <a:schemeClr val="tx1">
                                <a:lumMod val="85000"/>
                                <a:lumOff val="15000"/>
                              </a:schemeClr>
                            </a:gs>
                            <a:gs pos="68000">
                              <a:schemeClr val="bg1">
                                <a:alpha val="0"/>
                              </a:schemeClr>
                            </a:gs>
                          </a:gsLst>
                          <a:lin ang="3000000" scaled="0"/>
                        </a:gradFill>
                      </wpg:grpSpPr>
                      <wps:wsp>
                        <wps:cNvPr id="7" name="Freeform: Shape 34"/>
                        <wps:cNvSpPr/>
                        <wps:spPr>
                          <a:xfrm flipV="1">
                            <a:off x="0" y="464"/>
                            <a:ext cx="564641" cy="561855"/>
                          </a:xfrm>
                          <a:custGeom>
                            <a:avLst/>
                            <a:gdLst>
                              <a:gd name="connsiteX0" fmla="*/ 253914 w 564641"/>
                              <a:gd name="connsiteY0" fmla="*/ 295261 h 561855"/>
                              <a:gd name="connsiteX1" fmla="*/ -546 w 564641"/>
                              <a:gd name="connsiteY1" fmla="*/ 40801 h 561855"/>
                              <a:gd name="connsiteX2" fmla="*/ 847 w 564641"/>
                              <a:gd name="connsiteY2" fmla="*/ 14333 h 561855"/>
                              <a:gd name="connsiteX3" fmla="*/ 2240 w 564641"/>
                              <a:gd name="connsiteY3" fmla="*/ -12135 h 561855"/>
                              <a:gd name="connsiteX4" fmla="*/ 283168 w 564641"/>
                              <a:gd name="connsiteY4" fmla="*/ 268793 h 561855"/>
                              <a:gd name="connsiteX5" fmla="*/ 564096 w 564641"/>
                              <a:gd name="connsiteY5" fmla="*/ 549721 h 561855"/>
                              <a:gd name="connsiteX6" fmla="*/ 536235 w 564641"/>
                              <a:gd name="connsiteY6" fmla="*/ 549721 h 561855"/>
                              <a:gd name="connsiteX7" fmla="*/ 508374 w 564641"/>
                              <a:gd name="connsiteY7" fmla="*/ 549721 h 561855"/>
                              <a:gd name="connsiteX8" fmla="*/ 253914 w 564641"/>
                              <a:gd name="connsiteY8" fmla="*/ 295261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53914" y="295261"/>
                                </a:moveTo>
                                <a:lnTo>
                                  <a:pt x="-546" y="40801"/>
                                </a:lnTo>
                                <a:lnTo>
                                  <a:pt x="847" y="14333"/>
                                </a:lnTo>
                                <a:lnTo>
                                  <a:pt x="2240" y="-12135"/>
                                </a:lnTo>
                                <a:lnTo>
                                  <a:pt x="283168" y="268793"/>
                                </a:lnTo>
                                <a:lnTo>
                                  <a:pt x="564096" y="549721"/>
                                </a:lnTo>
                                <a:lnTo>
                                  <a:pt x="536235" y="549721"/>
                                </a:lnTo>
                                <a:lnTo>
                                  <a:pt x="508374" y="549721"/>
                                </a:lnTo>
                                <a:lnTo>
                                  <a:pt x="253914" y="295261"/>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 name="Freeform: Shape 35"/>
                        <wps:cNvSpPr/>
                        <wps:spPr>
                          <a:xfrm flipV="1">
                            <a:off x="625006" y="0"/>
                            <a:ext cx="1126033" cy="564641"/>
                          </a:xfrm>
                          <a:custGeom>
                            <a:avLst/>
                            <a:gdLst>
                              <a:gd name="connsiteX0" fmla="*/ 279555 w 1126033"/>
                              <a:gd name="connsiteY0" fmla="*/ 270189 h 564641"/>
                              <a:gd name="connsiteX1" fmla="*/ 561876 w 1126033"/>
                              <a:gd name="connsiteY1" fmla="*/ -12132 h 564641"/>
                              <a:gd name="connsiteX2" fmla="*/ 842804 w 1126033"/>
                              <a:gd name="connsiteY2" fmla="*/ 268796 h 564641"/>
                              <a:gd name="connsiteX3" fmla="*/ 1123732 w 1126033"/>
                              <a:gd name="connsiteY3" fmla="*/ 549724 h 564641"/>
                              <a:gd name="connsiteX4" fmla="*/ 1097264 w 1126033"/>
                              <a:gd name="connsiteY4" fmla="*/ 551117 h 564641"/>
                              <a:gd name="connsiteX5" fmla="*/ 1070797 w 1126033"/>
                              <a:gd name="connsiteY5" fmla="*/ 552510 h 564641"/>
                              <a:gd name="connsiteX6" fmla="*/ 816336 w 1126033"/>
                              <a:gd name="connsiteY6" fmla="*/ 298049 h 564641"/>
                              <a:gd name="connsiteX7" fmla="*/ 561876 w 1126033"/>
                              <a:gd name="connsiteY7" fmla="*/ 43589 h 564641"/>
                              <a:gd name="connsiteX8" fmla="*/ 307416 w 1126033"/>
                              <a:gd name="connsiteY8" fmla="*/ 298049 h 564641"/>
                              <a:gd name="connsiteX9" fmla="*/ 53420 w 1126033"/>
                              <a:gd name="connsiteY9" fmla="*/ 552045 h 564641"/>
                              <a:gd name="connsiteX10" fmla="*/ 25559 w 1126033"/>
                              <a:gd name="connsiteY10" fmla="*/ 552045 h 564641"/>
                              <a:gd name="connsiteX11" fmla="*/ -2302 w 1126033"/>
                              <a:gd name="connsiteY11" fmla="*/ 552045 h 564641"/>
                              <a:gd name="connsiteX12" fmla="*/ 279555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9555" y="270189"/>
                                </a:moveTo>
                                <a:lnTo>
                                  <a:pt x="561876" y="-12132"/>
                                </a:lnTo>
                                <a:lnTo>
                                  <a:pt x="842804" y="268796"/>
                                </a:lnTo>
                                <a:lnTo>
                                  <a:pt x="1123732" y="549724"/>
                                </a:lnTo>
                                <a:lnTo>
                                  <a:pt x="1097264" y="551117"/>
                                </a:lnTo>
                                <a:lnTo>
                                  <a:pt x="1070797" y="552510"/>
                                </a:lnTo>
                                <a:lnTo>
                                  <a:pt x="816336" y="298049"/>
                                </a:lnTo>
                                <a:lnTo>
                                  <a:pt x="561876" y="43589"/>
                                </a:lnTo>
                                <a:lnTo>
                                  <a:pt x="307416" y="298049"/>
                                </a:lnTo>
                                <a:lnTo>
                                  <a:pt x="53420" y="552045"/>
                                </a:lnTo>
                                <a:lnTo>
                                  <a:pt x="25559" y="552045"/>
                                </a:lnTo>
                                <a:lnTo>
                                  <a:pt x="-2302" y="552045"/>
                                </a:lnTo>
                                <a:lnTo>
                                  <a:pt x="279555"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 name="Freeform: Shape 36"/>
                        <wps:cNvSpPr/>
                        <wps:spPr>
                          <a:xfrm flipV="1">
                            <a:off x="1813726" y="0"/>
                            <a:ext cx="1126033" cy="564641"/>
                          </a:xfrm>
                          <a:custGeom>
                            <a:avLst/>
                            <a:gdLst>
                              <a:gd name="connsiteX0" fmla="*/ 277251 w 1126033"/>
                              <a:gd name="connsiteY0" fmla="*/ 270189 h 564641"/>
                              <a:gd name="connsiteX1" fmla="*/ 559572 w 1126033"/>
                              <a:gd name="connsiteY1" fmla="*/ -12132 h 564641"/>
                              <a:gd name="connsiteX2" fmla="*/ 840500 w 1126033"/>
                              <a:gd name="connsiteY2" fmla="*/ 268796 h 564641"/>
                              <a:gd name="connsiteX3" fmla="*/ 1121428 w 1126033"/>
                              <a:gd name="connsiteY3" fmla="*/ 549724 h 564641"/>
                              <a:gd name="connsiteX4" fmla="*/ 1094960 w 1126033"/>
                              <a:gd name="connsiteY4" fmla="*/ 551117 h 564641"/>
                              <a:gd name="connsiteX5" fmla="*/ 1068493 w 1126033"/>
                              <a:gd name="connsiteY5" fmla="*/ 552510 h 564641"/>
                              <a:gd name="connsiteX6" fmla="*/ 814032 w 1126033"/>
                              <a:gd name="connsiteY6" fmla="*/ 298049 h 564641"/>
                              <a:gd name="connsiteX7" fmla="*/ 559572 w 1126033"/>
                              <a:gd name="connsiteY7" fmla="*/ 43589 h 564641"/>
                              <a:gd name="connsiteX8" fmla="*/ 305112 w 1126033"/>
                              <a:gd name="connsiteY8" fmla="*/ 298049 h 564641"/>
                              <a:gd name="connsiteX9" fmla="*/ 51116 w 1126033"/>
                              <a:gd name="connsiteY9" fmla="*/ 552045 h 564641"/>
                              <a:gd name="connsiteX10" fmla="*/ 23255 w 1126033"/>
                              <a:gd name="connsiteY10" fmla="*/ 552045 h 564641"/>
                              <a:gd name="connsiteX11" fmla="*/ -4606 w 1126033"/>
                              <a:gd name="connsiteY11" fmla="*/ 552045 h 564641"/>
                              <a:gd name="connsiteX12" fmla="*/ 277251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7251" y="270189"/>
                                </a:moveTo>
                                <a:lnTo>
                                  <a:pt x="559572" y="-12132"/>
                                </a:lnTo>
                                <a:lnTo>
                                  <a:pt x="840500" y="268796"/>
                                </a:lnTo>
                                <a:lnTo>
                                  <a:pt x="1121428" y="549724"/>
                                </a:lnTo>
                                <a:lnTo>
                                  <a:pt x="1094960" y="551117"/>
                                </a:lnTo>
                                <a:lnTo>
                                  <a:pt x="1068493" y="552510"/>
                                </a:lnTo>
                                <a:lnTo>
                                  <a:pt x="814032" y="298049"/>
                                </a:lnTo>
                                <a:lnTo>
                                  <a:pt x="559572" y="43589"/>
                                </a:lnTo>
                                <a:lnTo>
                                  <a:pt x="305112" y="298049"/>
                                </a:lnTo>
                                <a:lnTo>
                                  <a:pt x="51116" y="552045"/>
                                </a:lnTo>
                                <a:lnTo>
                                  <a:pt x="23255" y="552045"/>
                                </a:lnTo>
                                <a:lnTo>
                                  <a:pt x="-4606" y="552045"/>
                                </a:lnTo>
                                <a:lnTo>
                                  <a:pt x="277251"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 name="Freeform: Shape 37"/>
                        <wps:cNvSpPr/>
                        <wps:spPr>
                          <a:xfrm flipV="1">
                            <a:off x="3002446" y="0"/>
                            <a:ext cx="1126033" cy="564641"/>
                          </a:xfrm>
                          <a:custGeom>
                            <a:avLst/>
                            <a:gdLst>
                              <a:gd name="connsiteX0" fmla="*/ 274947 w 1126033"/>
                              <a:gd name="connsiteY0" fmla="*/ 270189 h 564641"/>
                              <a:gd name="connsiteX1" fmla="*/ 557268 w 1126033"/>
                              <a:gd name="connsiteY1" fmla="*/ -12132 h 564641"/>
                              <a:gd name="connsiteX2" fmla="*/ 838196 w 1126033"/>
                              <a:gd name="connsiteY2" fmla="*/ 268796 h 564641"/>
                              <a:gd name="connsiteX3" fmla="*/ 1119124 w 1126033"/>
                              <a:gd name="connsiteY3" fmla="*/ 549724 h 564641"/>
                              <a:gd name="connsiteX4" fmla="*/ 1092656 w 1126033"/>
                              <a:gd name="connsiteY4" fmla="*/ 551117 h 564641"/>
                              <a:gd name="connsiteX5" fmla="*/ 1066189 w 1126033"/>
                              <a:gd name="connsiteY5" fmla="*/ 552510 h 564641"/>
                              <a:gd name="connsiteX6" fmla="*/ 811728 w 1126033"/>
                              <a:gd name="connsiteY6" fmla="*/ 298049 h 564641"/>
                              <a:gd name="connsiteX7" fmla="*/ 557268 w 1126033"/>
                              <a:gd name="connsiteY7" fmla="*/ 43589 h 564641"/>
                              <a:gd name="connsiteX8" fmla="*/ 302808 w 1126033"/>
                              <a:gd name="connsiteY8" fmla="*/ 298049 h 564641"/>
                              <a:gd name="connsiteX9" fmla="*/ 48812 w 1126033"/>
                              <a:gd name="connsiteY9" fmla="*/ 552045 h 564641"/>
                              <a:gd name="connsiteX10" fmla="*/ 20951 w 1126033"/>
                              <a:gd name="connsiteY10" fmla="*/ 552045 h 564641"/>
                              <a:gd name="connsiteX11" fmla="*/ -6910 w 1126033"/>
                              <a:gd name="connsiteY11" fmla="*/ 552045 h 564641"/>
                              <a:gd name="connsiteX12" fmla="*/ 274947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4947" y="270189"/>
                                </a:moveTo>
                                <a:lnTo>
                                  <a:pt x="557268" y="-12132"/>
                                </a:lnTo>
                                <a:lnTo>
                                  <a:pt x="838196" y="268796"/>
                                </a:lnTo>
                                <a:lnTo>
                                  <a:pt x="1119124" y="549724"/>
                                </a:lnTo>
                                <a:lnTo>
                                  <a:pt x="1092656" y="551117"/>
                                </a:lnTo>
                                <a:lnTo>
                                  <a:pt x="1066189" y="552510"/>
                                </a:lnTo>
                                <a:lnTo>
                                  <a:pt x="811728" y="298049"/>
                                </a:lnTo>
                                <a:lnTo>
                                  <a:pt x="557268" y="43589"/>
                                </a:lnTo>
                                <a:lnTo>
                                  <a:pt x="302808" y="298049"/>
                                </a:lnTo>
                                <a:lnTo>
                                  <a:pt x="48812" y="552045"/>
                                </a:lnTo>
                                <a:lnTo>
                                  <a:pt x="20951" y="552045"/>
                                </a:lnTo>
                                <a:lnTo>
                                  <a:pt x="-6910" y="552045"/>
                                </a:lnTo>
                                <a:lnTo>
                                  <a:pt x="274947"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 name="Freeform: Shape 38"/>
                        <wps:cNvSpPr/>
                        <wps:spPr>
                          <a:xfrm flipV="1">
                            <a:off x="4191166" y="0"/>
                            <a:ext cx="1126033" cy="564641"/>
                          </a:xfrm>
                          <a:custGeom>
                            <a:avLst/>
                            <a:gdLst>
                              <a:gd name="connsiteX0" fmla="*/ 272643 w 1126033"/>
                              <a:gd name="connsiteY0" fmla="*/ 270189 h 564641"/>
                              <a:gd name="connsiteX1" fmla="*/ 554964 w 1126033"/>
                              <a:gd name="connsiteY1" fmla="*/ -12132 h 564641"/>
                              <a:gd name="connsiteX2" fmla="*/ 835892 w 1126033"/>
                              <a:gd name="connsiteY2" fmla="*/ 268796 h 564641"/>
                              <a:gd name="connsiteX3" fmla="*/ 1116820 w 1126033"/>
                              <a:gd name="connsiteY3" fmla="*/ 549724 h 564641"/>
                              <a:gd name="connsiteX4" fmla="*/ 1090352 w 1126033"/>
                              <a:gd name="connsiteY4" fmla="*/ 551117 h 564641"/>
                              <a:gd name="connsiteX5" fmla="*/ 1063885 w 1126033"/>
                              <a:gd name="connsiteY5" fmla="*/ 552510 h 564641"/>
                              <a:gd name="connsiteX6" fmla="*/ 809424 w 1126033"/>
                              <a:gd name="connsiteY6" fmla="*/ 298049 h 564641"/>
                              <a:gd name="connsiteX7" fmla="*/ 554964 w 1126033"/>
                              <a:gd name="connsiteY7" fmla="*/ 43589 h 564641"/>
                              <a:gd name="connsiteX8" fmla="*/ 300504 w 1126033"/>
                              <a:gd name="connsiteY8" fmla="*/ 298049 h 564641"/>
                              <a:gd name="connsiteX9" fmla="*/ 46508 w 1126033"/>
                              <a:gd name="connsiteY9" fmla="*/ 552045 h 564641"/>
                              <a:gd name="connsiteX10" fmla="*/ 18647 w 1126033"/>
                              <a:gd name="connsiteY10" fmla="*/ 552045 h 564641"/>
                              <a:gd name="connsiteX11" fmla="*/ -9214 w 1126033"/>
                              <a:gd name="connsiteY11" fmla="*/ 552045 h 564641"/>
                              <a:gd name="connsiteX12" fmla="*/ 272643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2643" y="270189"/>
                                </a:moveTo>
                                <a:lnTo>
                                  <a:pt x="554964" y="-12132"/>
                                </a:lnTo>
                                <a:lnTo>
                                  <a:pt x="835892" y="268796"/>
                                </a:lnTo>
                                <a:lnTo>
                                  <a:pt x="1116820" y="549724"/>
                                </a:lnTo>
                                <a:lnTo>
                                  <a:pt x="1090352" y="551117"/>
                                </a:lnTo>
                                <a:lnTo>
                                  <a:pt x="1063885" y="552510"/>
                                </a:lnTo>
                                <a:lnTo>
                                  <a:pt x="809424" y="298049"/>
                                </a:lnTo>
                                <a:lnTo>
                                  <a:pt x="554964" y="43589"/>
                                </a:lnTo>
                                <a:lnTo>
                                  <a:pt x="300504" y="298049"/>
                                </a:lnTo>
                                <a:lnTo>
                                  <a:pt x="46508" y="552045"/>
                                </a:lnTo>
                                <a:lnTo>
                                  <a:pt x="18647" y="552045"/>
                                </a:lnTo>
                                <a:lnTo>
                                  <a:pt x="-9214" y="552045"/>
                                </a:lnTo>
                                <a:lnTo>
                                  <a:pt x="272643"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39"/>
                        <wps:cNvSpPr/>
                        <wps:spPr>
                          <a:xfrm flipV="1">
                            <a:off x="5379886" y="464"/>
                            <a:ext cx="564641" cy="561855"/>
                          </a:xfrm>
                          <a:custGeom>
                            <a:avLst/>
                            <a:gdLst>
                              <a:gd name="connsiteX0" fmla="*/ 269954 w 564641"/>
                              <a:gd name="connsiteY0" fmla="*/ 268793 h 561855"/>
                              <a:gd name="connsiteX1" fmla="*/ 550882 w 564641"/>
                              <a:gd name="connsiteY1" fmla="*/ -12135 h 561855"/>
                              <a:gd name="connsiteX2" fmla="*/ 552275 w 564641"/>
                              <a:gd name="connsiteY2" fmla="*/ 14333 h 561855"/>
                              <a:gd name="connsiteX3" fmla="*/ 553668 w 564641"/>
                              <a:gd name="connsiteY3" fmla="*/ 40801 h 561855"/>
                              <a:gd name="connsiteX4" fmla="*/ 299208 w 564641"/>
                              <a:gd name="connsiteY4" fmla="*/ 295261 h 561855"/>
                              <a:gd name="connsiteX5" fmla="*/ 44748 w 564641"/>
                              <a:gd name="connsiteY5" fmla="*/ 549721 h 561855"/>
                              <a:gd name="connsiteX6" fmla="*/ 16887 w 564641"/>
                              <a:gd name="connsiteY6" fmla="*/ 549721 h 561855"/>
                              <a:gd name="connsiteX7" fmla="*/ -10974 w 564641"/>
                              <a:gd name="connsiteY7" fmla="*/ 549721 h 561855"/>
                              <a:gd name="connsiteX8" fmla="*/ 269954 w 564641"/>
                              <a:gd name="connsiteY8" fmla="*/ 268793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68793"/>
                                </a:moveTo>
                                <a:lnTo>
                                  <a:pt x="550882" y="-12135"/>
                                </a:lnTo>
                                <a:lnTo>
                                  <a:pt x="552275" y="14333"/>
                                </a:lnTo>
                                <a:lnTo>
                                  <a:pt x="553668" y="40801"/>
                                </a:lnTo>
                                <a:lnTo>
                                  <a:pt x="299208" y="295261"/>
                                </a:lnTo>
                                <a:lnTo>
                                  <a:pt x="44748" y="549721"/>
                                </a:lnTo>
                                <a:lnTo>
                                  <a:pt x="16887" y="549721"/>
                                </a:lnTo>
                                <a:lnTo>
                                  <a:pt x="-10974" y="549721"/>
                                </a:lnTo>
                                <a:lnTo>
                                  <a:pt x="269954" y="268793"/>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40"/>
                        <wps:cNvSpPr/>
                        <wps:spPr>
                          <a:xfrm flipV="1">
                            <a:off x="30646" y="32968"/>
                            <a:ext cx="1128355" cy="1126033"/>
                          </a:xfrm>
                          <a:custGeom>
                            <a:avLst/>
                            <a:gdLst>
                              <a:gd name="connsiteX0" fmla="*/ 279776 w 1128355"/>
                              <a:gd name="connsiteY0" fmla="*/ 833716 h 1126033"/>
                              <a:gd name="connsiteX1" fmla="*/ -1152 w 1128355"/>
                              <a:gd name="connsiteY1" fmla="*/ 552788 h 1126033"/>
                              <a:gd name="connsiteX2" fmla="*/ 281169 w 1128355"/>
                              <a:gd name="connsiteY2" fmla="*/ 270467 h 1126033"/>
                              <a:gd name="connsiteX3" fmla="*/ 563026 w 1128355"/>
                              <a:gd name="connsiteY3" fmla="*/ -11389 h 1126033"/>
                              <a:gd name="connsiteX4" fmla="*/ 844882 w 1128355"/>
                              <a:gd name="connsiteY4" fmla="*/ 270467 h 1126033"/>
                              <a:gd name="connsiteX5" fmla="*/ 1127203 w 1128355"/>
                              <a:gd name="connsiteY5" fmla="*/ 552788 h 1126033"/>
                              <a:gd name="connsiteX6" fmla="*/ 846275 w 1128355"/>
                              <a:gd name="connsiteY6" fmla="*/ 833716 h 1126033"/>
                              <a:gd name="connsiteX7" fmla="*/ 563026 w 1128355"/>
                              <a:gd name="connsiteY7" fmla="*/ 1114644 h 1126033"/>
                              <a:gd name="connsiteX8" fmla="*/ 279776 w 1128355"/>
                              <a:gd name="connsiteY8" fmla="*/ 833716 h 1126033"/>
                              <a:gd name="connsiteX9" fmla="*/ 818415 w 1128355"/>
                              <a:gd name="connsiteY9" fmla="*/ 805856 h 1126033"/>
                              <a:gd name="connsiteX10" fmla="*/ 1071482 w 1128355"/>
                              <a:gd name="connsiteY10" fmla="*/ 552788 h 1126033"/>
                              <a:gd name="connsiteX11" fmla="*/ 817022 w 1128355"/>
                              <a:gd name="connsiteY11" fmla="*/ 298328 h 1126033"/>
                              <a:gd name="connsiteX12" fmla="*/ 563026 w 1128355"/>
                              <a:gd name="connsiteY12" fmla="*/ 44332 h 1126033"/>
                              <a:gd name="connsiteX13" fmla="*/ 309030 w 1128355"/>
                              <a:gd name="connsiteY13" fmla="*/ 298328 h 1126033"/>
                              <a:gd name="connsiteX14" fmla="*/ 54569 w 1128355"/>
                              <a:gd name="connsiteY14" fmla="*/ 552788 h 1126033"/>
                              <a:gd name="connsiteX15" fmla="*/ 307637 w 1128355"/>
                              <a:gd name="connsiteY15" fmla="*/ 805856 h 1126033"/>
                              <a:gd name="connsiteX16" fmla="*/ 563026 w 1128355"/>
                              <a:gd name="connsiteY16" fmla="*/ 1058923 h 1126033"/>
                              <a:gd name="connsiteX17" fmla="*/ 818415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3716"/>
                                </a:moveTo>
                                <a:lnTo>
                                  <a:pt x="-1152" y="552788"/>
                                </a:lnTo>
                                <a:lnTo>
                                  <a:pt x="281169" y="270467"/>
                                </a:lnTo>
                                <a:lnTo>
                                  <a:pt x="563026" y="-11389"/>
                                </a:lnTo>
                                <a:lnTo>
                                  <a:pt x="844882" y="270467"/>
                                </a:lnTo>
                                <a:lnTo>
                                  <a:pt x="1127203" y="552788"/>
                                </a:lnTo>
                                <a:lnTo>
                                  <a:pt x="846275" y="833716"/>
                                </a:lnTo>
                                <a:cubicBezTo>
                                  <a:pt x="691649" y="988343"/>
                                  <a:pt x="564419" y="1114644"/>
                                  <a:pt x="563026" y="1114644"/>
                                </a:cubicBezTo>
                                <a:cubicBezTo>
                                  <a:pt x="561633" y="1114644"/>
                                  <a:pt x="434402" y="988343"/>
                                  <a:pt x="279776" y="833716"/>
                                </a:cubicBezTo>
                                <a:close/>
                                <a:moveTo>
                                  <a:pt x="818415" y="805856"/>
                                </a:moveTo>
                                <a:lnTo>
                                  <a:pt x="1071482" y="552788"/>
                                </a:lnTo>
                                <a:lnTo>
                                  <a:pt x="817022" y="298328"/>
                                </a:lnTo>
                                <a:lnTo>
                                  <a:pt x="563026" y="44332"/>
                                </a:lnTo>
                                <a:lnTo>
                                  <a:pt x="309030" y="298328"/>
                                </a:lnTo>
                                <a:lnTo>
                                  <a:pt x="54569" y="552788"/>
                                </a:lnTo>
                                <a:lnTo>
                                  <a:pt x="307637" y="805856"/>
                                </a:lnTo>
                                <a:cubicBezTo>
                                  <a:pt x="446940" y="945159"/>
                                  <a:pt x="561633" y="1058923"/>
                                  <a:pt x="563026" y="1058923"/>
                                </a:cubicBezTo>
                                <a:cubicBezTo>
                                  <a:pt x="564419" y="1058923"/>
                                  <a:pt x="679112" y="945159"/>
                                  <a:pt x="818415"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41"/>
                        <wps:cNvSpPr/>
                        <wps:spPr>
                          <a:xfrm flipV="1">
                            <a:off x="1219366" y="32968"/>
                            <a:ext cx="1128355" cy="1126033"/>
                          </a:xfrm>
                          <a:custGeom>
                            <a:avLst/>
                            <a:gdLst>
                              <a:gd name="connsiteX0" fmla="*/ 277472 w 1128355"/>
                              <a:gd name="connsiteY0" fmla="*/ 833716 h 1126033"/>
                              <a:gd name="connsiteX1" fmla="*/ -3456 w 1128355"/>
                              <a:gd name="connsiteY1" fmla="*/ 552788 h 1126033"/>
                              <a:gd name="connsiteX2" fmla="*/ 278865 w 1128355"/>
                              <a:gd name="connsiteY2" fmla="*/ 270467 h 1126033"/>
                              <a:gd name="connsiteX3" fmla="*/ 560722 w 1128355"/>
                              <a:gd name="connsiteY3" fmla="*/ -11389 h 1126033"/>
                              <a:gd name="connsiteX4" fmla="*/ 842578 w 1128355"/>
                              <a:gd name="connsiteY4" fmla="*/ 270467 h 1126033"/>
                              <a:gd name="connsiteX5" fmla="*/ 1124899 w 1128355"/>
                              <a:gd name="connsiteY5" fmla="*/ 552788 h 1126033"/>
                              <a:gd name="connsiteX6" fmla="*/ 843971 w 1128355"/>
                              <a:gd name="connsiteY6" fmla="*/ 833716 h 1126033"/>
                              <a:gd name="connsiteX7" fmla="*/ 560722 w 1128355"/>
                              <a:gd name="connsiteY7" fmla="*/ 1114644 h 1126033"/>
                              <a:gd name="connsiteX8" fmla="*/ 277472 w 1128355"/>
                              <a:gd name="connsiteY8" fmla="*/ 833716 h 1126033"/>
                              <a:gd name="connsiteX9" fmla="*/ 816111 w 1128355"/>
                              <a:gd name="connsiteY9" fmla="*/ 805856 h 1126033"/>
                              <a:gd name="connsiteX10" fmla="*/ 1069178 w 1128355"/>
                              <a:gd name="connsiteY10" fmla="*/ 552788 h 1126033"/>
                              <a:gd name="connsiteX11" fmla="*/ 814718 w 1128355"/>
                              <a:gd name="connsiteY11" fmla="*/ 298328 h 1126033"/>
                              <a:gd name="connsiteX12" fmla="*/ 560722 w 1128355"/>
                              <a:gd name="connsiteY12" fmla="*/ 44332 h 1126033"/>
                              <a:gd name="connsiteX13" fmla="*/ 306726 w 1128355"/>
                              <a:gd name="connsiteY13" fmla="*/ 298328 h 1126033"/>
                              <a:gd name="connsiteX14" fmla="*/ 52265 w 1128355"/>
                              <a:gd name="connsiteY14" fmla="*/ 552788 h 1126033"/>
                              <a:gd name="connsiteX15" fmla="*/ 305333 w 1128355"/>
                              <a:gd name="connsiteY15" fmla="*/ 805856 h 1126033"/>
                              <a:gd name="connsiteX16" fmla="*/ 560722 w 1128355"/>
                              <a:gd name="connsiteY16" fmla="*/ 1058923 h 1126033"/>
                              <a:gd name="connsiteX17" fmla="*/ 816111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3716"/>
                                </a:moveTo>
                                <a:lnTo>
                                  <a:pt x="-3456" y="552788"/>
                                </a:lnTo>
                                <a:lnTo>
                                  <a:pt x="278865" y="270467"/>
                                </a:lnTo>
                                <a:lnTo>
                                  <a:pt x="560722" y="-11389"/>
                                </a:lnTo>
                                <a:lnTo>
                                  <a:pt x="842578" y="270467"/>
                                </a:lnTo>
                                <a:lnTo>
                                  <a:pt x="1124899" y="552788"/>
                                </a:lnTo>
                                <a:lnTo>
                                  <a:pt x="843971" y="833716"/>
                                </a:lnTo>
                                <a:cubicBezTo>
                                  <a:pt x="689345" y="988343"/>
                                  <a:pt x="562115" y="1114644"/>
                                  <a:pt x="560722" y="1114644"/>
                                </a:cubicBezTo>
                                <a:cubicBezTo>
                                  <a:pt x="559329" y="1114644"/>
                                  <a:pt x="432098" y="988343"/>
                                  <a:pt x="277472" y="833716"/>
                                </a:cubicBezTo>
                                <a:close/>
                                <a:moveTo>
                                  <a:pt x="816111" y="805856"/>
                                </a:moveTo>
                                <a:lnTo>
                                  <a:pt x="1069178" y="552788"/>
                                </a:lnTo>
                                <a:lnTo>
                                  <a:pt x="814718" y="298328"/>
                                </a:lnTo>
                                <a:lnTo>
                                  <a:pt x="560722" y="44332"/>
                                </a:lnTo>
                                <a:lnTo>
                                  <a:pt x="306726" y="298328"/>
                                </a:lnTo>
                                <a:lnTo>
                                  <a:pt x="52265" y="552788"/>
                                </a:lnTo>
                                <a:lnTo>
                                  <a:pt x="305333" y="805856"/>
                                </a:lnTo>
                                <a:cubicBezTo>
                                  <a:pt x="444636" y="945159"/>
                                  <a:pt x="559329" y="1058923"/>
                                  <a:pt x="560722" y="1058923"/>
                                </a:cubicBezTo>
                                <a:cubicBezTo>
                                  <a:pt x="562115" y="1058923"/>
                                  <a:pt x="676808" y="945159"/>
                                  <a:pt x="816111"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42"/>
                        <wps:cNvSpPr/>
                        <wps:spPr>
                          <a:xfrm flipV="1">
                            <a:off x="2408086" y="32968"/>
                            <a:ext cx="1128355" cy="1126033"/>
                          </a:xfrm>
                          <a:custGeom>
                            <a:avLst/>
                            <a:gdLst>
                              <a:gd name="connsiteX0" fmla="*/ 275168 w 1128355"/>
                              <a:gd name="connsiteY0" fmla="*/ 833716 h 1126033"/>
                              <a:gd name="connsiteX1" fmla="*/ -5760 w 1128355"/>
                              <a:gd name="connsiteY1" fmla="*/ 552788 h 1126033"/>
                              <a:gd name="connsiteX2" fmla="*/ 276561 w 1128355"/>
                              <a:gd name="connsiteY2" fmla="*/ 270467 h 1126033"/>
                              <a:gd name="connsiteX3" fmla="*/ 558418 w 1128355"/>
                              <a:gd name="connsiteY3" fmla="*/ -11389 h 1126033"/>
                              <a:gd name="connsiteX4" fmla="*/ 840274 w 1128355"/>
                              <a:gd name="connsiteY4" fmla="*/ 270467 h 1126033"/>
                              <a:gd name="connsiteX5" fmla="*/ 1122595 w 1128355"/>
                              <a:gd name="connsiteY5" fmla="*/ 552788 h 1126033"/>
                              <a:gd name="connsiteX6" fmla="*/ 841667 w 1128355"/>
                              <a:gd name="connsiteY6" fmla="*/ 833716 h 1126033"/>
                              <a:gd name="connsiteX7" fmla="*/ 558418 w 1128355"/>
                              <a:gd name="connsiteY7" fmla="*/ 1114644 h 1126033"/>
                              <a:gd name="connsiteX8" fmla="*/ 275168 w 1128355"/>
                              <a:gd name="connsiteY8" fmla="*/ 833716 h 1126033"/>
                              <a:gd name="connsiteX9" fmla="*/ 813807 w 1128355"/>
                              <a:gd name="connsiteY9" fmla="*/ 805856 h 1126033"/>
                              <a:gd name="connsiteX10" fmla="*/ 1066874 w 1128355"/>
                              <a:gd name="connsiteY10" fmla="*/ 552788 h 1126033"/>
                              <a:gd name="connsiteX11" fmla="*/ 812414 w 1128355"/>
                              <a:gd name="connsiteY11" fmla="*/ 298328 h 1126033"/>
                              <a:gd name="connsiteX12" fmla="*/ 558418 w 1128355"/>
                              <a:gd name="connsiteY12" fmla="*/ 44332 h 1126033"/>
                              <a:gd name="connsiteX13" fmla="*/ 304422 w 1128355"/>
                              <a:gd name="connsiteY13" fmla="*/ 298328 h 1126033"/>
                              <a:gd name="connsiteX14" fmla="*/ 49961 w 1128355"/>
                              <a:gd name="connsiteY14" fmla="*/ 552788 h 1126033"/>
                              <a:gd name="connsiteX15" fmla="*/ 303029 w 1128355"/>
                              <a:gd name="connsiteY15" fmla="*/ 805856 h 1126033"/>
                              <a:gd name="connsiteX16" fmla="*/ 558418 w 1128355"/>
                              <a:gd name="connsiteY16" fmla="*/ 1058923 h 1126033"/>
                              <a:gd name="connsiteX17" fmla="*/ 813807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3716"/>
                                </a:moveTo>
                                <a:lnTo>
                                  <a:pt x="-5760" y="552788"/>
                                </a:lnTo>
                                <a:lnTo>
                                  <a:pt x="276561" y="270467"/>
                                </a:lnTo>
                                <a:lnTo>
                                  <a:pt x="558418" y="-11389"/>
                                </a:lnTo>
                                <a:lnTo>
                                  <a:pt x="840274" y="270467"/>
                                </a:lnTo>
                                <a:lnTo>
                                  <a:pt x="1122595" y="552788"/>
                                </a:lnTo>
                                <a:lnTo>
                                  <a:pt x="841667" y="833716"/>
                                </a:lnTo>
                                <a:cubicBezTo>
                                  <a:pt x="687041" y="988343"/>
                                  <a:pt x="559811" y="1114644"/>
                                  <a:pt x="558418" y="1114644"/>
                                </a:cubicBezTo>
                                <a:cubicBezTo>
                                  <a:pt x="557025" y="1114644"/>
                                  <a:pt x="429794" y="988343"/>
                                  <a:pt x="275168" y="833716"/>
                                </a:cubicBezTo>
                                <a:close/>
                                <a:moveTo>
                                  <a:pt x="813807" y="805856"/>
                                </a:moveTo>
                                <a:lnTo>
                                  <a:pt x="1066874" y="552788"/>
                                </a:lnTo>
                                <a:lnTo>
                                  <a:pt x="812414" y="298328"/>
                                </a:lnTo>
                                <a:lnTo>
                                  <a:pt x="558418" y="44332"/>
                                </a:lnTo>
                                <a:lnTo>
                                  <a:pt x="304422" y="298328"/>
                                </a:lnTo>
                                <a:lnTo>
                                  <a:pt x="49961" y="552788"/>
                                </a:lnTo>
                                <a:lnTo>
                                  <a:pt x="303029" y="805856"/>
                                </a:lnTo>
                                <a:cubicBezTo>
                                  <a:pt x="442332" y="945159"/>
                                  <a:pt x="557025" y="1058923"/>
                                  <a:pt x="558418" y="1058923"/>
                                </a:cubicBezTo>
                                <a:cubicBezTo>
                                  <a:pt x="559811" y="1058923"/>
                                  <a:pt x="674504" y="945159"/>
                                  <a:pt x="813807"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 name="Freeform: Shape 43"/>
                        <wps:cNvSpPr/>
                        <wps:spPr>
                          <a:xfrm flipV="1">
                            <a:off x="3596806" y="32968"/>
                            <a:ext cx="1128355" cy="1126033"/>
                          </a:xfrm>
                          <a:custGeom>
                            <a:avLst/>
                            <a:gdLst>
                              <a:gd name="connsiteX0" fmla="*/ 272864 w 1128355"/>
                              <a:gd name="connsiteY0" fmla="*/ 833716 h 1126033"/>
                              <a:gd name="connsiteX1" fmla="*/ -8064 w 1128355"/>
                              <a:gd name="connsiteY1" fmla="*/ 552788 h 1126033"/>
                              <a:gd name="connsiteX2" fmla="*/ 274257 w 1128355"/>
                              <a:gd name="connsiteY2" fmla="*/ 270467 h 1126033"/>
                              <a:gd name="connsiteX3" fmla="*/ 556114 w 1128355"/>
                              <a:gd name="connsiteY3" fmla="*/ -11389 h 1126033"/>
                              <a:gd name="connsiteX4" fmla="*/ 837970 w 1128355"/>
                              <a:gd name="connsiteY4" fmla="*/ 270467 h 1126033"/>
                              <a:gd name="connsiteX5" fmla="*/ 1120291 w 1128355"/>
                              <a:gd name="connsiteY5" fmla="*/ 552788 h 1126033"/>
                              <a:gd name="connsiteX6" fmla="*/ 839363 w 1128355"/>
                              <a:gd name="connsiteY6" fmla="*/ 833716 h 1126033"/>
                              <a:gd name="connsiteX7" fmla="*/ 556114 w 1128355"/>
                              <a:gd name="connsiteY7" fmla="*/ 1114644 h 1126033"/>
                              <a:gd name="connsiteX8" fmla="*/ 272864 w 1128355"/>
                              <a:gd name="connsiteY8" fmla="*/ 833716 h 1126033"/>
                              <a:gd name="connsiteX9" fmla="*/ 811503 w 1128355"/>
                              <a:gd name="connsiteY9" fmla="*/ 805856 h 1126033"/>
                              <a:gd name="connsiteX10" fmla="*/ 1064570 w 1128355"/>
                              <a:gd name="connsiteY10" fmla="*/ 552788 h 1126033"/>
                              <a:gd name="connsiteX11" fmla="*/ 810110 w 1128355"/>
                              <a:gd name="connsiteY11" fmla="*/ 298328 h 1126033"/>
                              <a:gd name="connsiteX12" fmla="*/ 556114 w 1128355"/>
                              <a:gd name="connsiteY12" fmla="*/ 44332 h 1126033"/>
                              <a:gd name="connsiteX13" fmla="*/ 302118 w 1128355"/>
                              <a:gd name="connsiteY13" fmla="*/ 298328 h 1126033"/>
                              <a:gd name="connsiteX14" fmla="*/ 47657 w 1128355"/>
                              <a:gd name="connsiteY14" fmla="*/ 552788 h 1126033"/>
                              <a:gd name="connsiteX15" fmla="*/ 300725 w 1128355"/>
                              <a:gd name="connsiteY15" fmla="*/ 805856 h 1126033"/>
                              <a:gd name="connsiteX16" fmla="*/ 556114 w 1128355"/>
                              <a:gd name="connsiteY16" fmla="*/ 1058923 h 1126033"/>
                              <a:gd name="connsiteX17" fmla="*/ 811503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3716"/>
                                </a:moveTo>
                                <a:lnTo>
                                  <a:pt x="-8064" y="552788"/>
                                </a:lnTo>
                                <a:lnTo>
                                  <a:pt x="274257" y="270467"/>
                                </a:lnTo>
                                <a:lnTo>
                                  <a:pt x="556114" y="-11389"/>
                                </a:lnTo>
                                <a:lnTo>
                                  <a:pt x="837970" y="270467"/>
                                </a:lnTo>
                                <a:lnTo>
                                  <a:pt x="1120291" y="552788"/>
                                </a:lnTo>
                                <a:lnTo>
                                  <a:pt x="839363" y="833716"/>
                                </a:lnTo>
                                <a:cubicBezTo>
                                  <a:pt x="684737" y="988343"/>
                                  <a:pt x="557507" y="1114644"/>
                                  <a:pt x="556114" y="1114644"/>
                                </a:cubicBezTo>
                                <a:cubicBezTo>
                                  <a:pt x="554721" y="1114644"/>
                                  <a:pt x="427490" y="988343"/>
                                  <a:pt x="272864" y="833716"/>
                                </a:cubicBezTo>
                                <a:close/>
                                <a:moveTo>
                                  <a:pt x="811503" y="805856"/>
                                </a:moveTo>
                                <a:lnTo>
                                  <a:pt x="1064570" y="552788"/>
                                </a:lnTo>
                                <a:lnTo>
                                  <a:pt x="810110" y="298328"/>
                                </a:lnTo>
                                <a:lnTo>
                                  <a:pt x="556114" y="44332"/>
                                </a:lnTo>
                                <a:lnTo>
                                  <a:pt x="302118" y="298328"/>
                                </a:lnTo>
                                <a:lnTo>
                                  <a:pt x="47657" y="552788"/>
                                </a:lnTo>
                                <a:lnTo>
                                  <a:pt x="300725" y="805856"/>
                                </a:lnTo>
                                <a:cubicBezTo>
                                  <a:pt x="440028" y="945159"/>
                                  <a:pt x="554721" y="1058923"/>
                                  <a:pt x="556114" y="1058923"/>
                                </a:cubicBezTo>
                                <a:cubicBezTo>
                                  <a:pt x="557507" y="1058923"/>
                                  <a:pt x="672200" y="945159"/>
                                  <a:pt x="811503"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44"/>
                        <wps:cNvSpPr/>
                        <wps:spPr>
                          <a:xfrm flipV="1">
                            <a:off x="4785526" y="32968"/>
                            <a:ext cx="1128355" cy="1126033"/>
                          </a:xfrm>
                          <a:custGeom>
                            <a:avLst/>
                            <a:gdLst>
                              <a:gd name="connsiteX0" fmla="*/ 270560 w 1128355"/>
                              <a:gd name="connsiteY0" fmla="*/ 833716 h 1126033"/>
                              <a:gd name="connsiteX1" fmla="*/ -10368 w 1128355"/>
                              <a:gd name="connsiteY1" fmla="*/ 552788 h 1126033"/>
                              <a:gd name="connsiteX2" fmla="*/ 271953 w 1128355"/>
                              <a:gd name="connsiteY2" fmla="*/ 270467 h 1126033"/>
                              <a:gd name="connsiteX3" fmla="*/ 553810 w 1128355"/>
                              <a:gd name="connsiteY3" fmla="*/ -11389 h 1126033"/>
                              <a:gd name="connsiteX4" fmla="*/ 835666 w 1128355"/>
                              <a:gd name="connsiteY4" fmla="*/ 270467 h 1126033"/>
                              <a:gd name="connsiteX5" fmla="*/ 1117987 w 1128355"/>
                              <a:gd name="connsiteY5" fmla="*/ 552788 h 1126033"/>
                              <a:gd name="connsiteX6" fmla="*/ 837059 w 1128355"/>
                              <a:gd name="connsiteY6" fmla="*/ 833716 h 1126033"/>
                              <a:gd name="connsiteX7" fmla="*/ 553810 w 1128355"/>
                              <a:gd name="connsiteY7" fmla="*/ 1114644 h 1126033"/>
                              <a:gd name="connsiteX8" fmla="*/ 270560 w 1128355"/>
                              <a:gd name="connsiteY8" fmla="*/ 833716 h 1126033"/>
                              <a:gd name="connsiteX9" fmla="*/ 809199 w 1128355"/>
                              <a:gd name="connsiteY9" fmla="*/ 805856 h 1126033"/>
                              <a:gd name="connsiteX10" fmla="*/ 1062266 w 1128355"/>
                              <a:gd name="connsiteY10" fmla="*/ 552788 h 1126033"/>
                              <a:gd name="connsiteX11" fmla="*/ 807806 w 1128355"/>
                              <a:gd name="connsiteY11" fmla="*/ 298328 h 1126033"/>
                              <a:gd name="connsiteX12" fmla="*/ 553810 w 1128355"/>
                              <a:gd name="connsiteY12" fmla="*/ 44332 h 1126033"/>
                              <a:gd name="connsiteX13" fmla="*/ 299814 w 1128355"/>
                              <a:gd name="connsiteY13" fmla="*/ 298328 h 1126033"/>
                              <a:gd name="connsiteX14" fmla="*/ 45353 w 1128355"/>
                              <a:gd name="connsiteY14" fmla="*/ 552788 h 1126033"/>
                              <a:gd name="connsiteX15" fmla="*/ 298421 w 1128355"/>
                              <a:gd name="connsiteY15" fmla="*/ 805856 h 1126033"/>
                              <a:gd name="connsiteX16" fmla="*/ 553810 w 1128355"/>
                              <a:gd name="connsiteY16" fmla="*/ 1058923 h 1126033"/>
                              <a:gd name="connsiteX17" fmla="*/ 809199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3716"/>
                                </a:moveTo>
                                <a:lnTo>
                                  <a:pt x="-10368" y="552788"/>
                                </a:lnTo>
                                <a:lnTo>
                                  <a:pt x="271953" y="270467"/>
                                </a:lnTo>
                                <a:lnTo>
                                  <a:pt x="553810" y="-11389"/>
                                </a:lnTo>
                                <a:lnTo>
                                  <a:pt x="835666" y="270467"/>
                                </a:lnTo>
                                <a:lnTo>
                                  <a:pt x="1117987" y="552788"/>
                                </a:lnTo>
                                <a:lnTo>
                                  <a:pt x="837059" y="833716"/>
                                </a:lnTo>
                                <a:cubicBezTo>
                                  <a:pt x="682433" y="988343"/>
                                  <a:pt x="555203" y="1114644"/>
                                  <a:pt x="553810" y="1114644"/>
                                </a:cubicBezTo>
                                <a:cubicBezTo>
                                  <a:pt x="552417" y="1114644"/>
                                  <a:pt x="425186" y="988343"/>
                                  <a:pt x="270560" y="833716"/>
                                </a:cubicBezTo>
                                <a:close/>
                                <a:moveTo>
                                  <a:pt x="809199" y="805856"/>
                                </a:moveTo>
                                <a:lnTo>
                                  <a:pt x="1062266" y="552788"/>
                                </a:lnTo>
                                <a:lnTo>
                                  <a:pt x="807806" y="298328"/>
                                </a:lnTo>
                                <a:lnTo>
                                  <a:pt x="553810" y="44332"/>
                                </a:lnTo>
                                <a:lnTo>
                                  <a:pt x="299814" y="298328"/>
                                </a:lnTo>
                                <a:lnTo>
                                  <a:pt x="45353" y="552788"/>
                                </a:lnTo>
                                <a:lnTo>
                                  <a:pt x="298421" y="805856"/>
                                </a:lnTo>
                                <a:cubicBezTo>
                                  <a:pt x="437724" y="945159"/>
                                  <a:pt x="552417" y="1058923"/>
                                  <a:pt x="553810" y="1058923"/>
                                </a:cubicBezTo>
                                <a:cubicBezTo>
                                  <a:pt x="555203" y="1058923"/>
                                  <a:pt x="669896" y="945159"/>
                                  <a:pt x="809199"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45"/>
                        <wps:cNvSpPr/>
                        <wps:spPr>
                          <a:xfrm flipV="1">
                            <a:off x="0" y="625006"/>
                            <a:ext cx="564641" cy="1126033"/>
                          </a:xfrm>
                          <a:custGeom>
                            <a:avLst/>
                            <a:gdLst>
                              <a:gd name="connsiteX0" fmla="*/ -82 w 564641"/>
                              <a:gd name="connsiteY0" fmla="*/ 1088186 h 1126033"/>
                              <a:gd name="connsiteX1" fmla="*/ -82 w 564641"/>
                              <a:gd name="connsiteY1" fmla="*/ 1060326 h 1126033"/>
                              <a:gd name="connsiteX2" fmla="*/ 253914 w 564641"/>
                              <a:gd name="connsiteY2" fmla="*/ 806330 h 1126033"/>
                              <a:gd name="connsiteX3" fmla="*/ 508374 w 564641"/>
                              <a:gd name="connsiteY3" fmla="*/ 551869 h 1126033"/>
                              <a:gd name="connsiteX4" fmla="*/ 253914 w 564641"/>
                              <a:gd name="connsiteY4" fmla="*/ 297409 h 1126033"/>
                              <a:gd name="connsiteX5" fmla="*/ -546 w 564641"/>
                              <a:gd name="connsiteY5" fmla="*/ 42948 h 1126033"/>
                              <a:gd name="connsiteX6" fmla="*/ 847 w 564641"/>
                              <a:gd name="connsiteY6" fmla="*/ 16481 h 1126033"/>
                              <a:gd name="connsiteX7" fmla="*/ 2240 w 564641"/>
                              <a:gd name="connsiteY7" fmla="*/ -9987 h 1126033"/>
                              <a:gd name="connsiteX8" fmla="*/ 283168 w 564641"/>
                              <a:gd name="connsiteY8" fmla="*/ 270941 h 1126033"/>
                              <a:gd name="connsiteX9" fmla="*/ 564096 w 564641"/>
                              <a:gd name="connsiteY9" fmla="*/ 551869 h 1126033"/>
                              <a:gd name="connsiteX10" fmla="*/ 281775 w 564641"/>
                              <a:gd name="connsiteY10" fmla="*/ 834190 h 1126033"/>
                              <a:gd name="connsiteX11" fmla="*/ -82 w 564641"/>
                              <a:gd name="connsiteY11" fmla="*/ 1116047 h 1126033"/>
                              <a:gd name="connsiteX12" fmla="*/ -82 w 564641"/>
                              <a:gd name="connsiteY12" fmla="*/ 108818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88186"/>
                                </a:moveTo>
                                <a:lnTo>
                                  <a:pt x="-82" y="1060326"/>
                                </a:lnTo>
                                <a:lnTo>
                                  <a:pt x="253914" y="806330"/>
                                </a:lnTo>
                                <a:lnTo>
                                  <a:pt x="508374" y="551869"/>
                                </a:lnTo>
                                <a:lnTo>
                                  <a:pt x="253914" y="297409"/>
                                </a:lnTo>
                                <a:lnTo>
                                  <a:pt x="-546" y="42948"/>
                                </a:lnTo>
                                <a:lnTo>
                                  <a:pt x="847" y="16481"/>
                                </a:lnTo>
                                <a:lnTo>
                                  <a:pt x="2240" y="-9987"/>
                                </a:lnTo>
                                <a:lnTo>
                                  <a:pt x="283168" y="270941"/>
                                </a:lnTo>
                                <a:lnTo>
                                  <a:pt x="564096" y="551869"/>
                                </a:lnTo>
                                <a:lnTo>
                                  <a:pt x="281775" y="834190"/>
                                </a:lnTo>
                                <a:lnTo>
                                  <a:pt x="-82" y="1116047"/>
                                </a:lnTo>
                                <a:lnTo>
                                  <a:pt x="-82" y="108818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46"/>
                        <wps:cNvSpPr/>
                        <wps:spPr>
                          <a:xfrm flipV="1">
                            <a:off x="625006" y="627328"/>
                            <a:ext cx="1128355" cy="1126033"/>
                          </a:xfrm>
                          <a:custGeom>
                            <a:avLst/>
                            <a:gdLst>
                              <a:gd name="connsiteX0" fmla="*/ 278624 w 1128355"/>
                              <a:gd name="connsiteY0" fmla="*/ 835124 h 1126033"/>
                              <a:gd name="connsiteX1" fmla="*/ -2304 w 1128355"/>
                              <a:gd name="connsiteY1" fmla="*/ 554196 h 1126033"/>
                              <a:gd name="connsiteX2" fmla="*/ 280017 w 1128355"/>
                              <a:gd name="connsiteY2" fmla="*/ 271875 h 1126033"/>
                              <a:gd name="connsiteX3" fmla="*/ 561874 w 1128355"/>
                              <a:gd name="connsiteY3" fmla="*/ -9981 h 1126033"/>
                              <a:gd name="connsiteX4" fmla="*/ 843730 w 1128355"/>
                              <a:gd name="connsiteY4" fmla="*/ 271875 h 1126033"/>
                              <a:gd name="connsiteX5" fmla="*/ 1126051 w 1128355"/>
                              <a:gd name="connsiteY5" fmla="*/ 554196 h 1126033"/>
                              <a:gd name="connsiteX6" fmla="*/ 845123 w 1128355"/>
                              <a:gd name="connsiteY6" fmla="*/ 835124 h 1126033"/>
                              <a:gd name="connsiteX7" fmla="*/ 561874 w 1128355"/>
                              <a:gd name="connsiteY7" fmla="*/ 1116052 h 1126033"/>
                              <a:gd name="connsiteX8" fmla="*/ 278624 w 1128355"/>
                              <a:gd name="connsiteY8" fmla="*/ 835124 h 1126033"/>
                              <a:gd name="connsiteX9" fmla="*/ 817263 w 1128355"/>
                              <a:gd name="connsiteY9" fmla="*/ 807264 h 1126033"/>
                              <a:gd name="connsiteX10" fmla="*/ 1070330 w 1128355"/>
                              <a:gd name="connsiteY10" fmla="*/ 554196 h 1126033"/>
                              <a:gd name="connsiteX11" fmla="*/ 815870 w 1128355"/>
                              <a:gd name="connsiteY11" fmla="*/ 299736 h 1126033"/>
                              <a:gd name="connsiteX12" fmla="*/ 561874 w 1128355"/>
                              <a:gd name="connsiteY12" fmla="*/ 45740 h 1126033"/>
                              <a:gd name="connsiteX13" fmla="*/ 307878 w 1128355"/>
                              <a:gd name="connsiteY13" fmla="*/ 299736 h 1126033"/>
                              <a:gd name="connsiteX14" fmla="*/ 53417 w 1128355"/>
                              <a:gd name="connsiteY14" fmla="*/ 554196 h 1126033"/>
                              <a:gd name="connsiteX15" fmla="*/ 306485 w 1128355"/>
                              <a:gd name="connsiteY15" fmla="*/ 807264 h 1126033"/>
                              <a:gd name="connsiteX16" fmla="*/ 561874 w 1128355"/>
                              <a:gd name="connsiteY16" fmla="*/ 1060331 h 1126033"/>
                              <a:gd name="connsiteX17" fmla="*/ 817263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5124"/>
                                </a:moveTo>
                                <a:lnTo>
                                  <a:pt x="-2304" y="554196"/>
                                </a:lnTo>
                                <a:lnTo>
                                  <a:pt x="280017" y="271875"/>
                                </a:lnTo>
                                <a:lnTo>
                                  <a:pt x="561874" y="-9981"/>
                                </a:lnTo>
                                <a:lnTo>
                                  <a:pt x="843730" y="271875"/>
                                </a:lnTo>
                                <a:lnTo>
                                  <a:pt x="1126051" y="554196"/>
                                </a:lnTo>
                                <a:lnTo>
                                  <a:pt x="845123" y="835124"/>
                                </a:lnTo>
                                <a:cubicBezTo>
                                  <a:pt x="690497" y="989751"/>
                                  <a:pt x="563267" y="1116052"/>
                                  <a:pt x="561874" y="1116052"/>
                                </a:cubicBezTo>
                                <a:cubicBezTo>
                                  <a:pt x="560481" y="1116052"/>
                                  <a:pt x="433250" y="989751"/>
                                  <a:pt x="278624" y="835124"/>
                                </a:cubicBezTo>
                                <a:close/>
                                <a:moveTo>
                                  <a:pt x="817263" y="807264"/>
                                </a:moveTo>
                                <a:lnTo>
                                  <a:pt x="1070330" y="554196"/>
                                </a:lnTo>
                                <a:lnTo>
                                  <a:pt x="815870" y="299736"/>
                                </a:lnTo>
                                <a:lnTo>
                                  <a:pt x="561874" y="45740"/>
                                </a:lnTo>
                                <a:lnTo>
                                  <a:pt x="307878" y="299736"/>
                                </a:lnTo>
                                <a:lnTo>
                                  <a:pt x="53417" y="554196"/>
                                </a:lnTo>
                                <a:lnTo>
                                  <a:pt x="306485" y="807264"/>
                                </a:lnTo>
                                <a:cubicBezTo>
                                  <a:pt x="445788" y="946567"/>
                                  <a:pt x="560481" y="1060331"/>
                                  <a:pt x="561874" y="1060331"/>
                                </a:cubicBezTo>
                                <a:cubicBezTo>
                                  <a:pt x="563267" y="1060331"/>
                                  <a:pt x="677960" y="946567"/>
                                  <a:pt x="817263"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 name="Freeform: Shape 47"/>
                        <wps:cNvSpPr/>
                        <wps:spPr>
                          <a:xfrm flipV="1">
                            <a:off x="1813726" y="627328"/>
                            <a:ext cx="1128355" cy="1126033"/>
                          </a:xfrm>
                          <a:custGeom>
                            <a:avLst/>
                            <a:gdLst>
                              <a:gd name="connsiteX0" fmla="*/ 276320 w 1128355"/>
                              <a:gd name="connsiteY0" fmla="*/ 835124 h 1126033"/>
                              <a:gd name="connsiteX1" fmla="*/ -4608 w 1128355"/>
                              <a:gd name="connsiteY1" fmla="*/ 554196 h 1126033"/>
                              <a:gd name="connsiteX2" fmla="*/ 277713 w 1128355"/>
                              <a:gd name="connsiteY2" fmla="*/ 271875 h 1126033"/>
                              <a:gd name="connsiteX3" fmla="*/ 559570 w 1128355"/>
                              <a:gd name="connsiteY3" fmla="*/ -9981 h 1126033"/>
                              <a:gd name="connsiteX4" fmla="*/ 841426 w 1128355"/>
                              <a:gd name="connsiteY4" fmla="*/ 271875 h 1126033"/>
                              <a:gd name="connsiteX5" fmla="*/ 1123747 w 1128355"/>
                              <a:gd name="connsiteY5" fmla="*/ 554196 h 1126033"/>
                              <a:gd name="connsiteX6" fmla="*/ 842819 w 1128355"/>
                              <a:gd name="connsiteY6" fmla="*/ 835124 h 1126033"/>
                              <a:gd name="connsiteX7" fmla="*/ 559570 w 1128355"/>
                              <a:gd name="connsiteY7" fmla="*/ 1116052 h 1126033"/>
                              <a:gd name="connsiteX8" fmla="*/ 276320 w 1128355"/>
                              <a:gd name="connsiteY8" fmla="*/ 835124 h 1126033"/>
                              <a:gd name="connsiteX9" fmla="*/ 814959 w 1128355"/>
                              <a:gd name="connsiteY9" fmla="*/ 807264 h 1126033"/>
                              <a:gd name="connsiteX10" fmla="*/ 1068026 w 1128355"/>
                              <a:gd name="connsiteY10" fmla="*/ 554196 h 1126033"/>
                              <a:gd name="connsiteX11" fmla="*/ 813566 w 1128355"/>
                              <a:gd name="connsiteY11" fmla="*/ 299736 h 1126033"/>
                              <a:gd name="connsiteX12" fmla="*/ 559570 w 1128355"/>
                              <a:gd name="connsiteY12" fmla="*/ 45740 h 1126033"/>
                              <a:gd name="connsiteX13" fmla="*/ 305574 w 1128355"/>
                              <a:gd name="connsiteY13" fmla="*/ 299736 h 1126033"/>
                              <a:gd name="connsiteX14" fmla="*/ 51113 w 1128355"/>
                              <a:gd name="connsiteY14" fmla="*/ 554196 h 1126033"/>
                              <a:gd name="connsiteX15" fmla="*/ 304181 w 1128355"/>
                              <a:gd name="connsiteY15" fmla="*/ 807264 h 1126033"/>
                              <a:gd name="connsiteX16" fmla="*/ 559570 w 1128355"/>
                              <a:gd name="connsiteY16" fmla="*/ 1060331 h 1126033"/>
                              <a:gd name="connsiteX17" fmla="*/ 814959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5124"/>
                                </a:moveTo>
                                <a:lnTo>
                                  <a:pt x="-4608" y="554196"/>
                                </a:lnTo>
                                <a:lnTo>
                                  <a:pt x="277713" y="271875"/>
                                </a:lnTo>
                                <a:lnTo>
                                  <a:pt x="559570" y="-9981"/>
                                </a:lnTo>
                                <a:lnTo>
                                  <a:pt x="841426" y="271875"/>
                                </a:lnTo>
                                <a:lnTo>
                                  <a:pt x="1123747" y="554196"/>
                                </a:lnTo>
                                <a:lnTo>
                                  <a:pt x="842819" y="835124"/>
                                </a:lnTo>
                                <a:cubicBezTo>
                                  <a:pt x="688193" y="989751"/>
                                  <a:pt x="560963" y="1116052"/>
                                  <a:pt x="559570" y="1116052"/>
                                </a:cubicBezTo>
                                <a:cubicBezTo>
                                  <a:pt x="558177" y="1116052"/>
                                  <a:pt x="430946" y="989751"/>
                                  <a:pt x="276320" y="835124"/>
                                </a:cubicBezTo>
                                <a:close/>
                                <a:moveTo>
                                  <a:pt x="814959" y="807264"/>
                                </a:moveTo>
                                <a:lnTo>
                                  <a:pt x="1068026" y="554196"/>
                                </a:lnTo>
                                <a:lnTo>
                                  <a:pt x="813566" y="299736"/>
                                </a:lnTo>
                                <a:lnTo>
                                  <a:pt x="559570" y="45740"/>
                                </a:lnTo>
                                <a:lnTo>
                                  <a:pt x="305574" y="299736"/>
                                </a:lnTo>
                                <a:lnTo>
                                  <a:pt x="51113" y="554196"/>
                                </a:lnTo>
                                <a:lnTo>
                                  <a:pt x="304181" y="807264"/>
                                </a:lnTo>
                                <a:cubicBezTo>
                                  <a:pt x="443484" y="946567"/>
                                  <a:pt x="558177" y="1060331"/>
                                  <a:pt x="559570" y="1060331"/>
                                </a:cubicBezTo>
                                <a:cubicBezTo>
                                  <a:pt x="560963" y="1060331"/>
                                  <a:pt x="675656" y="946567"/>
                                  <a:pt x="814959"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2" name="Freeform: Shape 48"/>
                        <wps:cNvSpPr/>
                        <wps:spPr>
                          <a:xfrm flipV="1">
                            <a:off x="3002446" y="627328"/>
                            <a:ext cx="1128355" cy="1126033"/>
                          </a:xfrm>
                          <a:custGeom>
                            <a:avLst/>
                            <a:gdLst>
                              <a:gd name="connsiteX0" fmla="*/ 274016 w 1128355"/>
                              <a:gd name="connsiteY0" fmla="*/ 835124 h 1126033"/>
                              <a:gd name="connsiteX1" fmla="*/ -6912 w 1128355"/>
                              <a:gd name="connsiteY1" fmla="*/ 554196 h 1126033"/>
                              <a:gd name="connsiteX2" fmla="*/ 275409 w 1128355"/>
                              <a:gd name="connsiteY2" fmla="*/ 271875 h 1126033"/>
                              <a:gd name="connsiteX3" fmla="*/ 557266 w 1128355"/>
                              <a:gd name="connsiteY3" fmla="*/ -9981 h 1126033"/>
                              <a:gd name="connsiteX4" fmla="*/ 839122 w 1128355"/>
                              <a:gd name="connsiteY4" fmla="*/ 271875 h 1126033"/>
                              <a:gd name="connsiteX5" fmla="*/ 1121443 w 1128355"/>
                              <a:gd name="connsiteY5" fmla="*/ 554196 h 1126033"/>
                              <a:gd name="connsiteX6" fmla="*/ 840515 w 1128355"/>
                              <a:gd name="connsiteY6" fmla="*/ 835124 h 1126033"/>
                              <a:gd name="connsiteX7" fmla="*/ 557266 w 1128355"/>
                              <a:gd name="connsiteY7" fmla="*/ 1116052 h 1126033"/>
                              <a:gd name="connsiteX8" fmla="*/ 274016 w 1128355"/>
                              <a:gd name="connsiteY8" fmla="*/ 835124 h 1126033"/>
                              <a:gd name="connsiteX9" fmla="*/ 812655 w 1128355"/>
                              <a:gd name="connsiteY9" fmla="*/ 807264 h 1126033"/>
                              <a:gd name="connsiteX10" fmla="*/ 1065722 w 1128355"/>
                              <a:gd name="connsiteY10" fmla="*/ 554196 h 1126033"/>
                              <a:gd name="connsiteX11" fmla="*/ 811262 w 1128355"/>
                              <a:gd name="connsiteY11" fmla="*/ 299736 h 1126033"/>
                              <a:gd name="connsiteX12" fmla="*/ 557266 w 1128355"/>
                              <a:gd name="connsiteY12" fmla="*/ 45740 h 1126033"/>
                              <a:gd name="connsiteX13" fmla="*/ 303270 w 1128355"/>
                              <a:gd name="connsiteY13" fmla="*/ 299736 h 1126033"/>
                              <a:gd name="connsiteX14" fmla="*/ 48809 w 1128355"/>
                              <a:gd name="connsiteY14" fmla="*/ 554196 h 1126033"/>
                              <a:gd name="connsiteX15" fmla="*/ 301877 w 1128355"/>
                              <a:gd name="connsiteY15" fmla="*/ 807264 h 1126033"/>
                              <a:gd name="connsiteX16" fmla="*/ 557266 w 1128355"/>
                              <a:gd name="connsiteY16" fmla="*/ 1060331 h 1126033"/>
                              <a:gd name="connsiteX17" fmla="*/ 812655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5124"/>
                                </a:moveTo>
                                <a:lnTo>
                                  <a:pt x="-6912" y="554196"/>
                                </a:lnTo>
                                <a:lnTo>
                                  <a:pt x="275409" y="271875"/>
                                </a:lnTo>
                                <a:lnTo>
                                  <a:pt x="557266" y="-9981"/>
                                </a:lnTo>
                                <a:lnTo>
                                  <a:pt x="839122" y="271875"/>
                                </a:lnTo>
                                <a:lnTo>
                                  <a:pt x="1121443" y="554196"/>
                                </a:lnTo>
                                <a:lnTo>
                                  <a:pt x="840515" y="835124"/>
                                </a:lnTo>
                                <a:cubicBezTo>
                                  <a:pt x="685889" y="989751"/>
                                  <a:pt x="558659" y="1116052"/>
                                  <a:pt x="557266" y="1116052"/>
                                </a:cubicBezTo>
                                <a:cubicBezTo>
                                  <a:pt x="555873" y="1116052"/>
                                  <a:pt x="428642" y="989751"/>
                                  <a:pt x="274016" y="835124"/>
                                </a:cubicBezTo>
                                <a:close/>
                                <a:moveTo>
                                  <a:pt x="812655" y="807264"/>
                                </a:moveTo>
                                <a:lnTo>
                                  <a:pt x="1065722" y="554196"/>
                                </a:lnTo>
                                <a:lnTo>
                                  <a:pt x="811262" y="299736"/>
                                </a:lnTo>
                                <a:lnTo>
                                  <a:pt x="557266" y="45740"/>
                                </a:lnTo>
                                <a:lnTo>
                                  <a:pt x="303270" y="299736"/>
                                </a:lnTo>
                                <a:lnTo>
                                  <a:pt x="48809" y="554196"/>
                                </a:lnTo>
                                <a:lnTo>
                                  <a:pt x="301877" y="807264"/>
                                </a:lnTo>
                                <a:cubicBezTo>
                                  <a:pt x="441180" y="946567"/>
                                  <a:pt x="555873" y="1060331"/>
                                  <a:pt x="557266" y="1060331"/>
                                </a:cubicBezTo>
                                <a:cubicBezTo>
                                  <a:pt x="558659" y="1060331"/>
                                  <a:pt x="673352" y="946567"/>
                                  <a:pt x="812655"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3" name="Freeform: Shape 49"/>
                        <wps:cNvSpPr/>
                        <wps:spPr>
                          <a:xfrm flipV="1">
                            <a:off x="4191166" y="627328"/>
                            <a:ext cx="1128355" cy="1126033"/>
                          </a:xfrm>
                          <a:custGeom>
                            <a:avLst/>
                            <a:gdLst>
                              <a:gd name="connsiteX0" fmla="*/ 271712 w 1128355"/>
                              <a:gd name="connsiteY0" fmla="*/ 835124 h 1126033"/>
                              <a:gd name="connsiteX1" fmla="*/ -9216 w 1128355"/>
                              <a:gd name="connsiteY1" fmla="*/ 554196 h 1126033"/>
                              <a:gd name="connsiteX2" fmla="*/ 273105 w 1128355"/>
                              <a:gd name="connsiteY2" fmla="*/ 271875 h 1126033"/>
                              <a:gd name="connsiteX3" fmla="*/ 554962 w 1128355"/>
                              <a:gd name="connsiteY3" fmla="*/ -9981 h 1126033"/>
                              <a:gd name="connsiteX4" fmla="*/ 836818 w 1128355"/>
                              <a:gd name="connsiteY4" fmla="*/ 271875 h 1126033"/>
                              <a:gd name="connsiteX5" fmla="*/ 1119139 w 1128355"/>
                              <a:gd name="connsiteY5" fmla="*/ 554196 h 1126033"/>
                              <a:gd name="connsiteX6" fmla="*/ 838211 w 1128355"/>
                              <a:gd name="connsiteY6" fmla="*/ 835124 h 1126033"/>
                              <a:gd name="connsiteX7" fmla="*/ 554962 w 1128355"/>
                              <a:gd name="connsiteY7" fmla="*/ 1116052 h 1126033"/>
                              <a:gd name="connsiteX8" fmla="*/ 271712 w 1128355"/>
                              <a:gd name="connsiteY8" fmla="*/ 835124 h 1126033"/>
                              <a:gd name="connsiteX9" fmla="*/ 810351 w 1128355"/>
                              <a:gd name="connsiteY9" fmla="*/ 807264 h 1126033"/>
                              <a:gd name="connsiteX10" fmla="*/ 1063418 w 1128355"/>
                              <a:gd name="connsiteY10" fmla="*/ 554196 h 1126033"/>
                              <a:gd name="connsiteX11" fmla="*/ 808958 w 1128355"/>
                              <a:gd name="connsiteY11" fmla="*/ 299736 h 1126033"/>
                              <a:gd name="connsiteX12" fmla="*/ 554962 w 1128355"/>
                              <a:gd name="connsiteY12" fmla="*/ 45740 h 1126033"/>
                              <a:gd name="connsiteX13" fmla="*/ 300966 w 1128355"/>
                              <a:gd name="connsiteY13" fmla="*/ 299736 h 1126033"/>
                              <a:gd name="connsiteX14" fmla="*/ 46505 w 1128355"/>
                              <a:gd name="connsiteY14" fmla="*/ 554196 h 1126033"/>
                              <a:gd name="connsiteX15" fmla="*/ 299573 w 1128355"/>
                              <a:gd name="connsiteY15" fmla="*/ 807264 h 1126033"/>
                              <a:gd name="connsiteX16" fmla="*/ 554962 w 1128355"/>
                              <a:gd name="connsiteY16" fmla="*/ 1060331 h 1126033"/>
                              <a:gd name="connsiteX17" fmla="*/ 810351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5124"/>
                                </a:moveTo>
                                <a:lnTo>
                                  <a:pt x="-9216" y="554196"/>
                                </a:lnTo>
                                <a:lnTo>
                                  <a:pt x="273105" y="271875"/>
                                </a:lnTo>
                                <a:lnTo>
                                  <a:pt x="554962" y="-9981"/>
                                </a:lnTo>
                                <a:lnTo>
                                  <a:pt x="836818" y="271875"/>
                                </a:lnTo>
                                <a:lnTo>
                                  <a:pt x="1119139" y="554196"/>
                                </a:lnTo>
                                <a:lnTo>
                                  <a:pt x="838211" y="835124"/>
                                </a:lnTo>
                                <a:cubicBezTo>
                                  <a:pt x="683585" y="989751"/>
                                  <a:pt x="556355" y="1116052"/>
                                  <a:pt x="554962" y="1116052"/>
                                </a:cubicBezTo>
                                <a:cubicBezTo>
                                  <a:pt x="553569" y="1116052"/>
                                  <a:pt x="426338" y="989751"/>
                                  <a:pt x="271712" y="835124"/>
                                </a:cubicBezTo>
                                <a:close/>
                                <a:moveTo>
                                  <a:pt x="810351" y="807264"/>
                                </a:moveTo>
                                <a:lnTo>
                                  <a:pt x="1063418" y="554196"/>
                                </a:lnTo>
                                <a:lnTo>
                                  <a:pt x="808958" y="299736"/>
                                </a:lnTo>
                                <a:lnTo>
                                  <a:pt x="554962" y="45740"/>
                                </a:lnTo>
                                <a:lnTo>
                                  <a:pt x="300966" y="299736"/>
                                </a:lnTo>
                                <a:lnTo>
                                  <a:pt x="46505" y="554196"/>
                                </a:lnTo>
                                <a:lnTo>
                                  <a:pt x="299573" y="807264"/>
                                </a:lnTo>
                                <a:cubicBezTo>
                                  <a:pt x="438876" y="946567"/>
                                  <a:pt x="553569" y="1060331"/>
                                  <a:pt x="554962" y="1060331"/>
                                </a:cubicBezTo>
                                <a:cubicBezTo>
                                  <a:pt x="556355" y="1060331"/>
                                  <a:pt x="671048" y="946567"/>
                                  <a:pt x="810351"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 name="Freeform: Shape 50"/>
                        <wps:cNvSpPr/>
                        <wps:spPr>
                          <a:xfrm flipV="1">
                            <a:off x="5379886" y="627328"/>
                            <a:ext cx="564641" cy="1123711"/>
                          </a:xfrm>
                          <a:custGeom>
                            <a:avLst/>
                            <a:gdLst>
                              <a:gd name="connsiteX0" fmla="*/ 269954 w 564641"/>
                              <a:gd name="connsiteY0" fmla="*/ 832800 h 1123711"/>
                              <a:gd name="connsiteX1" fmla="*/ -10974 w 564641"/>
                              <a:gd name="connsiteY1" fmla="*/ 551872 h 1123711"/>
                              <a:gd name="connsiteX2" fmla="*/ 269954 w 564641"/>
                              <a:gd name="connsiteY2" fmla="*/ 270944 h 1123711"/>
                              <a:gd name="connsiteX3" fmla="*/ 550882 w 564641"/>
                              <a:gd name="connsiteY3" fmla="*/ -9984 h 1123711"/>
                              <a:gd name="connsiteX4" fmla="*/ 552275 w 564641"/>
                              <a:gd name="connsiteY4" fmla="*/ 16484 h 1123711"/>
                              <a:gd name="connsiteX5" fmla="*/ 553668 w 564641"/>
                              <a:gd name="connsiteY5" fmla="*/ 42951 h 1123711"/>
                              <a:gd name="connsiteX6" fmla="*/ 299208 w 564641"/>
                              <a:gd name="connsiteY6" fmla="*/ 297412 h 1123711"/>
                              <a:gd name="connsiteX7" fmla="*/ 44748 w 564641"/>
                              <a:gd name="connsiteY7" fmla="*/ 551872 h 1123711"/>
                              <a:gd name="connsiteX8" fmla="*/ 299208 w 564641"/>
                              <a:gd name="connsiteY8" fmla="*/ 806332 h 1123711"/>
                              <a:gd name="connsiteX9" fmla="*/ 553668 w 564641"/>
                              <a:gd name="connsiteY9" fmla="*/ 1060793 h 1123711"/>
                              <a:gd name="connsiteX10" fmla="*/ 552275 w 564641"/>
                              <a:gd name="connsiteY10" fmla="*/ 1087260 h 1123711"/>
                              <a:gd name="connsiteX11" fmla="*/ 550882 w 564641"/>
                              <a:gd name="connsiteY11" fmla="*/ 1113728 h 1123711"/>
                              <a:gd name="connsiteX12" fmla="*/ 269954 w 564641"/>
                              <a:gd name="connsiteY12" fmla="*/ 832800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2800"/>
                                </a:moveTo>
                                <a:lnTo>
                                  <a:pt x="-10974" y="551872"/>
                                </a:lnTo>
                                <a:lnTo>
                                  <a:pt x="269954" y="270944"/>
                                </a:lnTo>
                                <a:lnTo>
                                  <a:pt x="550882" y="-9984"/>
                                </a:lnTo>
                                <a:lnTo>
                                  <a:pt x="552275" y="16484"/>
                                </a:lnTo>
                                <a:lnTo>
                                  <a:pt x="553668" y="42951"/>
                                </a:lnTo>
                                <a:lnTo>
                                  <a:pt x="299208" y="297412"/>
                                </a:lnTo>
                                <a:lnTo>
                                  <a:pt x="44748" y="551872"/>
                                </a:lnTo>
                                <a:lnTo>
                                  <a:pt x="299208" y="806332"/>
                                </a:lnTo>
                                <a:lnTo>
                                  <a:pt x="553668" y="1060793"/>
                                </a:lnTo>
                                <a:lnTo>
                                  <a:pt x="552275" y="1087260"/>
                                </a:lnTo>
                                <a:lnTo>
                                  <a:pt x="550882" y="1113728"/>
                                </a:lnTo>
                                <a:lnTo>
                                  <a:pt x="269954" y="832800"/>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5" name="Freeform: Shape 51"/>
                        <wps:cNvSpPr/>
                        <wps:spPr>
                          <a:xfrm flipV="1">
                            <a:off x="30646" y="1221688"/>
                            <a:ext cx="1128355" cy="1126033"/>
                          </a:xfrm>
                          <a:custGeom>
                            <a:avLst/>
                            <a:gdLst>
                              <a:gd name="connsiteX0" fmla="*/ 279776 w 1128355"/>
                              <a:gd name="connsiteY0" fmla="*/ 836532 h 1126033"/>
                              <a:gd name="connsiteX1" fmla="*/ -1152 w 1128355"/>
                              <a:gd name="connsiteY1" fmla="*/ 555604 h 1126033"/>
                              <a:gd name="connsiteX2" fmla="*/ 281169 w 1128355"/>
                              <a:gd name="connsiteY2" fmla="*/ 273283 h 1126033"/>
                              <a:gd name="connsiteX3" fmla="*/ 563026 w 1128355"/>
                              <a:gd name="connsiteY3" fmla="*/ -8573 h 1126033"/>
                              <a:gd name="connsiteX4" fmla="*/ 844882 w 1128355"/>
                              <a:gd name="connsiteY4" fmla="*/ 273283 h 1126033"/>
                              <a:gd name="connsiteX5" fmla="*/ 1127203 w 1128355"/>
                              <a:gd name="connsiteY5" fmla="*/ 555604 h 1126033"/>
                              <a:gd name="connsiteX6" fmla="*/ 846275 w 1128355"/>
                              <a:gd name="connsiteY6" fmla="*/ 836532 h 1126033"/>
                              <a:gd name="connsiteX7" fmla="*/ 563026 w 1128355"/>
                              <a:gd name="connsiteY7" fmla="*/ 1117460 h 1126033"/>
                              <a:gd name="connsiteX8" fmla="*/ 279776 w 1128355"/>
                              <a:gd name="connsiteY8" fmla="*/ 836532 h 1126033"/>
                              <a:gd name="connsiteX9" fmla="*/ 818415 w 1128355"/>
                              <a:gd name="connsiteY9" fmla="*/ 808672 h 1126033"/>
                              <a:gd name="connsiteX10" fmla="*/ 1071482 w 1128355"/>
                              <a:gd name="connsiteY10" fmla="*/ 555604 h 1126033"/>
                              <a:gd name="connsiteX11" fmla="*/ 817022 w 1128355"/>
                              <a:gd name="connsiteY11" fmla="*/ 301144 h 1126033"/>
                              <a:gd name="connsiteX12" fmla="*/ 563026 w 1128355"/>
                              <a:gd name="connsiteY12" fmla="*/ 47148 h 1126033"/>
                              <a:gd name="connsiteX13" fmla="*/ 309030 w 1128355"/>
                              <a:gd name="connsiteY13" fmla="*/ 301144 h 1126033"/>
                              <a:gd name="connsiteX14" fmla="*/ 54569 w 1128355"/>
                              <a:gd name="connsiteY14" fmla="*/ 555604 h 1126033"/>
                              <a:gd name="connsiteX15" fmla="*/ 307637 w 1128355"/>
                              <a:gd name="connsiteY15" fmla="*/ 808672 h 1126033"/>
                              <a:gd name="connsiteX16" fmla="*/ 563026 w 1128355"/>
                              <a:gd name="connsiteY16" fmla="*/ 1061739 h 1126033"/>
                              <a:gd name="connsiteX17" fmla="*/ 818415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6532"/>
                                </a:moveTo>
                                <a:lnTo>
                                  <a:pt x="-1152" y="555604"/>
                                </a:lnTo>
                                <a:lnTo>
                                  <a:pt x="281169" y="273283"/>
                                </a:lnTo>
                                <a:lnTo>
                                  <a:pt x="563026" y="-8573"/>
                                </a:lnTo>
                                <a:lnTo>
                                  <a:pt x="844882" y="273283"/>
                                </a:lnTo>
                                <a:lnTo>
                                  <a:pt x="1127203" y="555604"/>
                                </a:lnTo>
                                <a:lnTo>
                                  <a:pt x="846275" y="836532"/>
                                </a:lnTo>
                                <a:cubicBezTo>
                                  <a:pt x="691649" y="991159"/>
                                  <a:pt x="564419" y="1117460"/>
                                  <a:pt x="563026" y="1117460"/>
                                </a:cubicBezTo>
                                <a:cubicBezTo>
                                  <a:pt x="561633" y="1117460"/>
                                  <a:pt x="434402" y="991159"/>
                                  <a:pt x="279776" y="836532"/>
                                </a:cubicBezTo>
                                <a:close/>
                                <a:moveTo>
                                  <a:pt x="818415" y="808672"/>
                                </a:moveTo>
                                <a:lnTo>
                                  <a:pt x="1071482" y="555604"/>
                                </a:lnTo>
                                <a:lnTo>
                                  <a:pt x="817022" y="301144"/>
                                </a:lnTo>
                                <a:lnTo>
                                  <a:pt x="563026" y="47148"/>
                                </a:lnTo>
                                <a:lnTo>
                                  <a:pt x="309030" y="301144"/>
                                </a:lnTo>
                                <a:lnTo>
                                  <a:pt x="54569" y="555604"/>
                                </a:lnTo>
                                <a:lnTo>
                                  <a:pt x="307637" y="808672"/>
                                </a:lnTo>
                                <a:cubicBezTo>
                                  <a:pt x="446940" y="947975"/>
                                  <a:pt x="561633" y="1061739"/>
                                  <a:pt x="563026" y="1061739"/>
                                </a:cubicBezTo>
                                <a:cubicBezTo>
                                  <a:pt x="564419" y="1061739"/>
                                  <a:pt x="679112" y="947975"/>
                                  <a:pt x="818415"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52"/>
                        <wps:cNvSpPr/>
                        <wps:spPr>
                          <a:xfrm flipV="1">
                            <a:off x="1219366" y="1221688"/>
                            <a:ext cx="1128355" cy="1126033"/>
                          </a:xfrm>
                          <a:custGeom>
                            <a:avLst/>
                            <a:gdLst>
                              <a:gd name="connsiteX0" fmla="*/ 277472 w 1128355"/>
                              <a:gd name="connsiteY0" fmla="*/ 836532 h 1126033"/>
                              <a:gd name="connsiteX1" fmla="*/ -3456 w 1128355"/>
                              <a:gd name="connsiteY1" fmla="*/ 555604 h 1126033"/>
                              <a:gd name="connsiteX2" fmla="*/ 278865 w 1128355"/>
                              <a:gd name="connsiteY2" fmla="*/ 273283 h 1126033"/>
                              <a:gd name="connsiteX3" fmla="*/ 560722 w 1128355"/>
                              <a:gd name="connsiteY3" fmla="*/ -8573 h 1126033"/>
                              <a:gd name="connsiteX4" fmla="*/ 842578 w 1128355"/>
                              <a:gd name="connsiteY4" fmla="*/ 273283 h 1126033"/>
                              <a:gd name="connsiteX5" fmla="*/ 1124899 w 1128355"/>
                              <a:gd name="connsiteY5" fmla="*/ 555604 h 1126033"/>
                              <a:gd name="connsiteX6" fmla="*/ 843971 w 1128355"/>
                              <a:gd name="connsiteY6" fmla="*/ 836532 h 1126033"/>
                              <a:gd name="connsiteX7" fmla="*/ 560722 w 1128355"/>
                              <a:gd name="connsiteY7" fmla="*/ 1117460 h 1126033"/>
                              <a:gd name="connsiteX8" fmla="*/ 277472 w 1128355"/>
                              <a:gd name="connsiteY8" fmla="*/ 836532 h 1126033"/>
                              <a:gd name="connsiteX9" fmla="*/ 816111 w 1128355"/>
                              <a:gd name="connsiteY9" fmla="*/ 808672 h 1126033"/>
                              <a:gd name="connsiteX10" fmla="*/ 1069178 w 1128355"/>
                              <a:gd name="connsiteY10" fmla="*/ 555604 h 1126033"/>
                              <a:gd name="connsiteX11" fmla="*/ 814718 w 1128355"/>
                              <a:gd name="connsiteY11" fmla="*/ 301144 h 1126033"/>
                              <a:gd name="connsiteX12" fmla="*/ 560722 w 1128355"/>
                              <a:gd name="connsiteY12" fmla="*/ 47148 h 1126033"/>
                              <a:gd name="connsiteX13" fmla="*/ 306726 w 1128355"/>
                              <a:gd name="connsiteY13" fmla="*/ 301144 h 1126033"/>
                              <a:gd name="connsiteX14" fmla="*/ 52265 w 1128355"/>
                              <a:gd name="connsiteY14" fmla="*/ 555604 h 1126033"/>
                              <a:gd name="connsiteX15" fmla="*/ 305333 w 1128355"/>
                              <a:gd name="connsiteY15" fmla="*/ 808672 h 1126033"/>
                              <a:gd name="connsiteX16" fmla="*/ 560722 w 1128355"/>
                              <a:gd name="connsiteY16" fmla="*/ 1061739 h 1126033"/>
                              <a:gd name="connsiteX17" fmla="*/ 816111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6532"/>
                                </a:moveTo>
                                <a:lnTo>
                                  <a:pt x="-3456" y="555604"/>
                                </a:lnTo>
                                <a:lnTo>
                                  <a:pt x="278865" y="273283"/>
                                </a:lnTo>
                                <a:lnTo>
                                  <a:pt x="560722" y="-8573"/>
                                </a:lnTo>
                                <a:lnTo>
                                  <a:pt x="842578" y="273283"/>
                                </a:lnTo>
                                <a:lnTo>
                                  <a:pt x="1124899" y="555604"/>
                                </a:lnTo>
                                <a:lnTo>
                                  <a:pt x="843971" y="836532"/>
                                </a:lnTo>
                                <a:cubicBezTo>
                                  <a:pt x="689345" y="991159"/>
                                  <a:pt x="562115" y="1117460"/>
                                  <a:pt x="560722" y="1117460"/>
                                </a:cubicBezTo>
                                <a:cubicBezTo>
                                  <a:pt x="559329" y="1117460"/>
                                  <a:pt x="432098" y="991159"/>
                                  <a:pt x="277472" y="836532"/>
                                </a:cubicBezTo>
                                <a:close/>
                                <a:moveTo>
                                  <a:pt x="816111" y="808672"/>
                                </a:moveTo>
                                <a:lnTo>
                                  <a:pt x="1069178" y="555604"/>
                                </a:lnTo>
                                <a:lnTo>
                                  <a:pt x="814718" y="301144"/>
                                </a:lnTo>
                                <a:lnTo>
                                  <a:pt x="560722" y="47148"/>
                                </a:lnTo>
                                <a:lnTo>
                                  <a:pt x="306726" y="301144"/>
                                </a:lnTo>
                                <a:lnTo>
                                  <a:pt x="52265" y="555604"/>
                                </a:lnTo>
                                <a:lnTo>
                                  <a:pt x="305333" y="808672"/>
                                </a:lnTo>
                                <a:cubicBezTo>
                                  <a:pt x="444636" y="947975"/>
                                  <a:pt x="559329" y="1061739"/>
                                  <a:pt x="560722" y="1061739"/>
                                </a:cubicBezTo>
                                <a:cubicBezTo>
                                  <a:pt x="562115" y="1061739"/>
                                  <a:pt x="676808" y="947975"/>
                                  <a:pt x="816111"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53"/>
                        <wps:cNvSpPr/>
                        <wps:spPr>
                          <a:xfrm flipV="1">
                            <a:off x="2408086" y="1221688"/>
                            <a:ext cx="1128355" cy="1126033"/>
                          </a:xfrm>
                          <a:custGeom>
                            <a:avLst/>
                            <a:gdLst>
                              <a:gd name="connsiteX0" fmla="*/ 275168 w 1128355"/>
                              <a:gd name="connsiteY0" fmla="*/ 836532 h 1126033"/>
                              <a:gd name="connsiteX1" fmla="*/ -5760 w 1128355"/>
                              <a:gd name="connsiteY1" fmla="*/ 555604 h 1126033"/>
                              <a:gd name="connsiteX2" fmla="*/ 276561 w 1128355"/>
                              <a:gd name="connsiteY2" fmla="*/ 273283 h 1126033"/>
                              <a:gd name="connsiteX3" fmla="*/ 558418 w 1128355"/>
                              <a:gd name="connsiteY3" fmla="*/ -8573 h 1126033"/>
                              <a:gd name="connsiteX4" fmla="*/ 840274 w 1128355"/>
                              <a:gd name="connsiteY4" fmla="*/ 273283 h 1126033"/>
                              <a:gd name="connsiteX5" fmla="*/ 1122595 w 1128355"/>
                              <a:gd name="connsiteY5" fmla="*/ 555604 h 1126033"/>
                              <a:gd name="connsiteX6" fmla="*/ 841667 w 1128355"/>
                              <a:gd name="connsiteY6" fmla="*/ 836532 h 1126033"/>
                              <a:gd name="connsiteX7" fmla="*/ 558418 w 1128355"/>
                              <a:gd name="connsiteY7" fmla="*/ 1117460 h 1126033"/>
                              <a:gd name="connsiteX8" fmla="*/ 275168 w 1128355"/>
                              <a:gd name="connsiteY8" fmla="*/ 836532 h 1126033"/>
                              <a:gd name="connsiteX9" fmla="*/ 813807 w 1128355"/>
                              <a:gd name="connsiteY9" fmla="*/ 808672 h 1126033"/>
                              <a:gd name="connsiteX10" fmla="*/ 1066874 w 1128355"/>
                              <a:gd name="connsiteY10" fmla="*/ 555604 h 1126033"/>
                              <a:gd name="connsiteX11" fmla="*/ 812414 w 1128355"/>
                              <a:gd name="connsiteY11" fmla="*/ 301144 h 1126033"/>
                              <a:gd name="connsiteX12" fmla="*/ 558418 w 1128355"/>
                              <a:gd name="connsiteY12" fmla="*/ 47148 h 1126033"/>
                              <a:gd name="connsiteX13" fmla="*/ 304422 w 1128355"/>
                              <a:gd name="connsiteY13" fmla="*/ 301144 h 1126033"/>
                              <a:gd name="connsiteX14" fmla="*/ 49961 w 1128355"/>
                              <a:gd name="connsiteY14" fmla="*/ 555604 h 1126033"/>
                              <a:gd name="connsiteX15" fmla="*/ 303029 w 1128355"/>
                              <a:gd name="connsiteY15" fmla="*/ 808672 h 1126033"/>
                              <a:gd name="connsiteX16" fmla="*/ 558418 w 1128355"/>
                              <a:gd name="connsiteY16" fmla="*/ 1061739 h 1126033"/>
                              <a:gd name="connsiteX17" fmla="*/ 813807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6532"/>
                                </a:moveTo>
                                <a:lnTo>
                                  <a:pt x="-5760" y="555604"/>
                                </a:lnTo>
                                <a:lnTo>
                                  <a:pt x="276561" y="273283"/>
                                </a:lnTo>
                                <a:lnTo>
                                  <a:pt x="558418" y="-8573"/>
                                </a:lnTo>
                                <a:lnTo>
                                  <a:pt x="840274" y="273283"/>
                                </a:lnTo>
                                <a:lnTo>
                                  <a:pt x="1122595" y="555604"/>
                                </a:lnTo>
                                <a:lnTo>
                                  <a:pt x="841667" y="836532"/>
                                </a:lnTo>
                                <a:cubicBezTo>
                                  <a:pt x="687041" y="991159"/>
                                  <a:pt x="559811" y="1117460"/>
                                  <a:pt x="558418" y="1117460"/>
                                </a:cubicBezTo>
                                <a:cubicBezTo>
                                  <a:pt x="557025" y="1117460"/>
                                  <a:pt x="429794" y="991159"/>
                                  <a:pt x="275168" y="836532"/>
                                </a:cubicBezTo>
                                <a:close/>
                                <a:moveTo>
                                  <a:pt x="813807" y="808672"/>
                                </a:moveTo>
                                <a:lnTo>
                                  <a:pt x="1066874" y="555604"/>
                                </a:lnTo>
                                <a:lnTo>
                                  <a:pt x="812414" y="301144"/>
                                </a:lnTo>
                                <a:lnTo>
                                  <a:pt x="558418" y="47148"/>
                                </a:lnTo>
                                <a:lnTo>
                                  <a:pt x="304422" y="301144"/>
                                </a:lnTo>
                                <a:lnTo>
                                  <a:pt x="49961" y="555604"/>
                                </a:lnTo>
                                <a:lnTo>
                                  <a:pt x="303029" y="808672"/>
                                </a:lnTo>
                                <a:cubicBezTo>
                                  <a:pt x="442332" y="947975"/>
                                  <a:pt x="557025" y="1061739"/>
                                  <a:pt x="558418" y="1061739"/>
                                </a:cubicBezTo>
                                <a:cubicBezTo>
                                  <a:pt x="559811" y="1061739"/>
                                  <a:pt x="674504" y="947975"/>
                                  <a:pt x="813807"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54"/>
                        <wps:cNvSpPr/>
                        <wps:spPr>
                          <a:xfrm flipV="1">
                            <a:off x="3596806" y="1221688"/>
                            <a:ext cx="1128355" cy="1126033"/>
                          </a:xfrm>
                          <a:custGeom>
                            <a:avLst/>
                            <a:gdLst>
                              <a:gd name="connsiteX0" fmla="*/ 272864 w 1128355"/>
                              <a:gd name="connsiteY0" fmla="*/ 836532 h 1126033"/>
                              <a:gd name="connsiteX1" fmla="*/ -8064 w 1128355"/>
                              <a:gd name="connsiteY1" fmla="*/ 555604 h 1126033"/>
                              <a:gd name="connsiteX2" fmla="*/ 274257 w 1128355"/>
                              <a:gd name="connsiteY2" fmla="*/ 273283 h 1126033"/>
                              <a:gd name="connsiteX3" fmla="*/ 556114 w 1128355"/>
                              <a:gd name="connsiteY3" fmla="*/ -8573 h 1126033"/>
                              <a:gd name="connsiteX4" fmla="*/ 837970 w 1128355"/>
                              <a:gd name="connsiteY4" fmla="*/ 273283 h 1126033"/>
                              <a:gd name="connsiteX5" fmla="*/ 1120291 w 1128355"/>
                              <a:gd name="connsiteY5" fmla="*/ 555604 h 1126033"/>
                              <a:gd name="connsiteX6" fmla="*/ 839363 w 1128355"/>
                              <a:gd name="connsiteY6" fmla="*/ 836532 h 1126033"/>
                              <a:gd name="connsiteX7" fmla="*/ 556114 w 1128355"/>
                              <a:gd name="connsiteY7" fmla="*/ 1117460 h 1126033"/>
                              <a:gd name="connsiteX8" fmla="*/ 272864 w 1128355"/>
                              <a:gd name="connsiteY8" fmla="*/ 836532 h 1126033"/>
                              <a:gd name="connsiteX9" fmla="*/ 811503 w 1128355"/>
                              <a:gd name="connsiteY9" fmla="*/ 808672 h 1126033"/>
                              <a:gd name="connsiteX10" fmla="*/ 1064570 w 1128355"/>
                              <a:gd name="connsiteY10" fmla="*/ 555604 h 1126033"/>
                              <a:gd name="connsiteX11" fmla="*/ 810110 w 1128355"/>
                              <a:gd name="connsiteY11" fmla="*/ 301144 h 1126033"/>
                              <a:gd name="connsiteX12" fmla="*/ 556114 w 1128355"/>
                              <a:gd name="connsiteY12" fmla="*/ 47148 h 1126033"/>
                              <a:gd name="connsiteX13" fmla="*/ 302118 w 1128355"/>
                              <a:gd name="connsiteY13" fmla="*/ 301144 h 1126033"/>
                              <a:gd name="connsiteX14" fmla="*/ 47657 w 1128355"/>
                              <a:gd name="connsiteY14" fmla="*/ 555604 h 1126033"/>
                              <a:gd name="connsiteX15" fmla="*/ 300725 w 1128355"/>
                              <a:gd name="connsiteY15" fmla="*/ 808672 h 1126033"/>
                              <a:gd name="connsiteX16" fmla="*/ 556114 w 1128355"/>
                              <a:gd name="connsiteY16" fmla="*/ 1061739 h 1126033"/>
                              <a:gd name="connsiteX17" fmla="*/ 811503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6532"/>
                                </a:moveTo>
                                <a:lnTo>
                                  <a:pt x="-8064" y="555604"/>
                                </a:lnTo>
                                <a:lnTo>
                                  <a:pt x="274257" y="273283"/>
                                </a:lnTo>
                                <a:lnTo>
                                  <a:pt x="556114" y="-8573"/>
                                </a:lnTo>
                                <a:lnTo>
                                  <a:pt x="837970" y="273283"/>
                                </a:lnTo>
                                <a:lnTo>
                                  <a:pt x="1120291" y="555604"/>
                                </a:lnTo>
                                <a:lnTo>
                                  <a:pt x="839363" y="836532"/>
                                </a:lnTo>
                                <a:cubicBezTo>
                                  <a:pt x="684737" y="991159"/>
                                  <a:pt x="557507" y="1117460"/>
                                  <a:pt x="556114" y="1117460"/>
                                </a:cubicBezTo>
                                <a:cubicBezTo>
                                  <a:pt x="554721" y="1117460"/>
                                  <a:pt x="427490" y="991159"/>
                                  <a:pt x="272864" y="836532"/>
                                </a:cubicBezTo>
                                <a:close/>
                                <a:moveTo>
                                  <a:pt x="811503" y="808672"/>
                                </a:moveTo>
                                <a:lnTo>
                                  <a:pt x="1064570" y="555604"/>
                                </a:lnTo>
                                <a:lnTo>
                                  <a:pt x="810110" y="301144"/>
                                </a:lnTo>
                                <a:lnTo>
                                  <a:pt x="556114" y="47148"/>
                                </a:lnTo>
                                <a:lnTo>
                                  <a:pt x="302118" y="301144"/>
                                </a:lnTo>
                                <a:lnTo>
                                  <a:pt x="47657" y="555604"/>
                                </a:lnTo>
                                <a:lnTo>
                                  <a:pt x="300725" y="808672"/>
                                </a:lnTo>
                                <a:cubicBezTo>
                                  <a:pt x="440028" y="947975"/>
                                  <a:pt x="554721" y="1061739"/>
                                  <a:pt x="556114" y="1061739"/>
                                </a:cubicBezTo>
                                <a:cubicBezTo>
                                  <a:pt x="557507" y="1061739"/>
                                  <a:pt x="672200" y="947975"/>
                                  <a:pt x="811503"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55"/>
                        <wps:cNvSpPr/>
                        <wps:spPr>
                          <a:xfrm flipV="1">
                            <a:off x="4785526" y="1221688"/>
                            <a:ext cx="1128355" cy="1126033"/>
                          </a:xfrm>
                          <a:custGeom>
                            <a:avLst/>
                            <a:gdLst>
                              <a:gd name="connsiteX0" fmla="*/ 270560 w 1128355"/>
                              <a:gd name="connsiteY0" fmla="*/ 836532 h 1126033"/>
                              <a:gd name="connsiteX1" fmla="*/ -10368 w 1128355"/>
                              <a:gd name="connsiteY1" fmla="*/ 555604 h 1126033"/>
                              <a:gd name="connsiteX2" fmla="*/ 271953 w 1128355"/>
                              <a:gd name="connsiteY2" fmla="*/ 273283 h 1126033"/>
                              <a:gd name="connsiteX3" fmla="*/ 553810 w 1128355"/>
                              <a:gd name="connsiteY3" fmla="*/ -8573 h 1126033"/>
                              <a:gd name="connsiteX4" fmla="*/ 835666 w 1128355"/>
                              <a:gd name="connsiteY4" fmla="*/ 273283 h 1126033"/>
                              <a:gd name="connsiteX5" fmla="*/ 1117987 w 1128355"/>
                              <a:gd name="connsiteY5" fmla="*/ 555604 h 1126033"/>
                              <a:gd name="connsiteX6" fmla="*/ 837059 w 1128355"/>
                              <a:gd name="connsiteY6" fmla="*/ 836532 h 1126033"/>
                              <a:gd name="connsiteX7" fmla="*/ 553810 w 1128355"/>
                              <a:gd name="connsiteY7" fmla="*/ 1117460 h 1126033"/>
                              <a:gd name="connsiteX8" fmla="*/ 270560 w 1128355"/>
                              <a:gd name="connsiteY8" fmla="*/ 836532 h 1126033"/>
                              <a:gd name="connsiteX9" fmla="*/ 809199 w 1128355"/>
                              <a:gd name="connsiteY9" fmla="*/ 808672 h 1126033"/>
                              <a:gd name="connsiteX10" fmla="*/ 1062266 w 1128355"/>
                              <a:gd name="connsiteY10" fmla="*/ 555604 h 1126033"/>
                              <a:gd name="connsiteX11" fmla="*/ 807806 w 1128355"/>
                              <a:gd name="connsiteY11" fmla="*/ 301144 h 1126033"/>
                              <a:gd name="connsiteX12" fmla="*/ 553810 w 1128355"/>
                              <a:gd name="connsiteY12" fmla="*/ 47148 h 1126033"/>
                              <a:gd name="connsiteX13" fmla="*/ 299814 w 1128355"/>
                              <a:gd name="connsiteY13" fmla="*/ 301144 h 1126033"/>
                              <a:gd name="connsiteX14" fmla="*/ 45353 w 1128355"/>
                              <a:gd name="connsiteY14" fmla="*/ 555604 h 1126033"/>
                              <a:gd name="connsiteX15" fmla="*/ 298421 w 1128355"/>
                              <a:gd name="connsiteY15" fmla="*/ 808672 h 1126033"/>
                              <a:gd name="connsiteX16" fmla="*/ 553810 w 1128355"/>
                              <a:gd name="connsiteY16" fmla="*/ 1061739 h 1126033"/>
                              <a:gd name="connsiteX17" fmla="*/ 809199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6532"/>
                                </a:moveTo>
                                <a:lnTo>
                                  <a:pt x="-10368" y="555604"/>
                                </a:lnTo>
                                <a:lnTo>
                                  <a:pt x="271953" y="273283"/>
                                </a:lnTo>
                                <a:lnTo>
                                  <a:pt x="553810" y="-8573"/>
                                </a:lnTo>
                                <a:lnTo>
                                  <a:pt x="835666" y="273283"/>
                                </a:lnTo>
                                <a:lnTo>
                                  <a:pt x="1117987" y="555604"/>
                                </a:lnTo>
                                <a:lnTo>
                                  <a:pt x="837059" y="836532"/>
                                </a:lnTo>
                                <a:cubicBezTo>
                                  <a:pt x="682433" y="991159"/>
                                  <a:pt x="555203" y="1117460"/>
                                  <a:pt x="553810" y="1117460"/>
                                </a:cubicBezTo>
                                <a:cubicBezTo>
                                  <a:pt x="552417" y="1117460"/>
                                  <a:pt x="425186" y="991159"/>
                                  <a:pt x="270560" y="836532"/>
                                </a:cubicBezTo>
                                <a:close/>
                                <a:moveTo>
                                  <a:pt x="809199" y="808672"/>
                                </a:moveTo>
                                <a:lnTo>
                                  <a:pt x="1062266" y="555604"/>
                                </a:lnTo>
                                <a:lnTo>
                                  <a:pt x="807806" y="301144"/>
                                </a:lnTo>
                                <a:lnTo>
                                  <a:pt x="553810" y="47148"/>
                                </a:lnTo>
                                <a:lnTo>
                                  <a:pt x="299814" y="301144"/>
                                </a:lnTo>
                                <a:lnTo>
                                  <a:pt x="45353" y="555604"/>
                                </a:lnTo>
                                <a:lnTo>
                                  <a:pt x="298421" y="808672"/>
                                </a:lnTo>
                                <a:cubicBezTo>
                                  <a:pt x="437724" y="947975"/>
                                  <a:pt x="552417" y="1061739"/>
                                  <a:pt x="553810" y="1061739"/>
                                </a:cubicBezTo>
                                <a:cubicBezTo>
                                  <a:pt x="555203" y="1061739"/>
                                  <a:pt x="669896" y="947975"/>
                                  <a:pt x="809199"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 name="Freeform: Shape 56"/>
                        <wps:cNvSpPr/>
                        <wps:spPr>
                          <a:xfrm flipV="1">
                            <a:off x="0" y="1813726"/>
                            <a:ext cx="564641" cy="1126033"/>
                          </a:xfrm>
                          <a:custGeom>
                            <a:avLst/>
                            <a:gdLst>
                              <a:gd name="connsiteX0" fmla="*/ -82 w 564641"/>
                              <a:gd name="connsiteY0" fmla="*/ 1091002 h 1126033"/>
                              <a:gd name="connsiteX1" fmla="*/ -82 w 564641"/>
                              <a:gd name="connsiteY1" fmla="*/ 1063142 h 1126033"/>
                              <a:gd name="connsiteX2" fmla="*/ 253914 w 564641"/>
                              <a:gd name="connsiteY2" fmla="*/ 809146 h 1126033"/>
                              <a:gd name="connsiteX3" fmla="*/ 508374 w 564641"/>
                              <a:gd name="connsiteY3" fmla="*/ 554685 h 1126033"/>
                              <a:gd name="connsiteX4" fmla="*/ 253914 w 564641"/>
                              <a:gd name="connsiteY4" fmla="*/ 300225 h 1126033"/>
                              <a:gd name="connsiteX5" fmla="*/ -546 w 564641"/>
                              <a:gd name="connsiteY5" fmla="*/ 45764 h 1126033"/>
                              <a:gd name="connsiteX6" fmla="*/ 847 w 564641"/>
                              <a:gd name="connsiteY6" fmla="*/ 19297 h 1126033"/>
                              <a:gd name="connsiteX7" fmla="*/ 2240 w 564641"/>
                              <a:gd name="connsiteY7" fmla="*/ -7171 h 1126033"/>
                              <a:gd name="connsiteX8" fmla="*/ 283168 w 564641"/>
                              <a:gd name="connsiteY8" fmla="*/ 273757 h 1126033"/>
                              <a:gd name="connsiteX9" fmla="*/ 564096 w 564641"/>
                              <a:gd name="connsiteY9" fmla="*/ 554685 h 1126033"/>
                              <a:gd name="connsiteX10" fmla="*/ 281775 w 564641"/>
                              <a:gd name="connsiteY10" fmla="*/ 837006 h 1126033"/>
                              <a:gd name="connsiteX11" fmla="*/ -82 w 564641"/>
                              <a:gd name="connsiteY11" fmla="*/ 1118863 h 1126033"/>
                              <a:gd name="connsiteX12" fmla="*/ -82 w 564641"/>
                              <a:gd name="connsiteY12" fmla="*/ 109100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1002"/>
                                </a:moveTo>
                                <a:lnTo>
                                  <a:pt x="-82" y="1063142"/>
                                </a:lnTo>
                                <a:lnTo>
                                  <a:pt x="253914" y="809146"/>
                                </a:lnTo>
                                <a:lnTo>
                                  <a:pt x="508374" y="554685"/>
                                </a:lnTo>
                                <a:lnTo>
                                  <a:pt x="253914" y="300225"/>
                                </a:lnTo>
                                <a:lnTo>
                                  <a:pt x="-546" y="45764"/>
                                </a:lnTo>
                                <a:lnTo>
                                  <a:pt x="847" y="19297"/>
                                </a:lnTo>
                                <a:lnTo>
                                  <a:pt x="2240" y="-7171"/>
                                </a:lnTo>
                                <a:lnTo>
                                  <a:pt x="283168" y="273757"/>
                                </a:lnTo>
                                <a:lnTo>
                                  <a:pt x="564096" y="554685"/>
                                </a:lnTo>
                                <a:lnTo>
                                  <a:pt x="281775" y="837006"/>
                                </a:lnTo>
                                <a:lnTo>
                                  <a:pt x="-82" y="1118863"/>
                                </a:lnTo>
                                <a:lnTo>
                                  <a:pt x="-82" y="109100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57"/>
                        <wps:cNvSpPr/>
                        <wps:spPr>
                          <a:xfrm flipV="1">
                            <a:off x="625006" y="1816048"/>
                            <a:ext cx="1128355" cy="1126033"/>
                          </a:xfrm>
                          <a:custGeom>
                            <a:avLst/>
                            <a:gdLst>
                              <a:gd name="connsiteX0" fmla="*/ 278624 w 1128355"/>
                              <a:gd name="connsiteY0" fmla="*/ 837940 h 1126033"/>
                              <a:gd name="connsiteX1" fmla="*/ -2304 w 1128355"/>
                              <a:gd name="connsiteY1" fmla="*/ 557012 h 1126033"/>
                              <a:gd name="connsiteX2" fmla="*/ 280017 w 1128355"/>
                              <a:gd name="connsiteY2" fmla="*/ 274691 h 1126033"/>
                              <a:gd name="connsiteX3" fmla="*/ 561874 w 1128355"/>
                              <a:gd name="connsiteY3" fmla="*/ -7165 h 1126033"/>
                              <a:gd name="connsiteX4" fmla="*/ 843730 w 1128355"/>
                              <a:gd name="connsiteY4" fmla="*/ 274691 h 1126033"/>
                              <a:gd name="connsiteX5" fmla="*/ 1126051 w 1128355"/>
                              <a:gd name="connsiteY5" fmla="*/ 557012 h 1126033"/>
                              <a:gd name="connsiteX6" fmla="*/ 845123 w 1128355"/>
                              <a:gd name="connsiteY6" fmla="*/ 837940 h 1126033"/>
                              <a:gd name="connsiteX7" fmla="*/ 561874 w 1128355"/>
                              <a:gd name="connsiteY7" fmla="*/ 1118868 h 1126033"/>
                              <a:gd name="connsiteX8" fmla="*/ 278624 w 1128355"/>
                              <a:gd name="connsiteY8" fmla="*/ 837940 h 1126033"/>
                              <a:gd name="connsiteX9" fmla="*/ 817263 w 1128355"/>
                              <a:gd name="connsiteY9" fmla="*/ 810080 h 1126033"/>
                              <a:gd name="connsiteX10" fmla="*/ 1070330 w 1128355"/>
                              <a:gd name="connsiteY10" fmla="*/ 557012 h 1126033"/>
                              <a:gd name="connsiteX11" fmla="*/ 815870 w 1128355"/>
                              <a:gd name="connsiteY11" fmla="*/ 302552 h 1126033"/>
                              <a:gd name="connsiteX12" fmla="*/ 561874 w 1128355"/>
                              <a:gd name="connsiteY12" fmla="*/ 48556 h 1126033"/>
                              <a:gd name="connsiteX13" fmla="*/ 307878 w 1128355"/>
                              <a:gd name="connsiteY13" fmla="*/ 302552 h 1126033"/>
                              <a:gd name="connsiteX14" fmla="*/ 53417 w 1128355"/>
                              <a:gd name="connsiteY14" fmla="*/ 557012 h 1126033"/>
                              <a:gd name="connsiteX15" fmla="*/ 306485 w 1128355"/>
                              <a:gd name="connsiteY15" fmla="*/ 810080 h 1126033"/>
                              <a:gd name="connsiteX16" fmla="*/ 561874 w 1128355"/>
                              <a:gd name="connsiteY16" fmla="*/ 1063147 h 1126033"/>
                              <a:gd name="connsiteX17" fmla="*/ 817263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7940"/>
                                </a:moveTo>
                                <a:lnTo>
                                  <a:pt x="-2304" y="557012"/>
                                </a:lnTo>
                                <a:lnTo>
                                  <a:pt x="280017" y="274691"/>
                                </a:lnTo>
                                <a:lnTo>
                                  <a:pt x="561874" y="-7165"/>
                                </a:lnTo>
                                <a:lnTo>
                                  <a:pt x="843730" y="274691"/>
                                </a:lnTo>
                                <a:lnTo>
                                  <a:pt x="1126051" y="557012"/>
                                </a:lnTo>
                                <a:lnTo>
                                  <a:pt x="845123" y="837940"/>
                                </a:lnTo>
                                <a:cubicBezTo>
                                  <a:pt x="690497" y="992567"/>
                                  <a:pt x="563267" y="1118868"/>
                                  <a:pt x="561874" y="1118868"/>
                                </a:cubicBezTo>
                                <a:cubicBezTo>
                                  <a:pt x="560481" y="1118868"/>
                                  <a:pt x="433250" y="992567"/>
                                  <a:pt x="278624" y="837940"/>
                                </a:cubicBezTo>
                                <a:close/>
                                <a:moveTo>
                                  <a:pt x="817263" y="810080"/>
                                </a:moveTo>
                                <a:lnTo>
                                  <a:pt x="1070330" y="557012"/>
                                </a:lnTo>
                                <a:lnTo>
                                  <a:pt x="815870" y="302552"/>
                                </a:lnTo>
                                <a:lnTo>
                                  <a:pt x="561874" y="48556"/>
                                </a:lnTo>
                                <a:lnTo>
                                  <a:pt x="307878" y="302552"/>
                                </a:lnTo>
                                <a:lnTo>
                                  <a:pt x="53417" y="557012"/>
                                </a:lnTo>
                                <a:lnTo>
                                  <a:pt x="306485" y="810080"/>
                                </a:lnTo>
                                <a:cubicBezTo>
                                  <a:pt x="445788" y="949383"/>
                                  <a:pt x="560481" y="1063147"/>
                                  <a:pt x="561874" y="1063147"/>
                                </a:cubicBezTo>
                                <a:cubicBezTo>
                                  <a:pt x="563267" y="1063147"/>
                                  <a:pt x="677960" y="949383"/>
                                  <a:pt x="817263"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 name="Freeform: Shape 58"/>
                        <wps:cNvSpPr/>
                        <wps:spPr>
                          <a:xfrm flipV="1">
                            <a:off x="1813726" y="1816048"/>
                            <a:ext cx="1128355" cy="1126033"/>
                          </a:xfrm>
                          <a:custGeom>
                            <a:avLst/>
                            <a:gdLst>
                              <a:gd name="connsiteX0" fmla="*/ 276320 w 1128355"/>
                              <a:gd name="connsiteY0" fmla="*/ 837940 h 1126033"/>
                              <a:gd name="connsiteX1" fmla="*/ -4608 w 1128355"/>
                              <a:gd name="connsiteY1" fmla="*/ 557012 h 1126033"/>
                              <a:gd name="connsiteX2" fmla="*/ 277713 w 1128355"/>
                              <a:gd name="connsiteY2" fmla="*/ 274691 h 1126033"/>
                              <a:gd name="connsiteX3" fmla="*/ 559570 w 1128355"/>
                              <a:gd name="connsiteY3" fmla="*/ -7165 h 1126033"/>
                              <a:gd name="connsiteX4" fmla="*/ 841426 w 1128355"/>
                              <a:gd name="connsiteY4" fmla="*/ 274691 h 1126033"/>
                              <a:gd name="connsiteX5" fmla="*/ 1123747 w 1128355"/>
                              <a:gd name="connsiteY5" fmla="*/ 557012 h 1126033"/>
                              <a:gd name="connsiteX6" fmla="*/ 842819 w 1128355"/>
                              <a:gd name="connsiteY6" fmla="*/ 837940 h 1126033"/>
                              <a:gd name="connsiteX7" fmla="*/ 559570 w 1128355"/>
                              <a:gd name="connsiteY7" fmla="*/ 1118868 h 1126033"/>
                              <a:gd name="connsiteX8" fmla="*/ 276320 w 1128355"/>
                              <a:gd name="connsiteY8" fmla="*/ 837940 h 1126033"/>
                              <a:gd name="connsiteX9" fmla="*/ 814959 w 1128355"/>
                              <a:gd name="connsiteY9" fmla="*/ 810080 h 1126033"/>
                              <a:gd name="connsiteX10" fmla="*/ 1068026 w 1128355"/>
                              <a:gd name="connsiteY10" fmla="*/ 557012 h 1126033"/>
                              <a:gd name="connsiteX11" fmla="*/ 813566 w 1128355"/>
                              <a:gd name="connsiteY11" fmla="*/ 302552 h 1126033"/>
                              <a:gd name="connsiteX12" fmla="*/ 559570 w 1128355"/>
                              <a:gd name="connsiteY12" fmla="*/ 48556 h 1126033"/>
                              <a:gd name="connsiteX13" fmla="*/ 305574 w 1128355"/>
                              <a:gd name="connsiteY13" fmla="*/ 302552 h 1126033"/>
                              <a:gd name="connsiteX14" fmla="*/ 51113 w 1128355"/>
                              <a:gd name="connsiteY14" fmla="*/ 557012 h 1126033"/>
                              <a:gd name="connsiteX15" fmla="*/ 304181 w 1128355"/>
                              <a:gd name="connsiteY15" fmla="*/ 810080 h 1126033"/>
                              <a:gd name="connsiteX16" fmla="*/ 559570 w 1128355"/>
                              <a:gd name="connsiteY16" fmla="*/ 1063147 h 1126033"/>
                              <a:gd name="connsiteX17" fmla="*/ 814959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7940"/>
                                </a:moveTo>
                                <a:lnTo>
                                  <a:pt x="-4608" y="557012"/>
                                </a:lnTo>
                                <a:lnTo>
                                  <a:pt x="277713" y="274691"/>
                                </a:lnTo>
                                <a:lnTo>
                                  <a:pt x="559570" y="-7165"/>
                                </a:lnTo>
                                <a:lnTo>
                                  <a:pt x="841426" y="274691"/>
                                </a:lnTo>
                                <a:lnTo>
                                  <a:pt x="1123747" y="557012"/>
                                </a:lnTo>
                                <a:lnTo>
                                  <a:pt x="842819" y="837940"/>
                                </a:lnTo>
                                <a:cubicBezTo>
                                  <a:pt x="688193" y="992567"/>
                                  <a:pt x="560963" y="1118868"/>
                                  <a:pt x="559570" y="1118868"/>
                                </a:cubicBezTo>
                                <a:cubicBezTo>
                                  <a:pt x="558177" y="1118868"/>
                                  <a:pt x="430946" y="992567"/>
                                  <a:pt x="276320" y="837940"/>
                                </a:cubicBezTo>
                                <a:close/>
                                <a:moveTo>
                                  <a:pt x="814959" y="810080"/>
                                </a:moveTo>
                                <a:lnTo>
                                  <a:pt x="1068026" y="557012"/>
                                </a:lnTo>
                                <a:lnTo>
                                  <a:pt x="813566" y="302552"/>
                                </a:lnTo>
                                <a:lnTo>
                                  <a:pt x="559570" y="48556"/>
                                </a:lnTo>
                                <a:lnTo>
                                  <a:pt x="305574" y="302552"/>
                                </a:lnTo>
                                <a:lnTo>
                                  <a:pt x="51113" y="557012"/>
                                </a:lnTo>
                                <a:lnTo>
                                  <a:pt x="304181" y="810080"/>
                                </a:lnTo>
                                <a:cubicBezTo>
                                  <a:pt x="443484" y="949383"/>
                                  <a:pt x="558177" y="1063147"/>
                                  <a:pt x="559570" y="1063147"/>
                                </a:cubicBezTo>
                                <a:cubicBezTo>
                                  <a:pt x="560963" y="1063147"/>
                                  <a:pt x="675656" y="949383"/>
                                  <a:pt x="814959"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59"/>
                        <wps:cNvSpPr/>
                        <wps:spPr>
                          <a:xfrm flipV="1">
                            <a:off x="3002446" y="1816048"/>
                            <a:ext cx="1128355" cy="1126033"/>
                          </a:xfrm>
                          <a:custGeom>
                            <a:avLst/>
                            <a:gdLst>
                              <a:gd name="connsiteX0" fmla="*/ 274016 w 1128355"/>
                              <a:gd name="connsiteY0" fmla="*/ 837940 h 1126033"/>
                              <a:gd name="connsiteX1" fmla="*/ -6912 w 1128355"/>
                              <a:gd name="connsiteY1" fmla="*/ 557012 h 1126033"/>
                              <a:gd name="connsiteX2" fmla="*/ 275409 w 1128355"/>
                              <a:gd name="connsiteY2" fmla="*/ 274691 h 1126033"/>
                              <a:gd name="connsiteX3" fmla="*/ 557266 w 1128355"/>
                              <a:gd name="connsiteY3" fmla="*/ -7165 h 1126033"/>
                              <a:gd name="connsiteX4" fmla="*/ 839122 w 1128355"/>
                              <a:gd name="connsiteY4" fmla="*/ 274691 h 1126033"/>
                              <a:gd name="connsiteX5" fmla="*/ 1121443 w 1128355"/>
                              <a:gd name="connsiteY5" fmla="*/ 557012 h 1126033"/>
                              <a:gd name="connsiteX6" fmla="*/ 840515 w 1128355"/>
                              <a:gd name="connsiteY6" fmla="*/ 837940 h 1126033"/>
                              <a:gd name="connsiteX7" fmla="*/ 557266 w 1128355"/>
                              <a:gd name="connsiteY7" fmla="*/ 1118868 h 1126033"/>
                              <a:gd name="connsiteX8" fmla="*/ 274016 w 1128355"/>
                              <a:gd name="connsiteY8" fmla="*/ 837940 h 1126033"/>
                              <a:gd name="connsiteX9" fmla="*/ 812655 w 1128355"/>
                              <a:gd name="connsiteY9" fmla="*/ 810080 h 1126033"/>
                              <a:gd name="connsiteX10" fmla="*/ 1065722 w 1128355"/>
                              <a:gd name="connsiteY10" fmla="*/ 557012 h 1126033"/>
                              <a:gd name="connsiteX11" fmla="*/ 811262 w 1128355"/>
                              <a:gd name="connsiteY11" fmla="*/ 302552 h 1126033"/>
                              <a:gd name="connsiteX12" fmla="*/ 557266 w 1128355"/>
                              <a:gd name="connsiteY12" fmla="*/ 48556 h 1126033"/>
                              <a:gd name="connsiteX13" fmla="*/ 303270 w 1128355"/>
                              <a:gd name="connsiteY13" fmla="*/ 302552 h 1126033"/>
                              <a:gd name="connsiteX14" fmla="*/ 48809 w 1128355"/>
                              <a:gd name="connsiteY14" fmla="*/ 557012 h 1126033"/>
                              <a:gd name="connsiteX15" fmla="*/ 301877 w 1128355"/>
                              <a:gd name="connsiteY15" fmla="*/ 810080 h 1126033"/>
                              <a:gd name="connsiteX16" fmla="*/ 557266 w 1128355"/>
                              <a:gd name="connsiteY16" fmla="*/ 1063147 h 1126033"/>
                              <a:gd name="connsiteX17" fmla="*/ 812655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7940"/>
                                </a:moveTo>
                                <a:lnTo>
                                  <a:pt x="-6912" y="557012"/>
                                </a:lnTo>
                                <a:lnTo>
                                  <a:pt x="275409" y="274691"/>
                                </a:lnTo>
                                <a:lnTo>
                                  <a:pt x="557266" y="-7165"/>
                                </a:lnTo>
                                <a:lnTo>
                                  <a:pt x="839122" y="274691"/>
                                </a:lnTo>
                                <a:lnTo>
                                  <a:pt x="1121443" y="557012"/>
                                </a:lnTo>
                                <a:lnTo>
                                  <a:pt x="840515" y="837940"/>
                                </a:lnTo>
                                <a:cubicBezTo>
                                  <a:pt x="685889" y="992567"/>
                                  <a:pt x="558659" y="1118868"/>
                                  <a:pt x="557266" y="1118868"/>
                                </a:cubicBezTo>
                                <a:cubicBezTo>
                                  <a:pt x="555873" y="1118868"/>
                                  <a:pt x="428642" y="992567"/>
                                  <a:pt x="274016" y="837940"/>
                                </a:cubicBezTo>
                                <a:close/>
                                <a:moveTo>
                                  <a:pt x="812655" y="810080"/>
                                </a:moveTo>
                                <a:lnTo>
                                  <a:pt x="1065722" y="557012"/>
                                </a:lnTo>
                                <a:lnTo>
                                  <a:pt x="811262" y="302552"/>
                                </a:lnTo>
                                <a:lnTo>
                                  <a:pt x="557266" y="48556"/>
                                </a:lnTo>
                                <a:lnTo>
                                  <a:pt x="303270" y="302552"/>
                                </a:lnTo>
                                <a:lnTo>
                                  <a:pt x="48809" y="557012"/>
                                </a:lnTo>
                                <a:lnTo>
                                  <a:pt x="301877" y="810080"/>
                                </a:lnTo>
                                <a:cubicBezTo>
                                  <a:pt x="441180" y="949383"/>
                                  <a:pt x="555873" y="1063147"/>
                                  <a:pt x="557266" y="1063147"/>
                                </a:cubicBezTo>
                                <a:cubicBezTo>
                                  <a:pt x="558659" y="1063147"/>
                                  <a:pt x="673352" y="949383"/>
                                  <a:pt x="812655"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Freeform: Shape 60"/>
                        <wps:cNvSpPr/>
                        <wps:spPr>
                          <a:xfrm flipV="1">
                            <a:off x="4191166" y="1816048"/>
                            <a:ext cx="1128355" cy="1126033"/>
                          </a:xfrm>
                          <a:custGeom>
                            <a:avLst/>
                            <a:gdLst>
                              <a:gd name="connsiteX0" fmla="*/ 271712 w 1128355"/>
                              <a:gd name="connsiteY0" fmla="*/ 837940 h 1126033"/>
                              <a:gd name="connsiteX1" fmla="*/ -9216 w 1128355"/>
                              <a:gd name="connsiteY1" fmla="*/ 557012 h 1126033"/>
                              <a:gd name="connsiteX2" fmla="*/ 273105 w 1128355"/>
                              <a:gd name="connsiteY2" fmla="*/ 274691 h 1126033"/>
                              <a:gd name="connsiteX3" fmla="*/ 554962 w 1128355"/>
                              <a:gd name="connsiteY3" fmla="*/ -7165 h 1126033"/>
                              <a:gd name="connsiteX4" fmla="*/ 836818 w 1128355"/>
                              <a:gd name="connsiteY4" fmla="*/ 274691 h 1126033"/>
                              <a:gd name="connsiteX5" fmla="*/ 1119139 w 1128355"/>
                              <a:gd name="connsiteY5" fmla="*/ 557012 h 1126033"/>
                              <a:gd name="connsiteX6" fmla="*/ 838211 w 1128355"/>
                              <a:gd name="connsiteY6" fmla="*/ 837940 h 1126033"/>
                              <a:gd name="connsiteX7" fmla="*/ 554962 w 1128355"/>
                              <a:gd name="connsiteY7" fmla="*/ 1118868 h 1126033"/>
                              <a:gd name="connsiteX8" fmla="*/ 271712 w 1128355"/>
                              <a:gd name="connsiteY8" fmla="*/ 837940 h 1126033"/>
                              <a:gd name="connsiteX9" fmla="*/ 810351 w 1128355"/>
                              <a:gd name="connsiteY9" fmla="*/ 810080 h 1126033"/>
                              <a:gd name="connsiteX10" fmla="*/ 1063418 w 1128355"/>
                              <a:gd name="connsiteY10" fmla="*/ 557012 h 1126033"/>
                              <a:gd name="connsiteX11" fmla="*/ 808958 w 1128355"/>
                              <a:gd name="connsiteY11" fmla="*/ 302552 h 1126033"/>
                              <a:gd name="connsiteX12" fmla="*/ 554962 w 1128355"/>
                              <a:gd name="connsiteY12" fmla="*/ 48556 h 1126033"/>
                              <a:gd name="connsiteX13" fmla="*/ 300966 w 1128355"/>
                              <a:gd name="connsiteY13" fmla="*/ 302552 h 1126033"/>
                              <a:gd name="connsiteX14" fmla="*/ 46505 w 1128355"/>
                              <a:gd name="connsiteY14" fmla="*/ 557012 h 1126033"/>
                              <a:gd name="connsiteX15" fmla="*/ 299573 w 1128355"/>
                              <a:gd name="connsiteY15" fmla="*/ 810080 h 1126033"/>
                              <a:gd name="connsiteX16" fmla="*/ 554962 w 1128355"/>
                              <a:gd name="connsiteY16" fmla="*/ 1063147 h 1126033"/>
                              <a:gd name="connsiteX17" fmla="*/ 810351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7940"/>
                                </a:moveTo>
                                <a:lnTo>
                                  <a:pt x="-9216" y="557012"/>
                                </a:lnTo>
                                <a:lnTo>
                                  <a:pt x="273105" y="274691"/>
                                </a:lnTo>
                                <a:lnTo>
                                  <a:pt x="554962" y="-7165"/>
                                </a:lnTo>
                                <a:lnTo>
                                  <a:pt x="836818" y="274691"/>
                                </a:lnTo>
                                <a:lnTo>
                                  <a:pt x="1119139" y="557012"/>
                                </a:lnTo>
                                <a:lnTo>
                                  <a:pt x="838211" y="837940"/>
                                </a:lnTo>
                                <a:cubicBezTo>
                                  <a:pt x="683585" y="992567"/>
                                  <a:pt x="556355" y="1118868"/>
                                  <a:pt x="554962" y="1118868"/>
                                </a:cubicBezTo>
                                <a:cubicBezTo>
                                  <a:pt x="553569" y="1118868"/>
                                  <a:pt x="426338" y="992567"/>
                                  <a:pt x="271712" y="837940"/>
                                </a:cubicBezTo>
                                <a:close/>
                                <a:moveTo>
                                  <a:pt x="810351" y="810080"/>
                                </a:moveTo>
                                <a:lnTo>
                                  <a:pt x="1063418" y="557012"/>
                                </a:lnTo>
                                <a:lnTo>
                                  <a:pt x="808958" y="302552"/>
                                </a:lnTo>
                                <a:lnTo>
                                  <a:pt x="554962" y="48556"/>
                                </a:lnTo>
                                <a:lnTo>
                                  <a:pt x="300966" y="302552"/>
                                </a:lnTo>
                                <a:lnTo>
                                  <a:pt x="46505" y="557012"/>
                                </a:lnTo>
                                <a:lnTo>
                                  <a:pt x="299573" y="810080"/>
                                </a:lnTo>
                                <a:cubicBezTo>
                                  <a:pt x="438876" y="949383"/>
                                  <a:pt x="553569" y="1063147"/>
                                  <a:pt x="554962" y="1063147"/>
                                </a:cubicBezTo>
                                <a:cubicBezTo>
                                  <a:pt x="556355" y="1063147"/>
                                  <a:pt x="671048" y="949383"/>
                                  <a:pt x="810351"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61"/>
                        <wps:cNvSpPr/>
                        <wps:spPr>
                          <a:xfrm flipV="1">
                            <a:off x="5379886" y="1816048"/>
                            <a:ext cx="564641" cy="1123711"/>
                          </a:xfrm>
                          <a:custGeom>
                            <a:avLst/>
                            <a:gdLst>
                              <a:gd name="connsiteX0" fmla="*/ 269954 w 564641"/>
                              <a:gd name="connsiteY0" fmla="*/ 835616 h 1123711"/>
                              <a:gd name="connsiteX1" fmla="*/ -10974 w 564641"/>
                              <a:gd name="connsiteY1" fmla="*/ 554688 h 1123711"/>
                              <a:gd name="connsiteX2" fmla="*/ 269954 w 564641"/>
                              <a:gd name="connsiteY2" fmla="*/ 273760 h 1123711"/>
                              <a:gd name="connsiteX3" fmla="*/ 550882 w 564641"/>
                              <a:gd name="connsiteY3" fmla="*/ -7168 h 1123711"/>
                              <a:gd name="connsiteX4" fmla="*/ 552275 w 564641"/>
                              <a:gd name="connsiteY4" fmla="*/ 19300 h 1123711"/>
                              <a:gd name="connsiteX5" fmla="*/ 553668 w 564641"/>
                              <a:gd name="connsiteY5" fmla="*/ 45767 h 1123711"/>
                              <a:gd name="connsiteX6" fmla="*/ 299208 w 564641"/>
                              <a:gd name="connsiteY6" fmla="*/ 300228 h 1123711"/>
                              <a:gd name="connsiteX7" fmla="*/ 44748 w 564641"/>
                              <a:gd name="connsiteY7" fmla="*/ 554688 h 1123711"/>
                              <a:gd name="connsiteX8" fmla="*/ 299208 w 564641"/>
                              <a:gd name="connsiteY8" fmla="*/ 809148 h 1123711"/>
                              <a:gd name="connsiteX9" fmla="*/ 553668 w 564641"/>
                              <a:gd name="connsiteY9" fmla="*/ 1063609 h 1123711"/>
                              <a:gd name="connsiteX10" fmla="*/ 552275 w 564641"/>
                              <a:gd name="connsiteY10" fmla="*/ 1090076 h 1123711"/>
                              <a:gd name="connsiteX11" fmla="*/ 550882 w 564641"/>
                              <a:gd name="connsiteY11" fmla="*/ 1116544 h 1123711"/>
                              <a:gd name="connsiteX12" fmla="*/ 269954 w 564641"/>
                              <a:gd name="connsiteY12" fmla="*/ 835616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5616"/>
                                </a:moveTo>
                                <a:lnTo>
                                  <a:pt x="-10974" y="554688"/>
                                </a:lnTo>
                                <a:lnTo>
                                  <a:pt x="269954" y="273760"/>
                                </a:lnTo>
                                <a:lnTo>
                                  <a:pt x="550882" y="-7168"/>
                                </a:lnTo>
                                <a:lnTo>
                                  <a:pt x="552275" y="19300"/>
                                </a:lnTo>
                                <a:lnTo>
                                  <a:pt x="553668" y="45767"/>
                                </a:lnTo>
                                <a:lnTo>
                                  <a:pt x="299208" y="300228"/>
                                </a:lnTo>
                                <a:lnTo>
                                  <a:pt x="44748" y="554688"/>
                                </a:lnTo>
                                <a:lnTo>
                                  <a:pt x="299208" y="809148"/>
                                </a:lnTo>
                                <a:lnTo>
                                  <a:pt x="553668" y="1063609"/>
                                </a:lnTo>
                                <a:lnTo>
                                  <a:pt x="552275" y="1090076"/>
                                </a:lnTo>
                                <a:lnTo>
                                  <a:pt x="550882" y="1116544"/>
                                </a:lnTo>
                                <a:lnTo>
                                  <a:pt x="269954" y="83561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62"/>
                        <wps:cNvSpPr/>
                        <wps:spPr>
                          <a:xfrm flipV="1">
                            <a:off x="30646" y="2410408"/>
                            <a:ext cx="1128355" cy="1126033"/>
                          </a:xfrm>
                          <a:custGeom>
                            <a:avLst/>
                            <a:gdLst>
                              <a:gd name="connsiteX0" fmla="*/ 279776 w 1128355"/>
                              <a:gd name="connsiteY0" fmla="*/ 839348 h 1126033"/>
                              <a:gd name="connsiteX1" fmla="*/ -1152 w 1128355"/>
                              <a:gd name="connsiteY1" fmla="*/ 558420 h 1126033"/>
                              <a:gd name="connsiteX2" fmla="*/ 281169 w 1128355"/>
                              <a:gd name="connsiteY2" fmla="*/ 276099 h 1126033"/>
                              <a:gd name="connsiteX3" fmla="*/ 563026 w 1128355"/>
                              <a:gd name="connsiteY3" fmla="*/ -5757 h 1126033"/>
                              <a:gd name="connsiteX4" fmla="*/ 844882 w 1128355"/>
                              <a:gd name="connsiteY4" fmla="*/ 276099 h 1126033"/>
                              <a:gd name="connsiteX5" fmla="*/ 1127203 w 1128355"/>
                              <a:gd name="connsiteY5" fmla="*/ 558420 h 1126033"/>
                              <a:gd name="connsiteX6" fmla="*/ 846275 w 1128355"/>
                              <a:gd name="connsiteY6" fmla="*/ 839348 h 1126033"/>
                              <a:gd name="connsiteX7" fmla="*/ 563026 w 1128355"/>
                              <a:gd name="connsiteY7" fmla="*/ 1120276 h 1126033"/>
                              <a:gd name="connsiteX8" fmla="*/ 279776 w 1128355"/>
                              <a:gd name="connsiteY8" fmla="*/ 839348 h 1126033"/>
                              <a:gd name="connsiteX9" fmla="*/ 818415 w 1128355"/>
                              <a:gd name="connsiteY9" fmla="*/ 811488 h 1126033"/>
                              <a:gd name="connsiteX10" fmla="*/ 1071482 w 1128355"/>
                              <a:gd name="connsiteY10" fmla="*/ 558420 h 1126033"/>
                              <a:gd name="connsiteX11" fmla="*/ 817022 w 1128355"/>
                              <a:gd name="connsiteY11" fmla="*/ 303960 h 1126033"/>
                              <a:gd name="connsiteX12" fmla="*/ 563026 w 1128355"/>
                              <a:gd name="connsiteY12" fmla="*/ 49964 h 1126033"/>
                              <a:gd name="connsiteX13" fmla="*/ 309030 w 1128355"/>
                              <a:gd name="connsiteY13" fmla="*/ 303960 h 1126033"/>
                              <a:gd name="connsiteX14" fmla="*/ 54569 w 1128355"/>
                              <a:gd name="connsiteY14" fmla="*/ 558420 h 1126033"/>
                              <a:gd name="connsiteX15" fmla="*/ 307637 w 1128355"/>
                              <a:gd name="connsiteY15" fmla="*/ 811488 h 1126033"/>
                              <a:gd name="connsiteX16" fmla="*/ 563026 w 1128355"/>
                              <a:gd name="connsiteY16" fmla="*/ 1064555 h 1126033"/>
                              <a:gd name="connsiteX17" fmla="*/ 818415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9348"/>
                                </a:moveTo>
                                <a:lnTo>
                                  <a:pt x="-1152" y="558420"/>
                                </a:lnTo>
                                <a:lnTo>
                                  <a:pt x="281169" y="276099"/>
                                </a:lnTo>
                                <a:lnTo>
                                  <a:pt x="563026" y="-5757"/>
                                </a:lnTo>
                                <a:lnTo>
                                  <a:pt x="844882" y="276099"/>
                                </a:lnTo>
                                <a:lnTo>
                                  <a:pt x="1127203" y="558420"/>
                                </a:lnTo>
                                <a:lnTo>
                                  <a:pt x="846275" y="839348"/>
                                </a:lnTo>
                                <a:cubicBezTo>
                                  <a:pt x="691649" y="993975"/>
                                  <a:pt x="564419" y="1120276"/>
                                  <a:pt x="563026" y="1120276"/>
                                </a:cubicBezTo>
                                <a:cubicBezTo>
                                  <a:pt x="561633" y="1120276"/>
                                  <a:pt x="434402" y="993975"/>
                                  <a:pt x="279776" y="839348"/>
                                </a:cubicBezTo>
                                <a:close/>
                                <a:moveTo>
                                  <a:pt x="818415" y="811488"/>
                                </a:moveTo>
                                <a:lnTo>
                                  <a:pt x="1071482" y="558420"/>
                                </a:lnTo>
                                <a:lnTo>
                                  <a:pt x="817022" y="303960"/>
                                </a:lnTo>
                                <a:lnTo>
                                  <a:pt x="563026" y="49964"/>
                                </a:lnTo>
                                <a:lnTo>
                                  <a:pt x="309030" y="303960"/>
                                </a:lnTo>
                                <a:lnTo>
                                  <a:pt x="54569" y="558420"/>
                                </a:lnTo>
                                <a:lnTo>
                                  <a:pt x="307637" y="811488"/>
                                </a:lnTo>
                                <a:cubicBezTo>
                                  <a:pt x="446940" y="950791"/>
                                  <a:pt x="561633" y="1064555"/>
                                  <a:pt x="563026" y="1064555"/>
                                </a:cubicBezTo>
                                <a:cubicBezTo>
                                  <a:pt x="564419" y="1064555"/>
                                  <a:pt x="679112" y="950791"/>
                                  <a:pt x="818415"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63"/>
                        <wps:cNvSpPr/>
                        <wps:spPr>
                          <a:xfrm flipV="1">
                            <a:off x="1219366" y="2410408"/>
                            <a:ext cx="1128355" cy="1126033"/>
                          </a:xfrm>
                          <a:custGeom>
                            <a:avLst/>
                            <a:gdLst>
                              <a:gd name="connsiteX0" fmla="*/ 277472 w 1128355"/>
                              <a:gd name="connsiteY0" fmla="*/ 839348 h 1126033"/>
                              <a:gd name="connsiteX1" fmla="*/ -3456 w 1128355"/>
                              <a:gd name="connsiteY1" fmla="*/ 558420 h 1126033"/>
                              <a:gd name="connsiteX2" fmla="*/ 278865 w 1128355"/>
                              <a:gd name="connsiteY2" fmla="*/ 276099 h 1126033"/>
                              <a:gd name="connsiteX3" fmla="*/ 560722 w 1128355"/>
                              <a:gd name="connsiteY3" fmla="*/ -5757 h 1126033"/>
                              <a:gd name="connsiteX4" fmla="*/ 842578 w 1128355"/>
                              <a:gd name="connsiteY4" fmla="*/ 276099 h 1126033"/>
                              <a:gd name="connsiteX5" fmla="*/ 1124899 w 1128355"/>
                              <a:gd name="connsiteY5" fmla="*/ 558420 h 1126033"/>
                              <a:gd name="connsiteX6" fmla="*/ 843971 w 1128355"/>
                              <a:gd name="connsiteY6" fmla="*/ 839348 h 1126033"/>
                              <a:gd name="connsiteX7" fmla="*/ 560722 w 1128355"/>
                              <a:gd name="connsiteY7" fmla="*/ 1120276 h 1126033"/>
                              <a:gd name="connsiteX8" fmla="*/ 277472 w 1128355"/>
                              <a:gd name="connsiteY8" fmla="*/ 839348 h 1126033"/>
                              <a:gd name="connsiteX9" fmla="*/ 816111 w 1128355"/>
                              <a:gd name="connsiteY9" fmla="*/ 811488 h 1126033"/>
                              <a:gd name="connsiteX10" fmla="*/ 1069178 w 1128355"/>
                              <a:gd name="connsiteY10" fmla="*/ 558420 h 1126033"/>
                              <a:gd name="connsiteX11" fmla="*/ 814718 w 1128355"/>
                              <a:gd name="connsiteY11" fmla="*/ 303960 h 1126033"/>
                              <a:gd name="connsiteX12" fmla="*/ 560722 w 1128355"/>
                              <a:gd name="connsiteY12" fmla="*/ 49964 h 1126033"/>
                              <a:gd name="connsiteX13" fmla="*/ 306726 w 1128355"/>
                              <a:gd name="connsiteY13" fmla="*/ 303960 h 1126033"/>
                              <a:gd name="connsiteX14" fmla="*/ 52265 w 1128355"/>
                              <a:gd name="connsiteY14" fmla="*/ 558420 h 1126033"/>
                              <a:gd name="connsiteX15" fmla="*/ 305333 w 1128355"/>
                              <a:gd name="connsiteY15" fmla="*/ 811488 h 1126033"/>
                              <a:gd name="connsiteX16" fmla="*/ 560722 w 1128355"/>
                              <a:gd name="connsiteY16" fmla="*/ 1064555 h 1126033"/>
                              <a:gd name="connsiteX17" fmla="*/ 816111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9348"/>
                                </a:moveTo>
                                <a:lnTo>
                                  <a:pt x="-3456" y="558420"/>
                                </a:lnTo>
                                <a:lnTo>
                                  <a:pt x="278865" y="276099"/>
                                </a:lnTo>
                                <a:lnTo>
                                  <a:pt x="560722" y="-5757"/>
                                </a:lnTo>
                                <a:lnTo>
                                  <a:pt x="842578" y="276099"/>
                                </a:lnTo>
                                <a:lnTo>
                                  <a:pt x="1124899" y="558420"/>
                                </a:lnTo>
                                <a:lnTo>
                                  <a:pt x="843971" y="839348"/>
                                </a:lnTo>
                                <a:cubicBezTo>
                                  <a:pt x="689345" y="993975"/>
                                  <a:pt x="562115" y="1120276"/>
                                  <a:pt x="560722" y="1120276"/>
                                </a:cubicBezTo>
                                <a:cubicBezTo>
                                  <a:pt x="559329" y="1120276"/>
                                  <a:pt x="432098" y="993975"/>
                                  <a:pt x="277472" y="839348"/>
                                </a:cubicBezTo>
                                <a:close/>
                                <a:moveTo>
                                  <a:pt x="816111" y="811488"/>
                                </a:moveTo>
                                <a:lnTo>
                                  <a:pt x="1069178" y="558420"/>
                                </a:lnTo>
                                <a:lnTo>
                                  <a:pt x="814718" y="303960"/>
                                </a:lnTo>
                                <a:lnTo>
                                  <a:pt x="560722" y="49964"/>
                                </a:lnTo>
                                <a:lnTo>
                                  <a:pt x="306726" y="303960"/>
                                </a:lnTo>
                                <a:lnTo>
                                  <a:pt x="52265" y="558420"/>
                                </a:lnTo>
                                <a:lnTo>
                                  <a:pt x="305333" y="811488"/>
                                </a:lnTo>
                                <a:cubicBezTo>
                                  <a:pt x="444636" y="950791"/>
                                  <a:pt x="559329" y="1064555"/>
                                  <a:pt x="560722" y="1064555"/>
                                </a:cubicBezTo>
                                <a:cubicBezTo>
                                  <a:pt x="562115" y="1064555"/>
                                  <a:pt x="676808" y="950791"/>
                                  <a:pt x="816111"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64"/>
                        <wps:cNvSpPr/>
                        <wps:spPr>
                          <a:xfrm flipV="1">
                            <a:off x="2408086" y="2410408"/>
                            <a:ext cx="1128355" cy="1126033"/>
                          </a:xfrm>
                          <a:custGeom>
                            <a:avLst/>
                            <a:gdLst>
                              <a:gd name="connsiteX0" fmla="*/ 275168 w 1128355"/>
                              <a:gd name="connsiteY0" fmla="*/ 839348 h 1126033"/>
                              <a:gd name="connsiteX1" fmla="*/ -5760 w 1128355"/>
                              <a:gd name="connsiteY1" fmla="*/ 558420 h 1126033"/>
                              <a:gd name="connsiteX2" fmla="*/ 276561 w 1128355"/>
                              <a:gd name="connsiteY2" fmla="*/ 276099 h 1126033"/>
                              <a:gd name="connsiteX3" fmla="*/ 558418 w 1128355"/>
                              <a:gd name="connsiteY3" fmla="*/ -5757 h 1126033"/>
                              <a:gd name="connsiteX4" fmla="*/ 840274 w 1128355"/>
                              <a:gd name="connsiteY4" fmla="*/ 276099 h 1126033"/>
                              <a:gd name="connsiteX5" fmla="*/ 1122595 w 1128355"/>
                              <a:gd name="connsiteY5" fmla="*/ 558420 h 1126033"/>
                              <a:gd name="connsiteX6" fmla="*/ 841667 w 1128355"/>
                              <a:gd name="connsiteY6" fmla="*/ 839348 h 1126033"/>
                              <a:gd name="connsiteX7" fmla="*/ 558418 w 1128355"/>
                              <a:gd name="connsiteY7" fmla="*/ 1120276 h 1126033"/>
                              <a:gd name="connsiteX8" fmla="*/ 275168 w 1128355"/>
                              <a:gd name="connsiteY8" fmla="*/ 839348 h 1126033"/>
                              <a:gd name="connsiteX9" fmla="*/ 813807 w 1128355"/>
                              <a:gd name="connsiteY9" fmla="*/ 811488 h 1126033"/>
                              <a:gd name="connsiteX10" fmla="*/ 1066874 w 1128355"/>
                              <a:gd name="connsiteY10" fmla="*/ 558420 h 1126033"/>
                              <a:gd name="connsiteX11" fmla="*/ 812414 w 1128355"/>
                              <a:gd name="connsiteY11" fmla="*/ 303960 h 1126033"/>
                              <a:gd name="connsiteX12" fmla="*/ 558418 w 1128355"/>
                              <a:gd name="connsiteY12" fmla="*/ 49964 h 1126033"/>
                              <a:gd name="connsiteX13" fmla="*/ 304422 w 1128355"/>
                              <a:gd name="connsiteY13" fmla="*/ 303960 h 1126033"/>
                              <a:gd name="connsiteX14" fmla="*/ 49961 w 1128355"/>
                              <a:gd name="connsiteY14" fmla="*/ 558420 h 1126033"/>
                              <a:gd name="connsiteX15" fmla="*/ 303029 w 1128355"/>
                              <a:gd name="connsiteY15" fmla="*/ 811488 h 1126033"/>
                              <a:gd name="connsiteX16" fmla="*/ 558418 w 1128355"/>
                              <a:gd name="connsiteY16" fmla="*/ 1064555 h 1126033"/>
                              <a:gd name="connsiteX17" fmla="*/ 813807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9348"/>
                                </a:moveTo>
                                <a:lnTo>
                                  <a:pt x="-5760" y="558420"/>
                                </a:lnTo>
                                <a:lnTo>
                                  <a:pt x="276561" y="276099"/>
                                </a:lnTo>
                                <a:lnTo>
                                  <a:pt x="558418" y="-5757"/>
                                </a:lnTo>
                                <a:lnTo>
                                  <a:pt x="840274" y="276099"/>
                                </a:lnTo>
                                <a:lnTo>
                                  <a:pt x="1122595" y="558420"/>
                                </a:lnTo>
                                <a:lnTo>
                                  <a:pt x="841667" y="839348"/>
                                </a:lnTo>
                                <a:cubicBezTo>
                                  <a:pt x="687041" y="993975"/>
                                  <a:pt x="559811" y="1120276"/>
                                  <a:pt x="558418" y="1120276"/>
                                </a:cubicBezTo>
                                <a:cubicBezTo>
                                  <a:pt x="557025" y="1120276"/>
                                  <a:pt x="429794" y="993975"/>
                                  <a:pt x="275168" y="839348"/>
                                </a:cubicBezTo>
                                <a:close/>
                                <a:moveTo>
                                  <a:pt x="813807" y="811488"/>
                                </a:moveTo>
                                <a:lnTo>
                                  <a:pt x="1066874" y="558420"/>
                                </a:lnTo>
                                <a:lnTo>
                                  <a:pt x="812414" y="303960"/>
                                </a:lnTo>
                                <a:lnTo>
                                  <a:pt x="558418" y="49964"/>
                                </a:lnTo>
                                <a:lnTo>
                                  <a:pt x="304422" y="303960"/>
                                </a:lnTo>
                                <a:lnTo>
                                  <a:pt x="49961" y="558420"/>
                                </a:lnTo>
                                <a:lnTo>
                                  <a:pt x="303029" y="811488"/>
                                </a:lnTo>
                                <a:cubicBezTo>
                                  <a:pt x="442332" y="950791"/>
                                  <a:pt x="557025" y="1064555"/>
                                  <a:pt x="558418" y="1064555"/>
                                </a:cubicBezTo>
                                <a:cubicBezTo>
                                  <a:pt x="559811" y="1064555"/>
                                  <a:pt x="674504" y="950791"/>
                                  <a:pt x="813807"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65"/>
                        <wps:cNvSpPr/>
                        <wps:spPr>
                          <a:xfrm flipV="1">
                            <a:off x="3596806" y="2410408"/>
                            <a:ext cx="1128355" cy="1126033"/>
                          </a:xfrm>
                          <a:custGeom>
                            <a:avLst/>
                            <a:gdLst>
                              <a:gd name="connsiteX0" fmla="*/ 272864 w 1128355"/>
                              <a:gd name="connsiteY0" fmla="*/ 839348 h 1126033"/>
                              <a:gd name="connsiteX1" fmla="*/ -8064 w 1128355"/>
                              <a:gd name="connsiteY1" fmla="*/ 558420 h 1126033"/>
                              <a:gd name="connsiteX2" fmla="*/ 274257 w 1128355"/>
                              <a:gd name="connsiteY2" fmla="*/ 276099 h 1126033"/>
                              <a:gd name="connsiteX3" fmla="*/ 556114 w 1128355"/>
                              <a:gd name="connsiteY3" fmla="*/ -5757 h 1126033"/>
                              <a:gd name="connsiteX4" fmla="*/ 837970 w 1128355"/>
                              <a:gd name="connsiteY4" fmla="*/ 276099 h 1126033"/>
                              <a:gd name="connsiteX5" fmla="*/ 1120291 w 1128355"/>
                              <a:gd name="connsiteY5" fmla="*/ 558420 h 1126033"/>
                              <a:gd name="connsiteX6" fmla="*/ 839363 w 1128355"/>
                              <a:gd name="connsiteY6" fmla="*/ 839348 h 1126033"/>
                              <a:gd name="connsiteX7" fmla="*/ 556114 w 1128355"/>
                              <a:gd name="connsiteY7" fmla="*/ 1120276 h 1126033"/>
                              <a:gd name="connsiteX8" fmla="*/ 272864 w 1128355"/>
                              <a:gd name="connsiteY8" fmla="*/ 839348 h 1126033"/>
                              <a:gd name="connsiteX9" fmla="*/ 811503 w 1128355"/>
                              <a:gd name="connsiteY9" fmla="*/ 811488 h 1126033"/>
                              <a:gd name="connsiteX10" fmla="*/ 1064570 w 1128355"/>
                              <a:gd name="connsiteY10" fmla="*/ 558420 h 1126033"/>
                              <a:gd name="connsiteX11" fmla="*/ 810110 w 1128355"/>
                              <a:gd name="connsiteY11" fmla="*/ 303960 h 1126033"/>
                              <a:gd name="connsiteX12" fmla="*/ 556114 w 1128355"/>
                              <a:gd name="connsiteY12" fmla="*/ 49964 h 1126033"/>
                              <a:gd name="connsiteX13" fmla="*/ 302118 w 1128355"/>
                              <a:gd name="connsiteY13" fmla="*/ 303960 h 1126033"/>
                              <a:gd name="connsiteX14" fmla="*/ 47657 w 1128355"/>
                              <a:gd name="connsiteY14" fmla="*/ 558420 h 1126033"/>
                              <a:gd name="connsiteX15" fmla="*/ 300725 w 1128355"/>
                              <a:gd name="connsiteY15" fmla="*/ 811488 h 1126033"/>
                              <a:gd name="connsiteX16" fmla="*/ 556114 w 1128355"/>
                              <a:gd name="connsiteY16" fmla="*/ 1064555 h 1126033"/>
                              <a:gd name="connsiteX17" fmla="*/ 811503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9348"/>
                                </a:moveTo>
                                <a:lnTo>
                                  <a:pt x="-8064" y="558420"/>
                                </a:lnTo>
                                <a:lnTo>
                                  <a:pt x="274257" y="276099"/>
                                </a:lnTo>
                                <a:lnTo>
                                  <a:pt x="556114" y="-5757"/>
                                </a:lnTo>
                                <a:lnTo>
                                  <a:pt x="837970" y="276099"/>
                                </a:lnTo>
                                <a:lnTo>
                                  <a:pt x="1120291" y="558420"/>
                                </a:lnTo>
                                <a:lnTo>
                                  <a:pt x="839363" y="839348"/>
                                </a:lnTo>
                                <a:cubicBezTo>
                                  <a:pt x="684737" y="993975"/>
                                  <a:pt x="557507" y="1120276"/>
                                  <a:pt x="556114" y="1120276"/>
                                </a:cubicBezTo>
                                <a:cubicBezTo>
                                  <a:pt x="554721" y="1120276"/>
                                  <a:pt x="427490" y="993975"/>
                                  <a:pt x="272864" y="839348"/>
                                </a:cubicBezTo>
                                <a:close/>
                                <a:moveTo>
                                  <a:pt x="811503" y="811488"/>
                                </a:moveTo>
                                <a:lnTo>
                                  <a:pt x="1064570" y="558420"/>
                                </a:lnTo>
                                <a:lnTo>
                                  <a:pt x="810110" y="303960"/>
                                </a:lnTo>
                                <a:lnTo>
                                  <a:pt x="556114" y="49964"/>
                                </a:lnTo>
                                <a:lnTo>
                                  <a:pt x="302118" y="303960"/>
                                </a:lnTo>
                                <a:lnTo>
                                  <a:pt x="47657" y="558420"/>
                                </a:lnTo>
                                <a:lnTo>
                                  <a:pt x="300725" y="811488"/>
                                </a:lnTo>
                                <a:cubicBezTo>
                                  <a:pt x="440028" y="950791"/>
                                  <a:pt x="554721" y="1064555"/>
                                  <a:pt x="556114" y="1064555"/>
                                </a:cubicBezTo>
                                <a:cubicBezTo>
                                  <a:pt x="557507" y="1064555"/>
                                  <a:pt x="672200" y="950791"/>
                                  <a:pt x="811503"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66"/>
                        <wps:cNvSpPr/>
                        <wps:spPr>
                          <a:xfrm flipV="1">
                            <a:off x="4785526" y="2410408"/>
                            <a:ext cx="1128355" cy="1126033"/>
                          </a:xfrm>
                          <a:custGeom>
                            <a:avLst/>
                            <a:gdLst>
                              <a:gd name="connsiteX0" fmla="*/ 270560 w 1128355"/>
                              <a:gd name="connsiteY0" fmla="*/ 839348 h 1126033"/>
                              <a:gd name="connsiteX1" fmla="*/ -10368 w 1128355"/>
                              <a:gd name="connsiteY1" fmla="*/ 558420 h 1126033"/>
                              <a:gd name="connsiteX2" fmla="*/ 271953 w 1128355"/>
                              <a:gd name="connsiteY2" fmla="*/ 276099 h 1126033"/>
                              <a:gd name="connsiteX3" fmla="*/ 553810 w 1128355"/>
                              <a:gd name="connsiteY3" fmla="*/ -5757 h 1126033"/>
                              <a:gd name="connsiteX4" fmla="*/ 835666 w 1128355"/>
                              <a:gd name="connsiteY4" fmla="*/ 276099 h 1126033"/>
                              <a:gd name="connsiteX5" fmla="*/ 1117987 w 1128355"/>
                              <a:gd name="connsiteY5" fmla="*/ 558420 h 1126033"/>
                              <a:gd name="connsiteX6" fmla="*/ 837059 w 1128355"/>
                              <a:gd name="connsiteY6" fmla="*/ 839348 h 1126033"/>
                              <a:gd name="connsiteX7" fmla="*/ 553810 w 1128355"/>
                              <a:gd name="connsiteY7" fmla="*/ 1120276 h 1126033"/>
                              <a:gd name="connsiteX8" fmla="*/ 270560 w 1128355"/>
                              <a:gd name="connsiteY8" fmla="*/ 839348 h 1126033"/>
                              <a:gd name="connsiteX9" fmla="*/ 809199 w 1128355"/>
                              <a:gd name="connsiteY9" fmla="*/ 811488 h 1126033"/>
                              <a:gd name="connsiteX10" fmla="*/ 1062266 w 1128355"/>
                              <a:gd name="connsiteY10" fmla="*/ 558420 h 1126033"/>
                              <a:gd name="connsiteX11" fmla="*/ 807806 w 1128355"/>
                              <a:gd name="connsiteY11" fmla="*/ 303960 h 1126033"/>
                              <a:gd name="connsiteX12" fmla="*/ 553810 w 1128355"/>
                              <a:gd name="connsiteY12" fmla="*/ 49964 h 1126033"/>
                              <a:gd name="connsiteX13" fmla="*/ 299814 w 1128355"/>
                              <a:gd name="connsiteY13" fmla="*/ 303960 h 1126033"/>
                              <a:gd name="connsiteX14" fmla="*/ 45353 w 1128355"/>
                              <a:gd name="connsiteY14" fmla="*/ 558420 h 1126033"/>
                              <a:gd name="connsiteX15" fmla="*/ 298421 w 1128355"/>
                              <a:gd name="connsiteY15" fmla="*/ 811488 h 1126033"/>
                              <a:gd name="connsiteX16" fmla="*/ 553810 w 1128355"/>
                              <a:gd name="connsiteY16" fmla="*/ 1064555 h 1126033"/>
                              <a:gd name="connsiteX17" fmla="*/ 809199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9348"/>
                                </a:moveTo>
                                <a:lnTo>
                                  <a:pt x="-10368" y="558420"/>
                                </a:lnTo>
                                <a:lnTo>
                                  <a:pt x="271953" y="276099"/>
                                </a:lnTo>
                                <a:lnTo>
                                  <a:pt x="553810" y="-5757"/>
                                </a:lnTo>
                                <a:lnTo>
                                  <a:pt x="835666" y="276099"/>
                                </a:lnTo>
                                <a:lnTo>
                                  <a:pt x="1117987" y="558420"/>
                                </a:lnTo>
                                <a:lnTo>
                                  <a:pt x="837059" y="839348"/>
                                </a:lnTo>
                                <a:cubicBezTo>
                                  <a:pt x="682433" y="993975"/>
                                  <a:pt x="555203" y="1120276"/>
                                  <a:pt x="553810" y="1120276"/>
                                </a:cubicBezTo>
                                <a:cubicBezTo>
                                  <a:pt x="552417" y="1120276"/>
                                  <a:pt x="425186" y="993975"/>
                                  <a:pt x="270560" y="839348"/>
                                </a:cubicBezTo>
                                <a:close/>
                                <a:moveTo>
                                  <a:pt x="809199" y="811488"/>
                                </a:moveTo>
                                <a:lnTo>
                                  <a:pt x="1062266" y="558420"/>
                                </a:lnTo>
                                <a:lnTo>
                                  <a:pt x="807806" y="303960"/>
                                </a:lnTo>
                                <a:lnTo>
                                  <a:pt x="553810" y="49964"/>
                                </a:lnTo>
                                <a:lnTo>
                                  <a:pt x="299814" y="303960"/>
                                </a:lnTo>
                                <a:lnTo>
                                  <a:pt x="45353" y="558420"/>
                                </a:lnTo>
                                <a:lnTo>
                                  <a:pt x="298421" y="811488"/>
                                </a:lnTo>
                                <a:cubicBezTo>
                                  <a:pt x="437724" y="950791"/>
                                  <a:pt x="552417" y="1064555"/>
                                  <a:pt x="553810" y="1064555"/>
                                </a:cubicBezTo>
                                <a:cubicBezTo>
                                  <a:pt x="555203" y="1064555"/>
                                  <a:pt x="669896" y="950791"/>
                                  <a:pt x="809199"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69"/>
                        <wps:cNvSpPr/>
                        <wps:spPr>
                          <a:xfrm flipV="1">
                            <a:off x="0" y="3002446"/>
                            <a:ext cx="564641" cy="1126033"/>
                          </a:xfrm>
                          <a:custGeom>
                            <a:avLst/>
                            <a:gdLst>
                              <a:gd name="connsiteX0" fmla="*/ -82 w 564641"/>
                              <a:gd name="connsiteY0" fmla="*/ 1093818 h 1126033"/>
                              <a:gd name="connsiteX1" fmla="*/ -82 w 564641"/>
                              <a:gd name="connsiteY1" fmla="*/ 1065958 h 1126033"/>
                              <a:gd name="connsiteX2" fmla="*/ 253914 w 564641"/>
                              <a:gd name="connsiteY2" fmla="*/ 811962 h 1126033"/>
                              <a:gd name="connsiteX3" fmla="*/ 508374 w 564641"/>
                              <a:gd name="connsiteY3" fmla="*/ 557501 h 1126033"/>
                              <a:gd name="connsiteX4" fmla="*/ 253914 w 564641"/>
                              <a:gd name="connsiteY4" fmla="*/ 303041 h 1126033"/>
                              <a:gd name="connsiteX5" fmla="*/ -546 w 564641"/>
                              <a:gd name="connsiteY5" fmla="*/ 48580 h 1126033"/>
                              <a:gd name="connsiteX6" fmla="*/ 847 w 564641"/>
                              <a:gd name="connsiteY6" fmla="*/ 22113 h 1126033"/>
                              <a:gd name="connsiteX7" fmla="*/ 2240 w 564641"/>
                              <a:gd name="connsiteY7" fmla="*/ -4355 h 1126033"/>
                              <a:gd name="connsiteX8" fmla="*/ 283168 w 564641"/>
                              <a:gd name="connsiteY8" fmla="*/ 276573 h 1126033"/>
                              <a:gd name="connsiteX9" fmla="*/ 564096 w 564641"/>
                              <a:gd name="connsiteY9" fmla="*/ 557501 h 1126033"/>
                              <a:gd name="connsiteX10" fmla="*/ 281775 w 564641"/>
                              <a:gd name="connsiteY10" fmla="*/ 839822 h 1126033"/>
                              <a:gd name="connsiteX11" fmla="*/ -82 w 564641"/>
                              <a:gd name="connsiteY11" fmla="*/ 1121679 h 1126033"/>
                              <a:gd name="connsiteX12" fmla="*/ -82 w 564641"/>
                              <a:gd name="connsiteY12" fmla="*/ 109381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3818"/>
                                </a:moveTo>
                                <a:lnTo>
                                  <a:pt x="-82" y="1065958"/>
                                </a:lnTo>
                                <a:lnTo>
                                  <a:pt x="253914" y="811962"/>
                                </a:lnTo>
                                <a:lnTo>
                                  <a:pt x="508374" y="557501"/>
                                </a:lnTo>
                                <a:lnTo>
                                  <a:pt x="253914" y="303041"/>
                                </a:lnTo>
                                <a:lnTo>
                                  <a:pt x="-546" y="48580"/>
                                </a:lnTo>
                                <a:lnTo>
                                  <a:pt x="847" y="22113"/>
                                </a:lnTo>
                                <a:lnTo>
                                  <a:pt x="2240" y="-4355"/>
                                </a:lnTo>
                                <a:lnTo>
                                  <a:pt x="283168" y="276573"/>
                                </a:lnTo>
                                <a:lnTo>
                                  <a:pt x="564096" y="557501"/>
                                </a:lnTo>
                                <a:lnTo>
                                  <a:pt x="281775" y="839822"/>
                                </a:lnTo>
                                <a:lnTo>
                                  <a:pt x="-82" y="1121679"/>
                                </a:lnTo>
                                <a:lnTo>
                                  <a:pt x="-82" y="109381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70"/>
                        <wps:cNvSpPr/>
                        <wps:spPr>
                          <a:xfrm flipV="1">
                            <a:off x="625006" y="3004768"/>
                            <a:ext cx="1128355" cy="1126033"/>
                          </a:xfrm>
                          <a:custGeom>
                            <a:avLst/>
                            <a:gdLst>
                              <a:gd name="connsiteX0" fmla="*/ 278624 w 1128355"/>
                              <a:gd name="connsiteY0" fmla="*/ 840756 h 1126033"/>
                              <a:gd name="connsiteX1" fmla="*/ -2304 w 1128355"/>
                              <a:gd name="connsiteY1" fmla="*/ 559828 h 1126033"/>
                              <a:gd name="connsiteX2" fmla="*/ 280017 w 1128355"/>
                              <a:gd name="connsiteY2" fmla="*/ 277507 h 1126033"/>
                              <a:gd name="connsiteX3" fmla="*/ 561874 w 1128355"/>
                              <a:gd name="connsiteY3" fmla="*/ -4349 h 1126033"/>
                              <a:gd name="connsiteX4" fmla="*/ 843730 w 1128355"/>
                              <a:gd name="connsiteY4" fmla="*/ 277507 h 1126033"/>
                              <a:gd name="connsiteX5" fmla="*/ 1126051 w 1128355"/>
                              <a:gd name="connsiteY5" fmla="*/ 559828 h 1126033"/>
                              <a:gd name="connsiteX6" fmla="*/ 845123 w 1128355"/>
                              <a:gd name="connsiteY6" fmla="*/ 840756 h 1126033"/>
                              <a:gd name="connsiteX7" fmla="*/ 561874 w 1128355"/>
                              <a:gd name="connsiteY7" fmla="*/ 1121684 h 1126033"/>
                              <a:gd name="connsiteX8" fmla="*/ 278624 w 1128355"/>
                              <a:gd name="connsiteY8" fmla="*/ 840756 h 1126033"/>
                              <a:gd name="connsiteX9" fmla="*/ 817263 w 1128355"/>
                              <a:gd name="connsiteY9" fmla="*/ 812896 h 1126033"/>
                              <a:gd name="connsiteX10" fmla="*/ 1070330 w 1128355"/>
                              <a:gd name="connsiteY10" fmla="*/ 559828 h 1126033"/>
                              <a:gd name="connsiteX11" fmla="*/ 815870 w 1128355"/>
                              <a:gd name="connsiteY11" fmla="*/ 305368 h 1126033"/>
                              <a:gd name="connsiteX12" fmla="*/ 561874 w 1128355"/>
                              <a:gd name="connsiteY12" fmla="*/ 51372 h 1126033"/>
                              <a:gd name="connsiteX13" fmla="*/ 307878 w 1128355"/>
                              <a:gd name="connsiteY13" fmla="*/ 305368 h 1126033"/>
                              <a:gd name="connsiteX14" fmla="*/ 53417 w 1128355"/>
                              <a:gd name="connsiteY14" fmla="*/ 559828 h 1126033"/>
                              <a:gd name="connsiteX15" fmla="*/ 306485 w 1128355"/>
                              <a:gd name="connsiteY15" fmla="*/ 812896 h 1126033"/>
                              <a:gd name="connsiteX16" fmla="*/ 561874 w 1128355"/>
                              <a:gd name="connsiteY16" fmla="*/ 1065963 h 1126033"/>
                              <a:gd name="connsiteX17" fmla="*/ 817263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0756"/>
                                </a:moveTo>
                                <a:lnTo>
                                  <a:pt x="-2304" y="559828"/>
                                </a:lnTo>
                                <a:lnTo>
                                  <a:pt x="280017" y="277507"/>
                                </a:lnTo>
                                <a:lnTo>
                                  <a:pt x="561874" y="-4349"/>
                                </a:lnTo>
                                <a:lnTo>
                                  <a:pt x="843730" y="277507"/>
                                </a:lnTo>
                                <a:lnTo>
                                  <a:pt x="1126051" y="559828"/>
                                </a:lnTo>
                                <a:lnTo>
                                  <a:pt x="845123" y="840756"/>
                                </a:lnTo>
                                <a:cubicBezTo>
                                  <a:pt x="690497" y="995383"/>
                                  <a:pt x="563267" y="1121684"/>
                                  <a:pt x="561874" y="1121684"/>
                                </a:cubicBezTo>
                                <a:cubicBezTo>
                                  <a:pt x="560481" y="1121684"/>
                                  <a:pt x="433250" y="995383"/>
                                  <a:pt x="278624" y="840756"/>
                                </a:cubicBezTo>
                                <a:close/>
                                <a:moveTo>
                                  <a:pt x="817263" y="812896"/>
                                </a:moveTo>
                                <a:lnTo>
                                  <a:pt x="1070330" y="559828"/>
                                </a:lnTo>
                                <a:lnTo>
                                  <a:pt x="815870" y="305368"/>
                                </a:lnTo>
                                <a:lnTo>
                                  <a:pt x="561874" y="51372"/>
                                </a:lnTo>
                                <a:lnTo>
                                  <a:pt x="307878" y="305368"/>
                                </a:lnTo>
                                <a:lnTo>
                                  <a:pt x="53417" y="559828"/>
                                </a:lnTo>
                                <a:lnTo>
                                  <a:pt x="306485" y="812896"/>
                                </a:lnTo>
                                <a:cubicBezTo>
                                  <a:pt x="445788" y="952199"/>
                                  <a:pt x="560481" y="1065963"/>
                                  <a:pt x="561874" y="1065963"/>
                                </a:cubicBezTo>
                                <a:cubicBezTo>
                                  <a:pt x="563267" y="1065963"/>
                                  <a:pt x="677960" y="952199"/>
                                  <a:pt x="817263"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71"/>
                        <wps:cNvSpPr/>
                        <wps:spPr>
                          <a:xfrm flipV="1">
                            <a:off x="1813726" y="3004768"/>
                            <a:ext cx="1128355" cy="1126033"/>
                          </a:xfrm>
                          <a:custGeom>
                            <a:avLst/>
                            <a:gdLst>
                              <a:gd name="connsiteX0" fmla="*/ 276320 w 1128355"/>
                              <a:gd name="connsiteY0" fmla="*/ 840756 h 1126033"/>
                              <a:gd name="connsiteX1" fmla="*/ -4608 w 1128355"/>
                              <a:gd name="connsiteY1" fmla="*/ 559828 h 1126033"/>
                              <a:gd name="connsiteX2" fmla="*/ 277713 w 1128355"/>
                              <a:gd name="connsiteY2" fmla="*/ 277507 h 1126033"/>
                              <a:gd name="connsiteX3" fmla="*/ 559570 w 1128355"/>
                              <a:gd name="connsiteY3" fmla="*/ -4349 h 1126033"/>
                              <a:gd name="connsiteX4" fmla="*/ 841426 w 1128355"/>
                              <a:gd name="connsiteY4" fmla="*/ 277507 h 1126033"/>
                              <a:gd name="connsiteX5" fmla="*/ 1123747 w 1128355"/>
                              <a:gd name="connsiteY5" fmla="*/ 559828 h 1126033"/>
                              <a:gd name="connsiteX6" fmla="*/ 842819 w 1128355"/>
                              <a:gd name="connsiteY6" fmla="*/ 840756 h 1126033"/>
                              <a:gd name="connsiteX7" fmla="*/ 559570 w 1128355"/>
                              <a:gd name="connsiteY7" fmla="*/ 1121684 h 1126033"/>
                              <a:gd name="connsiteX8" fmla="*/ 276320 w 1128355"/>
                              <a:gd name="connsiteY8" fmla="*/ 840756 h 1126033"/>
                              <a:gd name="connsiteX9" fmla="*/ 814959 w 1128355"/>
                              <a:gd name="connsiteY9" fmla="*/ 812896 h 1126033"/>
                              <a:gd name="connsiteX10" fmla="*/ 1068026 w 1128355"/>
                              <a:gd name="connsiteY10" fmla="*/ 559828 h 1126033"/>
                              <a:gd name="connsiteX11" fmla="*/ 813566 w 1128355"/>
                              <a:gd name="connsiteY11" fmla="*/ 305368 h 1126033"/>
                              <a:gd name="connsiteX12" fmla="*/ 559570 w 1128355"/>
                              <a:gd name="connsiteY12" fmla="*/ 51372 h 1126033"/>
                              <a:gd name="connsiteX13" fmla="*/ 305574 w 1128355"/>
                              <a:gd name="connsiteY13" fmla="*/ 305368 h 1126033"/>
                              <a:gd name="connsiteX14" fmla="*/ 51113 w 1128355"/>
                              <a:gd name="connsiteY14" fmla="*/ 559828 h 1126033"/>
                              <a:gd name="connsiteX15" fmla="*/ 304181 w 1128355"/>
                              <a:gd name="connsiteY15" fmla="*/ 812896 h 1126033"/>
                              <a:gd name="connsiteX16" fmla="*/ 559570 w 1128355"/>
                              <a:gd name="connsiteY16" fmla="*/ 1065963 h 1126033"/>
                              <a:gd name="connsiteX17" fmla="*/ 814959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0756"/>
                                </a:moveTo>
                                <a:lnTo>
                                  <a:pt x="-4608" y="559828"/>
                                </a:lnTo>
                                <a:lnTo>
                                  <a:pt x="277713" y="277507"/>
                                </a:lnTo>
                                <a:lnTo>
                                  <a:pt x="559570" y="-4349"/>
                                </a:lnTo>
                                <a:lnTo>
                                  <a:pt x="841426" y="277507"/>
                                </a:lnTo>
                                <a:lnTo>
                                  <a:pt x="1123747" y="559828"/>
                                </a:lnTo>
                                <a:lnTo>
                                  <a:pt x="842819" y="840756"/>
                                </a:lnTo>
                                <a:cubicBezTo>
                                  <a:pt x="688193" y="995383"/>
                                  <a:pt x="560963" y="1121684"/>
                                  <a:pt x="559570" y="1121684"/>
                                </a:cubicBezTo>
                                <a:cubicBezTo>
                                  <a:pt x="558177" y="1121684"/>
                                  <a:pt x="430946" y="995383"/>
                                  <a:pt x="276320" y="840756"/>
                                </a:cubicBezTo>
                                <a:close/>
                                <a:moveTo>
                                  <a:pt x="814959" y="812896"/>
                                </a:moveTo>
                                <a:lnTo>
                                  <a:pt x="1068026" y="559828"/>
                                </a:lnTo>
                                <a:lnTo>
                                  <a:pt x="813566" y="305368"/>
                                </a:lnTo>
                                <a:lnTo>
                                  <a:pt x="559570" y="51372"/>
                                </a:lnTo>
                                <a:lnTo>
                                  <a:pt x="305574" y="305368"/>
                                </a:lnTo>
                                <a:lnTo>
                                  <a:pt x="51113" y="559828"/>
                                </a:lnTo>
                                <a:lnTo>
                                  <a:pt x="304181" y="812896"/>
                                </a:lnTo>
                                <a:cubicBezTo>
                                  <a:pt x="443484" y="952199"/>
                                  <a:pt x="558177" y="1065963"/>
                                  <a:pt x="559570" y="1065963"/>
                                </a:cubicBezTo>
                                <a:cubicBezTo>
                                  <a:pt x="560963" y="1065963"/>
                                  <a:pt x="675656" y="952199"/>
                                  <a:pt x="814959"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72"/>
                        <wps:cNvSpPr/>
                        <wps:spPr>
                          <a:xfrm flipV="1">
                            <a:off x="3002446" y="3004768"/>
                            <a:ext cx="1128355" cy="1126033"/>
                          </a:xfrm>
                          <a:custGeom>
                            <a:avLst/>
                            <a:gdLst>
                              <a:gd name="connsiteX0" fmla="*/ 274016 w 1128355"/>
                              <a:gd name="connsiteY0" fmla="*/ 840756 h 1126033"/>
                              <a:gd name="connsiteX1" fmla="*/ -6912 w 1128355"/>
                              <a:gd name="connsiteY1" fmla="*/ 559828 h 1126033"/>
                              <a:gd name="connsiteX2" fmla="*/ 275409 w 1128355"/>
                              <a:gd name="connsiteY2" fmla="*/ 277507 h 1126033"/>
                              <a:gd name="connsiteX3" fmla="*/ 557266 w 1128355"/>
                              <a:gd name="connsiteY3" fmla="*/ -4349 h 1126033"/>
                              <a:gd name="connsiteX4" fmla="*/ 839122 w 1128355"/>
                              <a:gd name="connsiteY4" fmla="*/ 277507 h 1126033"/>
                              <a:gd name="connsiteX5" fmla="*/ 1121443 w 1128355"/>
                              <a:gd name="connsiteY5" fmla="*/ 559828 h 1126033"/>
                              <a:gd name="connsiteX6" fmla="*/ 840515 w 1128355"/>
                              <a:gd name="connsiteY6" fmla="*/ 840756 h 1126033"/>
                              <a:gd name="connsiteX7" fmla="*/ 557266 w 1128355"/>
                              <a:gd name="connsiteY7" fmla="*/ 1121684 h 1126033"/>
                              <a:gd name="connsiteX8" fmla="*/ 274016 w 1128355"/>
                              <a:gd name="connsiteY8" fmla="*/ 840756 h 1126033"/>
                              <a:gd name="connsiteX9" fmla="*/ 812655 w 1128355"/>
                              <a:gd name="connsiteY9" fmla="*/ 812896 h 1126033"/>
                              <a:gd name="connsiteX10" fmla="*/ 1065722 w 1128355"/>
                              <a:gd name="connsiteY10" fmla="*/ 559828 h 1126033"/>
                              <a:gd name="connsiteX11" fmla="*/ 811262 w 1128355"/>
                              <a:gd name="connsiteY11" fmla="*/ 305368 h 1126033"/>
                              <a:gd name="connsiteX12" fmla="*/ 557266 w 1128355"/>
                              <a:gd name="connsiteY12" fmla="*/ 51372 h 1126033"/>
                              <a:gd name="connsiteX13" fmla="*/ 303270 w 1128355"/>
                              <a:gd name="connsiteY13" fmla="*/ 305368 h 1126033"/>
                              <a:gd name="connsiteX14" fmla="*/ 48809 w 1128355"/>
                              <a:gd name="connsiteY14" fmla="*/ 559828 h 1126033"/>
                              <a:gd name="connsiteX15" fmla="*/ 301877 w 1128355"/>
                              <a:gd name="connsiteY15" fmla="*/ 812896 h 1126033"/>
                              <a:gd name="connsiteX16" fmla="*/ 557266 w 1128355"/>
                              <a:gd name="connsiteY16" fmla="*/ 1065963 h 1126033"/>
                              <a:gd name="connsiteX17" fmla="*/ 812655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0756"/>
                                </a:moveTo>
                                <a:lnTo>
                                  <a:pt x="-6912" y="559828"/>
                                </a:lnTo>
                                <a:lnTo>
                                  <a:pt x="275409" y="277507"/>
                                </a:lnTo>
                                <a:lnTo>
                                  <a:pt x="557266" y="-4349"/>
                                </a:lnTo>
                                <a:lnTo>
                                  <a:pt x="839122" y="277507"/>
                                </a:lnTo>
                                <a:lnTo>
                                  <a:pt x="1121443" y="559828"/>
                                </a:lnTo>
                                <a:lnTo>
                                  <a:pt x="840515" y="840756"/>
                                </a:lnTo>
                                <a:cubicBezTo>
                                  <a:pt x="685889" y="995383"/>
                                  <a:pt x="558659" y="1121684"/>
                                  <a:pt x="557266" y="1121684"/>
                                </a:cubicBezTo>
                                <a:cubicBezTo>
                                  <a:pt x="555873" y="1121684"/>
                                  <a:pt x="428642" y="995383"/>
                                  <a:pt x="274016" y="840756"/>
                                </a:cubicBezTo>
                                <a:close/>
                                <a:moveTo>
                                  <a:pt x="812655" y="812896"/>
                                </a:moveTo>
                                <a:lnTo>
                                  <a:pt x="1065722" y="559828"/>
                                </a:lnTo>
                                <a:lnTo>
                                  <a:pt x="811262" y="305368"/>
                                </a:lnTo>
                                <a:lnTo>
                                  <a:pt x="557266" y="51372"/>
                                </a:lnTo>
                                <a:lnTo>
                                  <a:pt x="303270" y="305368"/>
                                </a:lnTo>
                                <a:lnTo>
                                  <a:pt x="48809" y="559828"/>
                                </a:lnTo>
                                <a:lnTo>
                                  <a:pt x="301877" y="812896"/>
                                </a:lnTo>
                                <a:cubicBezTo>
                                  <a:pt x="441180" y="952199"/>
                                  <a:pt x="555873" y="1065963"/>
                                  <a:pt x="557266" y="1065963"/>
                                </a:cubicBezTo>
                                <a:cubicBezTo>
                                  <a:pt x="558659" y="1065963"/>
                                  <a:pt x="673352" y="952199"/>
                                  <a:pt x="812655"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73"/>
                        <wps:cNvSpPr/>
                        <wps:spPr>
                          <a:xfrm flipV="1">
                            <a:off x="5018390" y="3599129"/>
                            <a:ext cx="1128355" cy="1126033"/>
                          </a:xfrm>
                          <a:custGeom>
                            <a:avLst/>
                            <a:gdLst>
                              <a:gd name="connsiteX0" fmla="*/ 271712 w 1128355"/>
                              <a:gd name="connsiteY0" fmla="*/ 840756 h 1126033"/>
                              <a:gd name="connsiteX1" fmla="*/ -9216 w 1128355"/>
                              <a:gd name="connsiteY1" fmla="*/ 559828 h 1126033"/>
                              <a:gd name="connsiteX2" fmla="*/ 273105 w 1128355"/>
                              <a:gd name="connsiteY2" fmla="*/ 277507 h 1126033"/>
                              <a:gd name="connsiteX3" fmla="*/ 554962 w 1128355"/>
                              <a:gd name="connsiteY3" fmla="*/ -4349 h 1126033"/>
                              <a:gd name="connsiteX4" fmla="*/ 836818 w 1128355"/>
                              <a:gd name="connsiteY4" fmla="*/ 277507 h 1126033"/>
                              <a:gd name="connsiteX5" fmla="*/ 1119139 w 1128355"/>
                              <a:gd name="connsiteY5" fmla="*/ 559828 h 1126033"/>
                              <a:gd name="connsiteX6" fmla="*/ 838211 w 1128355"/>
                              <a:gd name="connsiteY6" fmla="*/ 840756 h 1126033"/>
                              <a:gd name="connsiteX7" fmla="*/ 554962 w 1128355"/>
                              <a:gd name="connsiteY7" fmla="*/ 1121684 h 1126033"/>
                              <a:gd name="connsiteX8" fmla="*/ 271712 w 1128355"/>
                              <a:gd name="connsiteY8" fmla="*/ 840756 h 1126033"/>
                              <a:gd name="connsiteX9" fmla="*/ 810351 w 1128355"/>
                              <a:gd name="connsiteY9" fmla="*/ 812896 h 1126033"/>
                              <a:gd name="connsiteX10" fmla="*/ 1063418 w 1128355"/>
                              <a:gd name="connsiteY10" fmla="*/ 559828 h 1126033"/>
                              <a:gd name="connsiteX11" fmla="*/ 808958 w 1128355"/>
                              <a:gd name="connsiteY11" fmla="*/ 305368 h 1126033"/>
                              <a:gd name="connsiteX12" fmla="*/ 554962 w 1128355"/>
                              <a:gd name="connsiteY12" fmla="*/ 51372 h 1126033"/>
                              <a:gd name="connsiteX13" fmla="*/ 300966 w 1128355"/>
                              <a:gd name="connsiteY13" fmla="*/ 305368 h 1126033"/>
                              <a:gd name="connsiteX14" fmla="*/ 46505 w 1128355"/>
                              <a:gd name="connsiteY14" fmla="*/ 559828 h 1126033"/>
                              <a:gd name="connsiteX15" fmla="*/ 299573 w 1128355"/>
                              <a:gd name="connsiteY15" fmla="*/ 812896 h 1126033"/>
                              <a:gd name="connsiteX16" fmla="*/ 554962 w 1128355"/>
                              <a:gd name="connsiteY16" fmla="*/ 1065963 h 1126033"/>
                              <a:gd name="connsiteX17" fmla="*/ 810351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0756"/>
                                </a:moveTo>
                                <a:lnTo>
                                  <a:pt x="-9216" y="559828"/>
                                </a:lnTo>
                                <a:lnTo>
                                  <a:pt x="273105" y="277507"/>
                                </a:lnTo>
                                <a:lnTo>
                                  <a:pt x="554962" y="-4349"/>
                                </a:lnTo>
                                <a:lnTo>
                                  <a:pt x="836818" y="277507"/>
                                </a:lnTo>
                                <a:lnTo>
                                  <a:pt x="1119139" y="559828"/>
                                </a:lnTo>
                                <a:lnTo>
                                  <a:pt x="838211" y="840756"/>
                                </a:lnTo>
                                <a:cubicBezTo>
                                  <a:pt x="683585" y="995383"/>
                                  <a:pt x="556355" y="1121684"/>
                                  <a:pt x="554962" y="1121684"/>
                                </a:cubicBezTo>
                                <a:cubicBezTo>
                                  <a:pt x="553569" y="1121684"/>
                                  <a:pt x="426338" y="995383"/>
                                  <a:pt x="271712" y="840756"/>
                                </a:cubicBezTo>
                                <a:close/>
                                <a:moveTo>
                                  <a:pt x="810351" y="812896"/>
                                </a:moveTo>
                                <a:lnTo>
                                  <a:pt x="1063418" y="559828"/>
                                </a:lnTo>
                                <a:lnTo>
                                  <a:pt x="808958" y="305368"/>
                                </a:lnTo>
                                <a:lnTo>
                                  <a:pt x="554962" y="51372"/>
                                </a:lnTo>
                                <a:lnTo>
                                  <a:pt x="300966" y="305368"/>
                                </a:lnTo>
                                <a:lnTo>
                                  <a:pt x="46505" y="559828"/>
                                </a:lnTo>
                                <a:lnTo>
                                  <a:pt x="299573" y="812896"/>
                                </a:lnTo>
                                <a:cubicBezTo>
                                  <a:pt x="438876" y="952199"/>
                                  <a:pt x="553569" y="1065963"/>
                                  <a:pt x="554962" y="1065963"/>
                                </a:cubicBezTo>
                                <a:cubicBezTo>
                                  <a:pt x="556355" y="1065963"/>
                                  <a:pt x="671048" y="952199"/>
                                  <a:pt x="810351"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74"/>
                        <wps:cNvSpPr/>
                        <wps:spPr>
                          <a:xfrm flipV="1">
                            <a:off x="5379886" y="3004768"/>
                            <a:ext cx="564641" cy="1123711"/>
                          </a:xfrm>
                          <a:custGeom>
                            <a:avLst/>
                            <a:gdLst>
                              <a:gd name="connsiteX0" fmla="*/ 269954 w 564641"/>
                              <a:gd name="connsiteY0" fmla="*/ 838432 h 1123711"/>
                              <a:gd name="connsiteX1" fmla="*/ -10974 w 564641"/>
                              <a:gd name="connsiteY1" fmla="*/ 557504 h 1123711"/>
                              <a:gd name="connsiteX2" fmla="*/ 269954 w 564641"/>
                              <a:gd name="connsiteY2" fmla="*/ 276576 h 1123711"/>
                              <a:gd name="connsiteX3" fmla="*/ 550882 w 564641"/>
                              <a:gd name="connsiteY3" fmla="*/ -4352 h 1123711"/>
                              <a:gd name="connsiteX4" fmla="*/ 552275 w 564641"/>
                              <a:gd name="connsiteY4" fmla="*/ 22116 h 1123711"/>
                              <a:gd name="connsiteX5" fmla="*/ 553668 w 564641"/>
                              <a:gd name="connsiteY5" fmla="*/ 48583 h 1123711"/>
                              <a:gd name="connsiteX6" fmla="*/ 299208 w 564641"/>
                              <a:gd name="connsiteY6" fmla="*/ 303044 h 1123711"/>
                              <a:gd name="connsiteX7" fmla="*/ 44748 w 564641"/>
                              <a:gd name="connsiteY7" fmla="*/ 557504 h 1123711"/>
                              <a:gd name="connsiteX8" fmla="*/ 299208 w 564641"/>
                              <a:gd name="connsiteY8" fmla="*/ 811964 h 1123711"/>
                              <a:gd name="connsiteX9" fmla="*/ 553668 w 564641"/>
                              <a:gd name="connsiteY9" fmla="*/ 1066425 h 1123711"/>
                              <a:gd name="connsiteX10" fmla="*/ 552275 w 564641"/>
                              <a:gd name="connsiteY10" fmla="*/ 1092892 h 1123711"/>
                              <a:gd name="connsiteX11" fmla="*/ 550882 w 564641"/>
                              <a:gd name="connsiteY11" fmla="*/ 1119360 h 1123711"/>
                              <a:gd name="connsiteX12" fmla="*/ 269954 w 564641"/>
                              <a:gd name="connsiteY12" fmla="*/ 838432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8432"/>
                                </a:moveTo>
                                <a:lnTo>
                                  <a:pt x="-10974" y="557504"/>
                                </a:lnTo>
                                <a:lnTo>
                                  <a:pt x="269954" y="276576"/>
                                </a:lnTo>
                                <a:lnTo>
                                  <a:pt x="550882" y="-4352"/>
                                </a:lnTo>
                                <a:lnTo>
                                  <a:pt x="552275" y="22116"/>
                                </a:lnTo>
                                <a:lnTo>
                                  <a:pt x="553668" y="48583"/>
                                </a:lnTo>
                                <a:lnTo>
                                  <a:pt x="299208" y="303044"/>
                                </a:lnTo>
                                <a:lnTo>
                                  <a:pt x="44748" y="557504"/>
                                </a:lnTo>
                                <a:lnTo>
                                  <a:pt x="299208" y="811964"/>
                                </a:lnTo>
                                <a:lnTo>
                                  <a:pt x="553668" y="1066425"/>
                                </a:lnTo>
                                <a:lnTo>
                                  <a:pt x="552275" y="1092892"/>
                                </a:lnTo>
                                <a:lnTo>
                                  <a:pt x="550882" y="1119360"/>
                                </a:lnTo>
                                <a:lnTo>
                                  <a:pt x="269954" y="83843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75"/>
                        <wps:cNvSpPr/>
                        <wps:spPr>
                          <a:xfrm flipV="1">
                            <a:off x="30646" y="3599128"/>
                            <a:ext cx="1128355" cy="1126033"/>
                          </a:xfrm>
                          <a:custGeom>
                            <a:avLst/>
                            <a:gdLst>
                              <a:gd name="connsiteX0" fmla="*/ 279776 w 1128355"/>
                              <a:gd name="connsiteY0" fmla="*/ 842164 h 1126033"/>
                              <a:gd name="connsiteX1" fmla="*/ -1152 w 1128355"/>
                              <a:gd name="connsiteY1" fmla="*/ 561236 h 1126033"/>
                              <a:gd name="connsiteX2" fmla="*/ 281169 w 1128355"/>
                              <a:gd name="connsiteY2" fmla="*/ 278915 h 1126033"/>
                              <a:gd name="connsiteX3" fmla="*/ 563026 w 1128355"/>
                              <a:gd name="connsiteY3" fmla="*/ -2941 h 1126033"/>
                              <a:gd name="connsiteX4" fmla="*/ 844882 w 1128355"/>
                              <a:gd name="connsiteY4" fmla="*/ 278915 h 1126033"/>
                              <a:gd name="connsiteX5" fmla="*/ 1127203 w 1128355"/>
                              <a:gd name="connsiteY5" fmla="*/ 561236 h 1126033"/>
                              <a:gd name="connsiteX6" fmla="*/ 846275 w 1128355"/>
                              <a:gd name="connsiteY6" fmla="*/ 842164 h 1126033"/>
                              <a:gd name="connsiteX7" fmla="*/ 563026 w 1128355"/>
                              <a:gd name="connsiteY7" fmla="*/ 1123092 h 1126033"/>
                              <a:gd name="connsiteX8" fmla="*/ 279776 w 1128355"/>
                              <a:gd name="connsiteY8" fmla="*/ 842164 h 1126033"/>
                              <a:gd name="connsiteX9" fmla="*/ 818415 w 1128355"/>
                              <a:gd name="connsiteY9" fmla="*/ 814304 h 1126033"/>
                              <a:gd name="connsiteX10" fmla="*/ 1071482 w 1128355"/>
                              <a:gd name="connsiteY10" fmla="*/ 561236 h 1126033"/>
                              <a:gd name="connsiteX11" fmla="*/ 817022 w 1128355"/>
                              <a:gd name="connsiteY11" fmla="*/ 306776 h 1126033"/>
                              <a:gd name="connsiteX12" fmla="*/ 563026 w 1128355"/>
                              <a:gd name="connsiteY12" fmla="*/ 52780 h 1126033"/>
                              <a:gd name="connsiteX13" fmla="*/ 309030 w 1128355"/>
                              <a:gd name="connsiteY13" fmla="*/ 306776 h 1126033"/>
                              <a:gd name="connsiteX14" fmla="*/ 54569 w 1128355"/>
                              <a:gd name="connsiteY14" fmla="*/ 561236 h 1126033"/>
                              <a:gd name="connsiteX15" fmla="*/ 307637 w 1128355"/>
                              <a:gd name="connsiteY15" fmla="*/ 814304 h 1126033"/>
                              <a:gd name="connsiteX16" fmla="*/ 563026 w 1128355"/>
                              <a:gd name="connsiteY16" fmla="*/ 1067371 h 1126033"/>
                              <a:gd name="connsiteX17" fmla="*/ 818415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2164"/>
                                </a:moveTo>
                                <a:lnTo>
                                  <a:pt x="-1152" y="561236"/>
                                </a:lnTo>
                                <a:lnTo>
                                  <a:pt x="281169" y="278915"/>
                                </a:lnTo>
                                <a:lnTo>
                                  <a:pt x="563026" y="-2941"/>
                                </a:lnTo>
                                <a:lnTo>
                                  <a:pt x="844882" y="278915"/>
                                </a:lnTo>
                                <a:lnTo>
                                  <a:pt x="1127203" y="561236"/>
                                </a:lnTo>
                                <a:lnTo>
                                  <a:pt x="846275" y="842164"/>
                                </a:lnTo>
                                <a:cubicBezTo>
                                  <a:pt x="691649" y="996791"/>
                                  <a:pt x="564419" y="1123092"/>
                                  <a:pt x="563026" y="1123092"/>
                                </a:cubicBezTo>
                                <a:cubicBezTo>
                                  <a:pt x="561633" y="1123092"/>
                                  <a:pt x="434402" y="996791"/>
                                  <a:pt x="279776" y="842164"/>
                                </a:cubicBezTo>
                                <a:close/>
                                <a:moveTo>
                                  <a:pt x="818415" y="814304"/>
                                </a:moveTo>
                                <a:lnTo>
                                  <a:pt x="1071482" y="561236"/>
                                </a:lnTo>
                                <a:lnTo>
                                  <a:pt x="817022" y="306776"/>
                                </a:lnTo>
                                <a:lnTo>
                                  <a:pt x="563026" y="52780"/>
                                </a:lnTo>
                                <a:lnTo>
                                  <a:pt x="309030" y="306776"/>
                                </a:lnTo>
                                <a:lnTo>
                                  <a:pt x="54569" y="561236"/>
                                </a:lnTo>
                                <a:lnTo>
                                  <a:pt x="307637" y="814304"/>
                                </a:lnTo>
                                <a:cubicBezTo>
                                  <a:pt x="446940" y="953607"/>
                                  <a:pt x="561633" y="1067371"/>
                                  <a:pt x="563026" y="1067371"/>
                                </a:cubicBezTo>
                                <a:cubicBezTo>
                                  <a:pt x="564419" y="1067371"/>
                                  <a:pt x="679112" y="953607"/>
                                  <a:pt x="818415"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76"/>
                        <wps:cNvSpPr/>
                        <wps:spPr>
                          <a:xfrm flipV="1">
                            <a:off x="1219366" y="3599128"/>
                            <a:ext cx="1128355" cy="1126033"/>
                          </a:xfrm>
                          <a:custGeom>
                            <a:avLst/>
                            <a:gdLst>
                              <a:gd name="connsiteX0" fmla="*/ 277472 w 1128355"/>
                              <a:gd name="connsiteY0" fmla="*/ 842164 h 1126033"/>
                              <a:gd name="connsiteX1" fmla="*/ -3456 w 1128355"/>
                              <a:gd name="connsiteY1" fmla="*/ 561236 h 1126033"/>
                              <a:gd name="connsiteX2" fmla="*/ 278865 w 1128355"/>
                              <a:gd name="connsiteY2" fmla="*/ 278915 h 1126033"/>
                              <a:gd name="connsiteX3" fmla="*/ 560722 w 1128355"/>
                              <a:gd name="connsiteY3" fmla="*/ -2941 h 1126033"/>
                              <a:gd name="connsiteX4" fmla="*/ 842578 w 1128355"/>
                              <a:gd name="connsiteY4" fmla="*/ 278915 h 1126033"/>
                              <a:gd name="connsiteX5" fmla="*/ 1124899 w 1128355"/>
                              <a:gd name="connsiteY5" fmla="*/ 561236 h 1126033"/>
                              <a:gd name="connsiteX6" fmla="*/ 843971 w 1128355"/>
                              <a:gd name="connsiteY6" fmla="*/ 842164 h 1126033"/>
                              <a:gd name="connsiteX7" fmla="*/ 560722 w 1128355"/>
                              <a:gd name="connsiteY7" fmla="*/ 1123092 h 1126033"/>
                              <a:gd name="connsiteX8" fmla="*/ 277472 w 1128355"/>
                              <a:gd name="connsiteY8" fmla="*/ 842164 h 1126033"/>
                              <a:gd name="connsiteX9" fmla="*/ 816111 w 1128355"/>
                              <a:gd name="connsiteY9" fmla="*/ 814304 h 1126033"/>
                              <a:gd name="connsiteX10" fmla="*/ 1069178 w 1128355"/>
                              <a:gd name="connsiteY10" fmla="*/ 561236 h 1126033"/>
                              <a:gd name="connsiteX11" fmla="*/ 814718 w 1128355"/>
                              <a:gd name="connsiteY11" fmla="*/ 306776 h 1126033"/>
                              <a:gd name="connsiteX12" fmla="*/ 560722 w 1128355"/>
                              <a:gd name="connsiteY12" fmla="*/ 52780 h 1126033"/>
                              <a:gd name="connsiteX13" fmla="*/ 306726 w 1128355"/>
                              <a:gd name="connsiteY13" fmla="*/ 306776 h 1126033"/>
                              <a:gd name="connsiteX14" fmla="*/ 52265 w 1128355"/>
                              <a:gd name="connsiteY14" fmla="*/ 561236 h 1126033"/>
                              <a:gd name="connsiteX15" fmla="*/ 305333 w 1128355"/>
                              <a:gd name="connsiteY15" fmla="*/ 814304 h 1126033"/>
                              <a:gd name="connsiteX16" fmla="*/ 560722 w 1128355"/>
                              <a:gd name="connsiteY16" fmla="*/ 1067371 h 1126033"/>
                              <a:gd name="connsiteX17" fmla="*/ 816111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2164"/>
                                </a:moveTo>
                                <a:lnTo>
                                  <a:pt x="-3456" y="561236"/>
                                </a:lnTo>
                                <a:lnTo>
                                  <a:pt x="278865" y="278915"/>
                                </a:lnTo>
                                <a:lnTo>
                                  <a:pt x="560722" y="-2941"/>
                                </a:lnTo>
                                <a:lnTo>
                                  <a:pt x="842578" y="278915"/>
                                </a:lnTo>
                                <a:lnTo>
                                  <a:pt x="1124899" y="561236"/>
                                </a:lnTo>
                                <a:lnTo>
                                  <a:pt x="843971" y="842164"/>
                                </a:lnTo>
                                <a:cubicBezTo>
                                  <a:pt x="689345" y="996791"/>
                                  <a:pt x="562115" y="1123092"/>
                                  <a:pt x="560722" y="1123092"/>
                                </a:cubicBezTo>
                                <a:cubicBezTo>
                                  <a:pt x="559329" y="1123092"/>
                                  <a:pt x="432098" y="996791"/>
                                  <a:pt x="277472" y="842164"/>
                                </a:cubicBezTo>
                                <a:close/>
                                <a:moveTo>
                                  <a:pt x="816111" y="814304"/>
                                </a:moveTo>
                                <a:lnTo>
                                  <a:pt x="1069178" y="561236"/>
                                </a:lnTo>
                                <a:lnTo>
                                  <a:pt x="814718" y="306776"/>
                                </a:lnTo>
                                <a:lnTo>
                                  <a:pt x="560722" y="52780"/>
                                </a:lnTo>
                                <a:lnTo>
                                  <a:pt x="306726" y="306776"/>
                                </a:lnTo>
                                <a:lnTo>
                                  <a:pt x="52265" y="561236"/>
                                </a:lnTo>
                                <a:lnTo>
                                  <a:pt x="305333" y="814304"/>
                                </a:lnTo>
                                <a:cubicBezTo>
                                  <a:pt x="444636" y="953607"/>
                                  <a:pt x="559329" y="1067371"/>
                                  <a:pt x="560722" y="1067371"/>
                                </a:cubicBezTo>
                                <a:cubicBezTo>
                                  <a:pt x="562115" y="1067371"/>
                                  <a:pt x="676808" y="953607"/>
                                  <a:pt x="816111"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77"/>
                        <wps:cNvSpPr/>
                        <wps:spPr>
                          <a:xfrm flipV="1">
                            <a:off x="2408086" y="3599128"/>
                            <a:ext cx="1128355" cy="1126033"/>
                          </a:xfrm>
                          <a:custGeom>
                            <a:avLst/>
                            <a:gdLst>
                              <a:gd name="connsiteX0" fmla="*/ 275168 w 1128355"/>
                              <a:gd name="connsiteY0" fmla="*/ 842164 h 1126033"/>
                              <a:gd name="connsiteX1" fmla="*/ -5760 w 1128355"/>
                              <a:gd name="connsiteY1" fmla="*/ 561236 h 1126033"/>
                              <a:gd name="connsiteX2" fmla="*/ 276561 w 1128355"/>
                              <a:gd name="connsiteY2" fmla="*/ 278915 h 1126033"/>
                              <a:gd name="connsiteX3" fmla="*/ 558418 w 1128355"/>
                              <a:gd name="connsiteY3" fmla="*/ -2941 h 1126033"/>
                              <a:gd name="connsiteX4" fmla="*/ 840274 w 1128355"/>
                              <a:gd name="connsiteY4" fmla="*/ 278915 h 1126033"/>
                              <a:gd name="connsiteX5" fmla="*/ 1122595 w 1128355"/>
                              <a:gd name="connsiteY5" fmla="*/ 561236 h 1126033"/>
                              <a:gd name="connsiteX6" fmla="*/ 841667 w 1128355"/>
                              <a:gd name="connsiteY6" fmla="*/ 842164 h 1126033"/>
                              <a:gd name="connsiteX7" fmla="*/ 558418 w 1128355"/>
                              <a:gd name="connsiteY7" fmla="*/ 1123092 h 1126033"/>
                              <a:gd name="connsiteX8" fmla="*/ 275168 w 1128355"/>
                              <a:gd name="connsiteY8" fmla="*/ 842164 h 1126033"/>
                              <a:gd name="connsiteX9" fmla="*/ 813807 w 1128355"/>
                              <a:gd name="connsiteY9" fmla="*/ 814304 h 1126033"/>
                              <a:gd name="connsiteX10" fmla="*/ 1066874 w 1128355"/>
                              <a:gd name="connsiteY10" fmla="*/ 561236 h 1126033"/>
                              <a:gd name="connsiteX11" fmla="*/ 812414 w 1128355"/>
                              <a:gd name="connsiteY11" fmla="*/ 306776 h 1126033"/>
                              <a:gd name="connsiteX12" fmla="*/ 558418 w 1128355"/>
                              <a:gd name="connsiteY12" fmla="*/ 52780 h 1126033"/>
                              <a:gd name="connsiteX13" fmla="*/ 304422 w 1128355"/>
                              <a:gd name="connsiteY13" fmla="*/ 306776 h 1126033"/>
                              <a:gd name="connsiteX14" fmla="*/ 49961 w 1128355"/>
                              <a:gd name="connsiteY14" fmla="*/ 561236 h 1126033"/>
                              <a:gd name="connsiteX15" fmla="*/ 303029 w 1128355"/>
                              <a:gd name="connsiteY15" fmla="*/ 814304 h 1126033"/>
                              <a:gd name="connsiteX16" fmla="*/ 558418 w 1128355"/>
                              <a:gd name="connsiteY16" fmla="*/ 1067371 h 1126033"/>
                              <a:gd name="connsiteX17" fmla="*/ 813807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2164"/>
                                </a:moveTo>
                                <a:lnTo>
                                  <a:pt x="-5760" y="561236"/>
                                </a:lnTo>
                                <a:lnTo>
                                  <a:pt x="276561" y="278915"/>
                                </a:lnTo>
                                <a:lnTo>
                                  <a:pt x="558418" y="-2941"/>
                                </a:lnTo>
                                <a:lnTo>
                                  <a:pt x="840274" y="278915"/>
                                </a:lnTo>
                                <a:lnTo>
                                  <a:pt x="1122595" y="561236"/>
                                </a:lnTo>
                                <a:lnTo>
                                  <a:pt x="841667" y="842164"/>
                                </a:lnTo>
                                <a:cubicBezTo>
                                  <a:pt x="687041" y="996791"/>
                                  <a:pt x="559811" y="1123092"/>
                                  <a:pt x="558418" y="1123092"/>
                                </a:cubicBezTo>
                                <a:cubicBezTo>
                                  <a:pt x="557025" y="1123092"/>
                                  <a:pt x="429794" y="996791"/>
                                  <a:pt x="275168" y="842164"/>
                                </a:cubicBezTo>
                                <a:close/>
                                <a:moveTo>
                                  <a:pt x="813807" y="814304"/>
                                </a:moveTo>
                                <a:lnTo>
                                  <a:pt x="1066874" y="561236"/>
                                </a:lnTo>
                                <a:lnTo>
                                  <a:pt x="812414" y="306776"/>
                                </a:lnTo>
                                <a:lnTo>
                                  <a:pt x="558418" y="52780"/>
                                </a:lnTo>
                                <a:lnTo>
                                  <a:pt x="304422" y="306776"/>
                                </a:lnTo>
                                <a:lnTo>
                                  <a:pt x="49961" y="561236"/>
                                </a:lnTo>
                                <a:lnTo>
                                  <a:pt x="303029" y="814304"/>
                                </a:lnTo>
                                <a:cubicBezTo>
                                  <a:pt x="442332" y="953607"/>
                                  <a:pt x="557025" y="1067371"/>
                                  <a:pt x="558418" y="1067371"/>
                                </a:cubicBezTo>
                                <a:cubicBezTo>
                                  <a:pt x="559811" y="1067371"/>
                                  <a:pt x="674504" y="953607"/>
                                  <a:pt x="813807"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78"/>
                        <wps:cNvSpPr/>
                        <wps:spPr>
                          <a:xfrm flipV="1">
                            <a:off x="3596806" y="3599128"/>
                            <a:ext cx="1128355" cy="1126033"/>
                          </a:xfrm>
                          <a:custGeom>
                            <a:avLst/>
                            <a:gdLst>
                              <a:gd name="connsiteX0" fmla="*/ 272864 w 1128355"/>
                              <a:gd name="connsiteY0" fmla="*/ 842164 h 1126033"/>
                              <a:gd name="connsiteX1" fmla="*/ -8064 w 1128355"/>
                              <a:gd name="connsiteY1" fmla="*/ 561236 h 1126033"/>
                              <a:gd name="connsiteX2" fmla="*/ 274257 w 1128355"/>
                              <a:gd name="connsiteY2" fmla="*/ 278915 h 1126033"/>
                              <a:gd name="connsiteX3" fmla="*/ 556114 w 1128355"/>
                              <a:gd name="connsiteY3" fmla="*/ -2941 h 1126033"/>
                              <a:gd name="connsiteX4" fmla="*/ 837970 w 1128355"/>
                              <a:gd name="connsiteY4" fmla="*/ 278915 h 1126033"/>
                              <a:gd name="connsiteX5" fmla="*/ 1120291 w 1128355"/>
                              <a:gd name="connsiteY5" fmla="*/ 561236 h 1126033"/>
                              <a:gd name="connsiteX6" fmla="*/ 839363 w 1128355"/>
                              <a:gd name="connsiteY6" fmla="*/ 842164 h 1126033"/>
                              <a:gd name="connsiteX7" fmla="*/ 556114 w 1128355"/>
                              <a:gd name="connsiteY7" fmla="*/ 1123092 h 1126033"/>
                              <a:gd name="connsiteX8" fmla="*/ 272864 w 1128355"/>
                              <a:gd name="connsiteY8" fmla="*/ 842164 h 1126033"/>
                              <a:gd name="connsiteX9" fmla="*/ 811503 w 1128355"/>
                              <a:gd name="connsiteY9" fmla="*/ 814304 h 1126033"/>
                              <a:gd name="connsiteX10" fmla="*/ 1064570 w 1128355"/>
                              <a:gd name="connsiteY10" fmla="*/ 561236 h 1126033"/>
                              <a:gd name="connsiteX11" fmla="*/ 810110 w 1128355"/>
                              <a:gd name="connsiteY11" fmla="*/ 306776 h 1126033"/>
                              <a:gd name="connsiteX12" fmla="*/ 556114 w 1128355"/>
                              <a:gd name="connsiteY12" fmla="*/ 52780 h 1126033"/>
                              <a:gd name="connsiteX13" fmla="*/ 302118 w 1128355"/>
                              <a:gd name="connsiteY13" fmla="*/ 306776 h 1126033"/>
                              <a:gd name="connsiteX14" fmla="*/ 47657 w 1128355"/>
                              <a:gd name="connsiteY14" fmla="*/ 561236 h 1126033"/>
                              <a:gd name="connsiteX15" fmla="*/ 300725 w 1128355"/>
                              <a:gd name="connsiteY15" fmla="*/ 814304 h 1126033"/>
                              <a:gd name="connsiteX16" fmla="*/ 556114 w 1128355"/>
                              <a:gd name="connsiteY16" fmla="*/ 1067371 h 1126033"/>
                              <a:gd name="connsiteX17" fmla="*/ 811503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2164"/>
                                </a:moveTo>
                                <a:lnTo>
                                  <a:pt x="-8064" y="561236"/>
                                </a:lnTo>
                                <a:lnTo>
                                  <a:pt x="274257" y="278915"/>
                                </a:lnTo>
                                <a:lnTo>
                                  <a:pt x="556114" y="-2941"/>
                                </a:lnTo>
                                <a:lnTo>
                                  <a:pt x="837970" y="278915"/>
                                </a:lnTo>
                                <a:lnTo>
                                  <a:pt x="1120291" y="561236"/>
                                </a:lnTo>
                                <a:lnTo>
                                  <a:pt x="839363" y="842164"/>
                                </a:lnTo>
                                <a:cubicBezTo>
                                  <a:pt x="684737" y="996791"/>
                                  <a:pt x="557507" y="1123092"/>
                                  <a:pt x="556114" y="1123092"/>
                                </a:cubicBezTo>
                                <a:cubicBezTo>
                                  <a:pt x="554721" y="1123092"/>
                                  <a:pt x="427490" y="996791"/>
                                  <a:pt x="272864" y="842164"/>
                                </a:cubicBezTo>
                                <a:close/>
                                <a:moveTo>
                                  <a:pt x="811503" y="814304"/>
                                </a:moveTo>
                                <a:lnTo>
                                  <a:pt x="1064570" y="561236"/>
                                </a:lnTo>
                                <a:lnTo>
                                  <a:pt x="810110" y="306776"/>
                                </a:lnTo>
                                <a:lnTo>
                                  <a:pt x="556114" y="52780"/>
                                </a:lnTo>
                                <a:lnTo>
                                  <a:pt x="302118" y="306776"/>
                                </a:lnTo>
                                <a:lnTo>
                                  <a:pt x="47657" y="561236"/>
                                </a:lnTo>
                                <a:lnTo>
                                  <a:pt x="300725" y="814304"/>
                                </a:lnTo>
                                <a:cubicBezTo>
                                  <a:pt x="440028" y="953607"/>
                                  <a:pt x="554721" y="1067371"/>
                                  <a:pt x="556114" y="1067371"/>
                                </a:cubicBezTo>
                                <a:cubicBezTo>
                                  <a:pt x="557507" y="1067371"/>
                                  <a:pt x="672200" y="953607"/>
                                  <a:pt x="811503"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79"/>
                        <wps:cNvSpPr/>
                        <wps:spPr>
                          <a:xfrm flipV="1">
                            <a:off x="4785526" y="3599128"/>
                            <a:ext cx="1128355" cy="1126033"/>
                          </a:xfrm>
                          <a:custGeom>
                            <a:avLst/>
                            <a:gdLst>
                              <a:gd name="connsiteX0" fmla="*/ 270560 w 1128355"/>
                              <a:gd name="connsiteY0" fmla="*/ 842164 h 1126033"/>
                              <a:gd name="connsiteX1" fmla="*/ -10368 w 1128355"/>
                              <a:gd name="connsiteY1" fmla="*/ 561236 h 1126033"/>
                              <a:gd name="connsiteX2" fmla="*/ 271953 w 1128355"/>
                              <a:gd name="connsiteY2" fmla="*/ 278915 h 1126033"/>
                              <a:gd name="connsiteX3" fmla="*/ 553810 w 1128355"/>
                              <a:gd name="connsiteY3" fmla="*/ -2941 h 1126033"/>
                              <a:gd name="connsiteX4" fmla="*/ 835666 w 1128355"/>
                              <a:gd name="connsiteY4" fmla="*/ 278915 h 1126033"/>
                              <a:gd name="connsiteX5" fmla="*/ 1117987 w 1128355"/>
                              <a:gd name="connsiteY5" fmla="*/ 561236 h 1126033"/>
                              <a:gd name="connsiteX6" fmla="*/ 837059 w 1128355"/>
                              <a:gd name="connsiteY6" fmla="*/ 842164 h 1126033"/>
                              <a:gd name="connsiteX7" fmla="*/ 553810 w 1128355"/>
                              <a:gd name="connsiteY7" fmla="*/ 1123092 h 1126033"/>
                              <a:gd name="connsiteX8" fmla="*/ 270560 w 1128355"/>
                              <a:gd name="connsiteY8" fmla="*/ 842164 h 1126033"/>
                              <a:gd name="connsiteX9" fmla="*/ 809199 w 1128355"/>
                              <a:gd name="connsiteY9" fmla="*/ 814304 h 1126033"/>
                              <a:gd name="connsiteX10" fmla="*/ 1062266 w 1128355"/>
                              <a:gd name="connsiteY10" fmla="*/ 561236 h 1126033"/>
                              <a:gd name="connsiteX11" fmla="*/ 807806 w 1128355"/>
                              <a:gd name="connsiteY11" fmla="*/ 306776 h 1126033"/>
                              <a:gd name="connsiteX12" fmla="*/ 553810 w 1128355"/>
                              <a:gd name="connsiteY12" fmla="*/ 52780 h 1126033"/>
                              <a:gd name="connsiteX13" fmla="*/ 299814 w 1128355"/>
                              <a:gd name="connsiteY13" fmla="*/ 306776 h 1126033"/>
                              <a:gd name="connsiteX14" fmla="*/ 45353 w 1128355"/>
                              <a:gd name="connsiteY14" fmla="*/ 561236 h 1126033"/>
                              <a:gd name="connsiteX15" fmla="*/ 298421 w 1128355"/>
                              <a:gd name="connsiteY15" fmla="*/ 814304 h 1126033"/>
                              <a:gd name="connsiteX16" fmla="*/ 553810 w 1128355"/>
                              <a:gd name="connsiteY16" fmla="*/ 1067371 h 1126033"/>
                              <a:gd name="connsiteX17" fmla="*/ 809199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2164"/>
                                </a:moveTo>
                                <a:lnTo>
                                  <a:pt x="-10368" y="561236"/>
                                </a:lnTo>
                                <a:lnTo>
                                  <a:pt x="271953" y="278915"/>
                                </a:lnTo>
                                <a:lnTo>
                                  <a:pt x="553810" y="-2941"/>
                                </a:lnTo>
                                <a:lnTo>
                                  <a:pt x="835666" y="278915"/>
                                </a:lnTo>
                                <a:lnTo>
                                  <a:pt x="1117987" y="561236"/>
                                </a:lnTo>
                                <a:lnTo>
                                  <a:pt x="837059" y="842164"/>
                                </a:lnTo>
                                <a:cubicBezTo>
                                  <a:pt x="682433" y="996791"/>
                                  <a:pt x="555203" y="1123092"/>
                                  <a:pt x="553810" y="1123092"/>
                                </a:cubicBezTo>
                                <a:cubicBezTo>
                                  <a:pt x="552417" y="1123092"/>
                                  <a:pt x="425186" y="996791"/>
                                  <a:pt x="270560" y="842164"/>
                                </a:cubicBezTo>
                                <a:close/>
                                <a:moveTo>
                                  <a:pt x="809199" y="814304"/>
                                </a:moveTo>
                                <a:lnTo>
                                  <a:pt x="1062266" y="561236"/>
                                </a:lnTo>
                                <a:lnTo>
                                  <a:pt x="807806" y="306776"/>
                                </a:lnTo>
                                <a:lnTo>
                                  <a:pt x="553810" y="52780"/>
                                </a:lnTo>
                                <a:lnTo>
                                  <a:pt x="299814" y="306776"/>
                                </a:lnTo>
                                <a:lnTo>
                                  <a:pt x="45353" y="561236"/>
                                </a:lnTo>
                                <a:lnTo>
                                  <a:pt x="298421" y="814304"/>
                                </a:lnTo>
                                <a:cubicBezTo>
                                  <a:pt x="437724" y="953607"/>
                                  <a:pt x="552417" y="1067371"/>
                                  <a:pt x="553810" y="1067371"/>
                                </a:cubicBezTo>
                                <a:cubicBezTo>
                                  <a:pt x="555203" y="1067371"/>
                                  <a:pt x="669896" y="953607"/>
                                  <a:pt x="809199"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80"/>
                        <wps:cNvSpPr/>
                        <wps:spPr>
                          <a:xfrm flipV="1">
                            <a:off x="0" y="4191166"/>
                            <a:ext cx="564641" cy="1126033"/>
                          </a:xfrm>
                          <a:custGeom>
                            <a:avLst/>
                            <a:gdLst>
                              <a:gd name="connsiteX0" fmla="*/ -82 w 564641"/>
                              <a:gd name="connsiteY0" fmla="*/ 1096634 h 1126033"/>
                              <a:gd name="connsiteX1" fmla="*/ -82 w 564641"/>
                              <a:gd name="connsiteY1" fmla="*/ 1068774 h 1126033"/>
                              <a:gd name="connsiteX2" fmla="*/ 253914 w 564641"/>
                              <a:gd name="connsiteY2" fmla="*/ 814778 h 1126033"/>
                              <a:gd name="connsiteX3" fmla="*/ 508374 w 564641"/>
                              <a:gd name="connsiteY3" fmla="*/ 560317 h 1126033"/>
                              <a:gd name="connsiteX4" fmla="*/ 253914 w 564641"/>
                              <a:gd name="connsiteY4" fmla="*/ 305857 h 1126033"/>
                              <a:gd name="connsiteX5" fmla="*/ -546 w 564641"/>
                              <a:gd name="connsiteY5" fmla="*/ 51396 h 1126033"/>
                              <a:gd name="connsiteX6" fmla="*/ 847 w 564641"/>
                              <a:gd name="connsiteY6" fmla="*/ 24929 h 1126033"/>
                              <a:gd name="connsiteX7" fmla="*/ 2240 w 564641"/>
                              <a:gd name="connsiteY7" fmla="*/ -1539 h 1126033"/>
                              <a:gd name="connsiteX8" fmla="*/ 283168 w 564641"/>
                              <a:gd name="connsiteY8" fmla="*/ 279389 h 1126033"/>
                              <a:gd name="connsiteX9" fmla="*/ 564096 w 564641"/>
                              <a:gd name="connsiteY9" fmla="*/ 560317 h 1126033"/>
                              <a:gd name="connsiteX10" fmla="*/ 281775 w 564641"/>
                              <a:gd name="connsiteY10" fmla="*/ 842638 h 1126033"/>
                              <a:gd name="connsiteX11" fmla="*/ -82 w 564641"/>
                              <a:gd name="connsiteY11" fmla="*/ 1124495 h 1126033"/>
                              <a:gd name="connsiteX12" fmla="*/ -82 w 564641"/>
                              <a:gd name="connsiteY12" fmla="*/ 109663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6634"/>
                                </a:moveTo>
                                <a:lnTo>
                                  <a:pt x="-82" y="1068774"/>
                                </a:lnTo>
                                <a:lnTo>
                                  <a:pt x="253914" y="814778"/>
                                </a:lnTo>
                                <a:lnTo>
                                  <a:pt x="508374" y="560317"/>
                                </a:lnTo>
                                <a:lnTo>
                                  <a:pt x="253914" y="305857"/>
                                </a:lnTo>
                                <a:lnTo>
                                  <a:pt x="-546" y="51396"/>
                                </a:lnTo>
                                <a:lnTo>
                                  <a:pt x="847" y="24929"/>
                                </a:lnTo>
                                <a:lnTo>
                                  <a:pt x="2240" y="-1539"/>
                                </a:lnTo>
                                <a:lnTo>
                                  <a:pt x="283168" y="279389"/>
                                </a:lnTo>
                                <a:lnTo>
                                  <a:pt x="564096" y="560317"/>
                                </a:lnTo>
                                <a:lnTo>
                                  <a:pt x="281775" y="842638"/>
                                </a:lnTo>
                                <a:lnTo>
                                  <a:pt x="-82" y="1124495"/>
                                </a:lnTo>
                                <a:lnTo>
                                  <a:pt x="-82" y="109663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81"/>
                        <wps:cNvSpPr/>
                        <wps:spPr>
                          <a:xfrm flipV="1">
                            <a:off x="625006" y="4193488"/>
                            <a:ext cx="1128355" cy="1126033"/>
                          </a:xfrm>
                          <a:custGeom>
                            <a:avLst/>
                            <a:gdLst>
                              <a:gd name="connsiteX0" fmla="*/ 278624 w 1128355"/>
                              <a:gd name="connsiteY0" fmla="*/ 843572 h 1126033"/>
                              <a:gd name="connsiteX1" fmla="*/ -2304 w 1128355"/>
                              <a:gd name="connsiteY1" fmla="*/ 562644 h 1126033"/>
                              <a:gd name="connsiteX2" fmla="*/ 280017 w 1128355"/>
                              <a:gd name="connsiteY2" fmla="*/ 280323 h 1126033"/>
                              <a:gd name="connsiteX3" fmla="*/ 561874 w 1128355"/>
                              <a:gd name="connsiteY3" fmla="*/ -1533 h 1126033"/>
                              <a:gd name="connsiteX4" fmla="*/ 843730 w 1128355"/>
                              <a:gd name="connsiteY4" fmla="*/ 280323 h 1126033"/>
                              <a:gd name="connsiteX5" fmla="*/ 1126051 w 1128355"/>
                              <a:gd name="connsiteY5" fmla="*/ 562644 h 1126033"/>
                              <a:gd name="connsiteX6" fmla="*/ 845123 w 1128355"/>
                              <a:gd name="connsiteY6" fmla="*/ 843572 h 1126033"/>
                              <a:gd name="connsiteX7" fmla="*/ 561874 w 1128355"/>
                              <a:gd name="connsiteY7" fmla="*/ 1124500 h 1126033"/>
                              <a:gd name="connsiteX8" fmla="*/ 278624 w 1128355"/>
                              <a:gd name="connsiteY8" fmla="*/ 843572 h 1126033"/>
                              <a:gd name="connsiteX9" fmla="*/ 817263 w 1128355"/>
                              <a:gd name="connsiteY9" fmla="*/ 815712 h 1126033"/>
                              <a:gd name="connsiteX10" fmla="*/ 1070330 w 1128355"/>
                              <a:gd name="connsiteY10" fmla="*/ 562644 h 1126033"/>
                              <a:gd name="connsiteX11" fmla="*/ 815870 w 1128355"/>
                              <a:gd name="connsiteY11" fmla="*/ 308184 h 1126033"/>
                              <a:gd name="connsiteX12" fmla="*/ 561874 w 1128355"/>
                              <a:gd name="connsiteY12" fmla="*/ 54188 h 1126033"/>
                              <a:gd name="connsiteX13" fmla="*/ 307878 w 1128355"/>
                              <a:gd name="connsiteY13" fmla="*/ 308184 h 1126033"/>
                              <a:gd name="connsiteX14" fmla="*/ 53417 w 1128355"/>
                              <a:gd name="connsiteY14" fmla="*/ 562644 h 1126033"/>
                              <a:gd name="connsiteX15" fmla="*/ 306485 w 1128355"/>
                              <a:gd name="connsiteY15" fmla="*/ 815712 h 1126033"/>
                              <a:gd name="connsiteX16" fmla="*/ 561874 w 1128355"/>
                              <a:gd name="connsiteY16" fmla="*/ 1068779 h 1126033"/>
                              <a:gd name="connsiteX17" fmla="*/ 817263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3572"/>
                                </a:moveTo>
                                <a:lnTo>
                                  <a:pt x="-2304" y="562644"/>
                                </a:lnTo>
                                <a:lnTo>
                                  <a:pt x="280017" y="280323"/>
                                </a:lnTo>
                                <a:lnTo>
                                  <a:pt x="561874" y="-1533"/>
                                </a:lnTo>
                                <a:lnTo>
                                  <a:pt x="843730" y="280323"/>
                                </a:lnTo>
                                <a:lnTo>
                                  <a:pt x="1126051" y="562644"/>
                                </a:lnTo>
                                <a:lnTo>
                                  <a:pt x="845123" y="843572"/>
                                </a:lnTo>
                                <a:cubicBezTo>
                                  <a:pt x="690497" y="998199"/>
                                  <a:pt x="563267" y="1124500"/>
                                  <a:pt x="561874" y="1124500"/>
                                </a:cubicBezTo>
                                <a:cubicBezTo>
                                  <a:pt x="560481" y="1124500"/>
                                  <a:pt x="433250" y="998199"/>
                                  <a:pt x="278624" y="843572"/>
                                </a:cubicBezTo>
                                <a:close/>
                                <a:moveTo>
                                  <a:pt x="817263" y="815712"/>
                                </a:moveTo>
                                <a:lnTo>
                                  <a:pt x="1070330" y="562644"/>
                                </a:lnTo>
                                <a:lnTo>
                                  <a:pt x="815870" y="308184"/>
                                </a:lnTo>
                                <a:lnTo>
                                  <a:pt x="561874" y="54188"/>
                                </a:lnTo>
                                <a:lnTo>
                                  <a:pt x="307878" y="308184"/>
                                </a:lnTo>
                                <a:lnTo>
                                  <a:pt x="53417" y="562644"/>
                                </a:lnTo>
                                <a:lnTo>
                                  <a:pt x="306485" y="815712"/>
                                </a:lnTo>
                                <a:cubicBezTo>
                                  <a:pt x="445788" y="955015"/>
                                  <a:pt x="560481" y="1068779"/>
                                  <a:pt x="561874" y="1068779"/>
                                </a:cubicBezTo>
                                <a:cubicBezTo>
                                  <a:pt x="563267" y="1068779"/>
                                  <a:pt x="677960" y="955015"/>
                                  <a:pt x="817263"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82"/>
                        <wps:cNvSpPr/>
                        <wps:spPr>
                          <a:xfrm flipV="1">
                            <a:off x="1813726" y="4193488"/>
                            <a:ext cx="1128355" cy="1126033"/>
                          </a:xfrm>
                          <a:custGeom>
                            <a:avLst/>
                            <a:gdLst>
                              <a:gd name="connsiteX0" fmla="*/ 276320 w 1128355"/>
                              <a:gd name="connsiteY0" fmla="*/ 843572 h 1126033"/>
                              <a:gd name="connsiteX1" fmla="*/ -4608 w 1128355"/>
                              <a:gd name="connsiteY1" fmla="*/ 562644 h 1126033"/>
                              <a:gd name="connsiteX2" fmla="*/ 277713 w 1128355"/>
                              <a:gd name="connsiteY2" fmla="*/ 280323 h 1126033"/>
                              <a:gd name="connsiteX3" fmla="*/ 559570 w 1128355"/>
                              <a:gd name="connsiteY3" fmla="*/ -1533 h 1126033"/>
                              <a:gd name="connsiteX4" fmla="*/ 841426 w 1128355"/>
                              <a:gd name="connsiteY4" fmla="*/ 280323 h 1126033"/>
                              <a:gd name="connsiteX5" fmla="*/ 1123747 w 1128355"/>
                              <a:gd name="connsiteY5" fmla="*/ 562644 h 1126033"/>
                              <a:gd name="connsiteX6" fmla="*/ 842819 w 1128355"/>
                              <a:gd name="connsiteY6" fmla="*/ 843572 h 1126033"/>
                              <a:gd name="connsiteX7" fmla="*/ 559570 w 1128355"/>
                              <a:gd name="connsiteY7" fmla="*/ 1124500 h 1126033"/>
                              <a:gd name="connsiteX8" fmla="*/ 276320 w 1128355"/>
                              <a:gd name="connsiteY8" fmla="*/ 843572 h 1126033"/>
                              <a:gd name="connsiteX9" fmla="*/ 814959 w 1128355"/>
                              <a:gd name="connsiteY9" fmla="*/ 815712 h 1126033"/>
                              <a:gd name="connsiteX10" fmla="*/ 1068026 w 1128355"/>
                              <a:gd name="connsiteY10" fmla="*/ 562644 h 1126033"/>
                              <a:gd name="connsiteX11" fmla="*/ 813566 w 1128355"/>
                              <a:gd name="connsiteY11" fmla="*/ 308184 h 1126033"/>
                              <a:gd name="connsiteX12" fmla="*/ 559570 w 1128355"/>
                              <a:gd name="connsiteY12" fmla="*/ 54188 h 1126033"/>
                              <a:gd name="connsiteX13" fmla="*/ 305574 w 1128355"/>
                              <a:gd name="connsiteY13" fmla="*/ 308184 h 1126033"/>
                              <a:gd name="connsiteX14" fmla="*/ 51113 w 1128355"/>
                              <a:gd name="connsiteY14" fmla="*/ 562644 h 1126033"/>
                              <a:gd name="connsiteX15" fmla="*/ 304181 w 1128355"/>
                              <a:gd name="connsiteY15" fmla="*/ 815712 h 1126033"/>
                              <a:gd name="connsiteX16" fmla="*/ 559570 w 1128355"/>
                              <a:gd name="connsiteY16" fmla="*/ 1068779 h 1126033"/>
                              <a:gd name="connsiteX17" fmla="*/ 814959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3572"/>
                                </a:moveTo>
                                <a:lnTo>
                                  <a:pt x="-4608" y="562644"/>
                                </a:lnTo>
                                <a:lnTo>
                                  <a:pt x="277713" y="280323"/>
                                </a:lnTo>
                                <a:lnTo>
                                  <a:pt x="559570" y="-1533"/>
                                </a:lnTo>
                                <a:lnTo>
                                  <a:pt x="841426" y="280323"/>
                                </a:lnTo>
                                <a:lnTo>
                                  <a:pt x="1123747" y="562644"/>
                                </a:lnTo>
                                <a:lnTo>
                                  <a:pt x="842819" y="843572"/>
                                </a:lnTo>
                                <a:cubicBezTo>
                                  <a:pt x="688193" y="998199"/>
                                  <a:pt x="560963" y="1124500"/>
                                  <a:pt x="559570" y="1124500"/>
                                </a:cubicBezTo>
                                <a:cubicBezTo>
                                  <a:pt x="558177" y="1124500"/>
                                  <a:pt x="430946" y="998199"/>
                                  <a:pt x="276320" y="843572"/>
                                </a:cubicBezTo>
                                <a:close/>
                                <a:moveTo>
                                  <a:pt x="814959" y="815712"/>
                                </a:moveTo>
                                <a:lnTo>
                                  <a:pt x="1068026" y="562644"/>
                                </a:lnTo>
                                <a:lnTo>
                                  <a:pt x="813566" y="308184"/>
                                </a:lnTo>
                                <a:lnTo>
                                  <a:pt x="559570" y="54188"/>
                                </a:lnTo>
                                <a:lnTo>
                                  <a:pt x="305574" y="308184"/>
                                </a:lnTo>
                                <a:lnTo>
                                  <a:pt x="51113" y="562644"/>
                                </a:lnTo>
                                <a:lnTo>
                                  <a:pt x="304181" y="815712"/>
                                </a:lnTo>
                                <a:cubicBezTo>
                                  <a:pt x="443484" y="955015"/>
                                  <a:pt x="558177" y="1068779"/>
                                  <a:pt x="559570" y="1068779"/>
                                </a:cubicBezTo>
                                <a:cubicBezTo>
                                  <a:pt x="560963" y="1068779"/>
                                  <a:pt x="675656" y="955015"/>
                                  <a:pt x="814959"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83"/>
                        <wps:cNvSpPr/>
                        <wps:spPr>
                          <a:xfrm flipV="1">
                            <a:off x="3002446" y="4193488"/>
                            <a:ext cx="1128355" cy="1126033"/>
                          </a:xfrm>
                          <a:custGeom>
                            <a:avLst/>
                            <a:gdLst>
                              <a:gd name="connsiteX0" fmla="*/ 274016 w 1128355"/>
                              <a:gd name="connsiteY0" fmla="*/ 843572 h 1126033"/>
                              <a:gd name="connsiteX1" fmla="*/ -6912 w 1128355"/>
                              <a:gd name="connsiteY1" fmla="*/ 562644 h 1126033"/>
                              <a:gd name="connsiteX2" fmla="*/ 275409 w 1128355"/>
                              <a:gd name="connsiteY2" fmla="*/ 280323 h 1126033"/>
                              <a:gd name="connsiteX3" fmla="*/ 557266 w 1128355"/>
                              <a:gd name="connsiteY3" fmla="*/ -1533 h 1126033"/>
                              <a:gd name="connsiteX4" fmla="*/ 839122 w 1128355"/>
                              <a:gd name="connsiteY4" fmla="*/ 280323 h 1126033"/>
                              <a:gd name="connsiteX5" fmla="*/ 1121443 w 1128355"/>
                              <a:gd name="connsiteY5" fmla="*/ 562644 h 1126033"/>
                              <a:gd name="connsiteX6" fmla="*/ 840515 w 1128355"/>
                              <a:gd name="connsiteY6" fmla="*/ 843572 h 1126033"/>
                              <a:gd name="connsiteX7" fmla="*/ 557266 w 1128355"/>
                              <a:gd name="connsiteY7" fmla="*/ 1124500 h 1126033"/>
                              <a:gd name="connsiteX8" fmla="*/ 274016 w 1128355"/>
                              <a:gd name="connsiteY8" fmla="*/ 843572 h 1126033"/>
                              <a:gd name="connsiteX9" fmla="*/ 812655 w 1128355"/>
                              <a:gd name="connsiteY9" fmla="*/ 815712 h 1126033"/>
                              <a:gd name="connsiteX10" fmla="*/ 1065722 w 1128355"/>
                              <a:gd name="connsiteY10" fmla="*/ 562644 h 1126033"/>
                              <a:gd name="connsiteX11" fmla="*/ 811262 w 1128355"/>
                              <a:gd name="connsiteY11" fmla="*/ 308184 h 1126033"/>
                              <a:gd name="connsiteX12" fmla="*/ 557266 w 1128355"/>
                              <a:gd name="connsiteY12" fmla="*/ 54188 h 1126033"/>
                              <a:gd name="connsiteX13" fmla="*/ 303270 w 1128355"/>
                              <a:gd name="connsiteY13" fmla="*/ 308184 h 1126033"/>
                              <a:gd name="connsiteX14" fmla="*/ 48809 w 1128355"/>
                              <a:gd name="connsiteY14" fmla="*/ 562644 h 1126033"/>
                              <a:gd name="connsiteX15" fmla="*/ 301877 w 1128355"/>
                              <a:gd name="connsiteY15" fmla="*/ 815712 h 1126033"/>
                              <a:gd name="connsiteX16" fmla="*/ 557266 w 1128355"/>
                              <a:gd name="connsiteY16" fmla="*/ 1068779 h 1126033"/>
                              <a:gd name="connsiteX17" fmla="*/ 812655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3572"/>
                                </a:moveTo>
                                <a:lnTo>
                                  <a:pt x="-6912" y="562644"/>
                                </a:lnTo>
                                <a:lnTo>
                                  <a:pt x="275409" y="280323"/>
                                </a:lnTo>
                                <a:lnTo>
                                  <a:pt x="557266" y="-1533"/>
                                </a:lnTo>
                                <a:lnTo>
                                  <a:pt x="839122" y="280323"/>
                                </a:lnTo>
                                <a:lnTo>
                                  <a:pt x="1121443" y="562644"/>
                                </a:lnTo>
                                <a:lnTo>
                                  <a:pt x="840515" y="843572"/>
                                </a:lnTo>
                                <a:cubicBezTo>
                                  <a:pt x="685889" y="998199"/>
                                  <a:pt x="558659" y="1124500"/>
                                  <a:pt x="557266" y="1124500"/>
                                </a:cubicBezTo>
                                <a:cubicBezTo>
                                  <a:pt x="555873" y="1124500"/>
                                  <a:pt x="428642" y="998199"/>
                                  <a:pt x="274016" y="843572"/>
                                </a:cubicBezTo>
                                <a:close/>
                                <a:moveTo>
                                  <a:pt x="812655" y="815712"/>
                                </a:moveTo>
                                <a:lnTo>
                                  <a:pt x="1065722" y="562644"/>
                                </a:lnTo>
                                <a:lnTo>
                                  <a:pt x="811262" y="308184"/>
                                </a:lnTo>
                                <a:lnTo>
                                  <a:pt x="557266" y="54188"/>
                                </a:lnTo>
                                <a:lnTo>
                                  <a:pt x="303270" y="308184"/>
                                </a:lnTo>
                                <a:lnTo>
                                  <a:pt x="48809" y="562644"/>
                                </a:lnTo>
                                <a:lnTo>
                                  <a:pt x="301877" y="815712"/>
                                </a:lnTo>
                                <a:cubicBezTo>
                                  <a:pt x="441180" y="955015"/>
                                  <a:pt x="555873" y="1068779"/>
                                  <a:pt x="557266" y="1068779"/>
                                </a:cubicBezTo>
                                <a:cubicBezTo>
                                  <a:pt x="558659" y="1068779"/>
                                  <a:pt x="673352" y="955015"/>
                                  <a:pt x="812655"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84"/>
                        <wps:cNvSpPr/>
                        <wps:spPr>
                          <a:xfrm flipV="1">
                            <a:off x="4191166" y="4193488"/>
                            <a:ext cx="1128355" cy="1126033"/>
                          </a:xfrm>
                          <a:custGeom>
                            <a:avLst/>
                            <a:gdLst>
                              <a:gd name="connsiteX0" fmla="*/ 271712 w 1128355"/>
                              <a:gd name="connsiteY0" fmla="*/ 843572 h 1126033"/>
                              <a:gd name="connsiteX1" fmla="*/ -9216 w 1128355"/>
                              <a:gd name="connsiteY1" fmla="*/ 562644 h 1126033"/>
                              <a:gd name="connsiteX2" fmla="*/ 273105 w 1128355"/>
                              <a:gd name="connsiteY2" fmla="*/ 280323 h 1126033"/>
                              <a:gd name="connsiteX3" fmla="*/ 554962 w 1128355"/>
                              <a:gd name="connsiteY3" fmla="*/ -1533 h 1126033"/>
                              <a:gd name="connsiteX4" fmla="*/ 836818 w 1128355"/>
                              <a:gd name="connsiteY4" fmla="*/ 280323 h 1126033"/>
                              <a:gd name="connsiteX5" fmla="*/ 1119139 w 1128355"/>
                              <a:gd name="connsiteY5" fmla="*/ 562644 h 1126033"/>
                              <a:gd name="connsiteX6" fmla="*/ 838211 w 1128355"/>
                              <a:gd name="connsiteY6" fmla="*/ 843572 h 1126033"/>
                              <a:gd name="connsiteX7" fmla="*/ 554962 w 1128355"/>
                              <a:gd name="connsiteY7" fmla="*/ 1124500 h 1126033"/>
                              <a:gd name="connsiteX8" fmla="*/ 271712 w 1128355"/>
                              <a:gd name="connsiteY8" fmla="*/ 843572 h 1126033"/>
                              <a:gd name="connsiteX9" fmla="*/ 810351 w 1128355"/>
                              <a:gd name="connsiteY9" fmla="*/ 815712 h 1126033"/>
                              <a:gd name="connsiteX10" fmla="*/ 1063418 w 1128355"/>
                              <a:gd name="connsiteY10" fmla="*/ 562644 h 1126033"/>
                              <a:gd name="connsiteX11" fmla="*/ 808958 w 1128355"/>
                              <a:gd name="connsiteY11" fmla="*/ 308184 h 1126033"/>
                              <a:gd name="connsiteX12" fmla="*/ 554962 w 1128355"/>
                              <a:gd name="connsiteY12" fmla="*/ 54188 h 1126033"/>
                              <a:gd name="connsiteX13" fmla="*/ 300966 w 1128355"/>
                              <a:gd name="connsiteY13" fmla="*/ 308184 h 1126033"/>
                              <a:gd name="connsiteX14" fmla="*/ 46505 w 1128355"/>
                              <a:gd name="connsiteY14" fmla="*/ 562644 h 1126033"/>
                              <a:gd name="connsiteX15" fmla="*/ 299573 w 1128355"/>
                              <a:gd name="connsiteY15" fmla="*/ 815712 h 1126033"/>
                              <a:gd name="connsiteX16" fmla="*/ 554962 w 1128355"/>
                              <a:gd name="connsiteY16" fmla="*/ 1068779 h 1126033"/>
                              <a:gd name="connsiteX17" fmla="*/ 810351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3572"/>
                                </a:moveTo>
                                <a:lnTo>
                                  <a:pt x="-9216" y="562644"/>
                                </a:lnTo>
                                <a:lnTo>
                                  <a:pt x="273105" y="280323"/>
                                </a:lnTo>
                                <a:lnTo>
                                  <a:pt x="554962" y="-1533"/>
                                </a:lnTo>
                                <a:lnTo>
                                  <a:pt x="836818" y="280323"/>
                                </a:lnTo>
                                <a:lnTo>
                                  <a:pt x="1119139" y="562644"/>
                                </a:lnTo>
                                <a:lnTo>
                                  <a:pt x="838211" y="843572"/>
                                </a:lnTo>
                                <a:cubicBezTo>
                                  <a:pt x="683585" y="998199"/>
                                  <a:pt x="556355" y="1124500"/>
                                  <a:pt x="554962" y="1124500"/>
                                </a:cubicBezTo>
                                <a:cubicBezTo>
                                  <a:pt x="553569" y="1124500"/>
                                  <a:pt x="426338" y="998199"/>
                                  <a:pt x="271712" y="843572"/>
                                </a:cubicBezTo>
                                <a:close/>
                                <a:moveTo>
                                  <a:pt x="810351" y="815712"/>
                                </a:moveTo>
                                <a:lnTo>
                                  <a:pt x="1063418" y="562644"/>
                                </a:lnTo>
                                <a:lnTo>
                                  <a:pt x="808958" y="308184"/>
                                </a:lnTo>
                                <a:lnTo>
                                  <a:pt x="554962" y="54188"/>
                                </a:lnTo>
                                <a:lnTo>
                                  <a:pt x="300966" y="308184"/>
                                </a:lnTo>
                                <a:lnTo>
                                  <a:pt x="46505" y="562644"/>
                                </a:lnTo>
                                <a:lnTo>
                                  <a:pt x="299573" y="815712"/>
                                </a:lnTo>
                                <a:cubicBezTo>
                                  <a:pt x="438876" y="955015"/>
                                  <a:pt x="553569" y="1068779"/>
                                  <a:pt x="554962" y="1068779"/>
                                </a:cubicBezTo>
                                <a:cubicBezTo>
                                  <a:pt x="556355" y="1068779"/>
                                  <a:pt x="671048" y="955015"/>
                                  <a:pt x="810351"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85"/>
                        <wps:cNvSpPr/>
                        <wps:spPr>
                          <a:xfrm flipV="1">
                            <a:off x="5379886" y="4193488"/>
                            <a:ext cx="564641" cy="1123711"/>
                          </a:xfrm>
                          <a:custGeom>
                            <a:avLst/>
                            <a:gdLst>
                              <a:gd name="connsiteX0" fmla="*/ 269954 w 564641"/>
                              <a:gd name="connsiteY0" fmla="*/ 841248 h 1123711"/>
                              <a:gd name="connsiteX1" fmla="*/ -10974 w 564641"/>
                              <a:gd name="connsiteY1" fmla="*/ 560320 h 1123711"/>
                              <a:gd name="connsiteX2" fmla="*/ 269954 w 564641"/>
                              <a:gd name="connsiteY2" fmla="*/ 279392 h 1123711"/>
                              <a:gd name="connsiteX3" fmla="*/ 550882 w 564641"/>
                              <a:gd name="connsiteY3" fmla="*/ -1536 h 1123711"/>
                              <a:gd name="connsiteX4" fmla="*/ 552275 w 564641"/>
                              <a:gd name="connsiteY4" fmla="*/ 24932 h 1123711"/>
                              <a:gd name="connsiteX5" fmla="*/ 553668 w 564641"/>
                              <a:gd name="connsiteY5" fmla="*/ 51399 h 1123711"/>
                              <a:gd name="connsiteX6" fmla="*/ 299208 w 564641"/>
                              <a:gd name="connsiteY6" fmla="*/ 305860 h 1123711"/>
                              <a:gd name="connsiteX7" fmla="*/ 44748 w 564641"/>
                              <a:gd name="connsiteY7" fmla="*/ 560320 h 1123711"/>
                              <a:gd name="connsiteX8" fmla="*/ 299208 w 564641"/>
                              <a:gd name="connsiteY8" fmla="*/ 814780 h 1123711"/>
                              <a:gd name="connsiteX9" fmla="*/ 553668 w 564641"/>
                              <a:gd name="connsiteY9" fmla="*/ 1069241 h 1123711"/>
                              <a:gd name="connsiteX10" fmla="*/ 552275 w 564641"/>
                              <a:gd name="connsiteY10" fmla="*/ 1095708 h 1123711"/>
                              <a:gd name="connsiteX11" fmla="*/ 550882 w 564641"/>
                              <a:gd name="connsiteY11" fmla="*/ 1122176 h 1123711"/>
                              <a:gd name="connsiteX12" fmla="*/ 269954 w 564641"/>
                              <a:gd name="connsiteY12" fmla="*/ 841248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41248"/>
                                </a:moveTo>
                                <a:lnTo>
                                  <a:pt x="-10974" y="560320"/>
                                </a:lnTo>
                                <a:lnTo>
                                  <a:pt x="269954" y="279392"/>
                                </a:lnTo>
                                <a:lnTo>
                                  <a:pt x="550882" y="-1536"/>
                                </a:lnTo>
                                <a:lnTo>
                                  <a:pt x="552275" y="24932"/>
                                </a:lnTo>
                                <a:lnTo>
                                  <a:pt x="553668" y="51399"/>
                                </a:lnTo>
                                <a:lnTo>
                                  <a:pt x="299208" y="305860"/>
                                </a:lnTo>
                                <a:lnTo>
                                  <a:pt x="44748" y="560320"/>
                                </a:lnTo>
                                <a:lnTo>
                                  <a:pt x="299208" y="814780"/>
                                </a:lnTo>
                                <a:lnTo>
                                  <a:pt x="553668" y="1069241"/>
                                </a:lnTo>
                                <a:lnTo>
                                  <a:pt x="552275" y="1095708"/>
                                </a:lnTo>
                                <a:lnTo>
                                  <a:pt x="550882" y="1122176"/>
                                </a:lnTo>
                                <a:lnTo>
                                  <a:pt x="269954" y="84124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86"/>
                        <wps:cNvSpPr/>
                        <wps:spPr>
                          <a:xfrm flipV="1">
                            <a:off x="30646" y="4787848"/>
                            <a:ext cx="1128355" cy="1126033"/>
                          </a:xfrm>
                          <a:custGeom>
                            <a:avLst/>
                            <a:gdLst>
                              <a:gd name="connsiteX0" fmla="*/ 279776 w 1128355"/>
                              <a:gd name="connsiteY0" fmla="*/ 844980 h 1126033"/>
                              <a:gd name="connsiteX1" fmla="*/ -1152 w 1128355"/>
                              <a:gd name="connsiteY1" fmla="*/ 564052 h 1126033"/>
                              <a:gd name="connsiteX2" fmla="*/ 281169 w 1128355"/>
                              <a:gd name="connsiteY2" fmla="*/ 281731 h 1126033"/>
                              <a:gd name="connsiteX3" fmla="*/ 563026 w 1128355"/>
                              <a:gd name="connsiteY3" fmla="*/ -125 h 1126033"/>
                              <a:gd name="connsiteX4" fmla="*/ 844882 w 1128355"/>
                              <a:gd name="connsiteY4" fmla="*/ 281731 h 1126033"/>
                              <a:gd name="connsiteX5" fmla="*/ 1127203 w 1128355"/>
                              <a:gd name="connsiteY5" fmla="*/ 564052 h 1126033"/>
                              <a:gd name="connsiteX6" fmla="*/ 846275 w 1128355"/>
                              <a:gd name="connsiteY6" fmla="*/ 844980 h 1126033"/>
                              <a:gd name="connsiteX7" fmla="*/ 563026 w 1128355"/>
                              <a:gd name="connsiteY7" fmla="*/ 1125908 h 1126033"/>
                              <a:gd name="connsiteX8" fmla="*/ 279776 w 1128355"/>
                              <a:gd name="connsiteY8" fmla="*/ 844980 h 1126033"/>
                              <a:gd name="connsiteX9" fmla="*/ 818415 w 1128355"/>
                              <a:gd name="connsiteY9" fmla="*/ 817120 h 1126033"/>
                              <a:gd name="connsiteX10" fmla="*/ 1071482 w 1128355"/>
                              <a:gd name="connsiteY10" fmla="*/ 564052 h 1126033"/>
                              <a:gd name="connsiteX11" fmla="*/ 817022 w 1128355"/>
                              <a:gd name="connsiteY11" fmla="*/ 309592 h 1126033"/>
                              <a:gd name="connsiteX12" fmla="*/ 563026 w 1128355"/>
                              <a:gd name="connsiteY12" fmla="*/ 55596 h 1126033"/>
                              <a:gd name="connsiteX13" fmla="*/ 309030 w 1128355"/>
                              <a:gd name="connsiteY13" fmla="*/ 309592 h 1126033"/>
                              <a:gd name="connsiteX14" fmla="*/ 54569 w 1128355"/>
                              <a:gd name="connsiteY14" fmla="*/ 564052 h 1126033"/>
                              <a:gd name="connsiteX15" fmla="*/ 307637 w 1128355"/>
                              <a:gd name="connsiteY15" fmla="*/ 817120 h 1126033"/>
                              <a:gd name="connsiteX16" fmla="*/ 563026 w 1128355"/>
                              <a:gd name="connsiteY16" fmla="*/ 1070187 h 1126033"/>
                              <a:gd name="connsiteX17" fmla="*/ 818415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4980"/>
                                </a:moveTo>
                                <a:lnTo>
                                  <a:pt x="-1152" y="564052"/>
                                </a:lnTo>
                                <a:lnTo>
                                  <a:pt x="281169" y="281731"/>
                                </a:lnTo>
                                <a:lnTo>
                                  <a:pt x="563026" y="-125"/>
                                </a:lnTo>
                                <a:lnTo>
                                  <a:pt x="844882" y="281731"/>
                                </a:lnTo>
                                <a:lnTo>
                                  <a:pt x="1127203" y="564052"/>
                                </a:lnTo>
                                <a:lnTo>
                                  <a:pt x="846275" y="844980"/>
                                </a:lnTo>
                                <a:cubicBezTo>
                                  <a:pt x="691649" y="999607"/>
                                  <a:pt x="564419" y="1125908"/>
                                  <a:pt x="563026" y="1125908"/>
                                </a:cubicBezTo>
                                <a:cubicBezTo>
                                  <a:pt x="561633" y="1125908"/>
                                  <a:pt x="434402" y="999607"/>
                                  <a:pt x="279776" y="844980"/>
                                </a:cubicBezTo>
                                <a:close/>
                                <a:moveTo>
                                  <a:pt x="818415" y="817120"/>
                                </a:moveTo>
                                <a:lnTo>
                                  <a:pt x="1071482" y="564052"/>
                                </a:lnTo>
                                <a:lnTo>
                                  <a:pt x="817022" y="309592"/>
                                </a:lnTo>
                                <a:lnTo>
                                  <a:pt x="563026" y="55596"/>
                                </a:lnTo>
                                <a:lnTo>
                                  <a:pt x="309030" y="309592"/>
                                </a:lnTo>
                                <a:lnTo>
                                  <a:pt x="54569" y="564052"/>
                                </a:lnTo>
                                <a:lnTo>
                                  <a:pt x="307637" y="817120"/>
                                </a:lnTo>
                                <a:cubicBezTo>
                                  <a:pt x="446940" y="956423"/>
                                  <a:pt x="561633" y="1070187"/>
                                  <a:pt x="563026" y="1070187"/>
                                </a:cubicBezTo>
                                <a:cubicBezTo>
                                  <a:pt x="564419" y="1070187"/>
                                  <a:pt x="679112" y="956423"/>
                                  <a:pt x="818415"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87"/>
                        <wps:cNvSpPr/>
                        <wps:spPr>
                          <a:xfrm flipV="1">
                            <a:off x="1219366" y="4787848"/>
                            <a:ext cx="1128355" cy="1126033"/>
                          </a:xfrm>
                          <a:custGeom>
                            <a:avLst/>
                            <a:gdLst>
                              <a:gd name="connsiteX0" fmla="*/ 277472 w 1128355"/>
                              <a:gd name="connsiteY0" fmla="*/ 844980 h 1126033"/>
                              <a:gd name="connsiteX1" fmla="*/ -3456 w 1128355"/>
                              <a:gd name="connsiteY1" fmla="*/ 564052 h 1126033"/>
                              <a:gd name="connsiteX2" fmla="*/ 278865 w 1128355"/>
                              <a:gd name="connsiteY2" fmla="*/ 281731 h 1126033"/>
                              <a:gd name="connsiteX3" fmla="*/ 560722 w 1128355"/>
                              <a:gd name="connsiteY3" fmla="*/ -125 h 1126033"/>
                              <a:gd name="connsiteX4" fmla="*/ 842578 w 1128355"/>
                              <a:gd name="connsiteY4" fmla="*/ 281731 h 1126033"/>
                              <a:gd name="connsiteX5" fmla="*/ 1124899 w 1128355"/>
                              <a:gd name="connsiteY5" fmla="*/ 564052 h 1126033"/>
                              <a:gd name="connsiteX6" fmla="*/ 843971 w 1128355"/>
                              <a:gd name="connsiteY6" fmla="*/ 844980 h 1126033"/>
                              <a:gd name="connsiteX7" fmla="*/ 560722 w 1128355"/>
                              <a:gd name="connsiteY7" fmla="*/ 1125908 h 1126033"/>
                              <a:gd name="connsiteX8" fmla="*/ 277472 w 1128355"/>
                              <a:gd name="connsiteY8" fmla="*/ 844980 h 1126033"/>
                              <a:gd name="connsiteX9" fmla="*/ 816111 w 1128355"/>
                              <a:gd name="connsiteY9" fmla="*/ 817120 h 1126033"/>
                              <a:gd name="connsiteX10" fmla="*/ 1069178 w 1128355"/>
                              <a:gd name="connsiteY10" fmla="*/ 564052 h 1126033"/>
                              <a:gd name="connsiteX11" fmla="*/ 814718 w 1128355"/>
                              <a:gd name="connsiteY11" fmla="*/ 309592 h 1126033"/>
                              <a:gd name="connsiteX12" fmla="*/ 560722 w 1128355"/>
                              <a:gd name="connsiteY12" fmla="*/ 55596 h 1126033"/>
                              <a:gd name="connsiteX13" fmla="*/ 306726 w 1128355"/>
                              <a:gd name="connsiteY13" fmla="*/ 309592 h 1126033"/>
                              <a:gd name="connsiteX14" fmla="*/ 52265 w 1128355"/>
                              <a:gd name="connsiteY14" fmla="*/ 564052 h 1126033"/>
                              <a:gd name="connsiteX15" fmla="*/ 305333 w 1128355"/>
                              <a:gd name="connsiteY15" fmla="*/ 817120 h 1126033"/>
                              <a:gd name="connsiteX16" fmla="*/ 560722 w 1128355"/>
                              <a:gd name="connsiteY16" fmla="*/ 1070187 h 1126033"/>
                              <a:gd name="connsiteX17" fmla="*/ 816111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4980"/>
                                </a:moveTo>
                                <a:lnTo>
                                  <a:pt x="-3456" y="564052"/>
                                </a:lnTo>
                                <a:lnTo>
                                  <a:pt x="278865" y="281731"/>
                                </a:lnTo>
                                <a:lnTo>
                                  <a:pt x="560722" y="-125"/>
                                </a:lnTo>
                                <a:lnTo>
                                  <a:pt x="842578" y="281731"/>
                                </a:lnTo>
                                <a:lnTo>
                                  <a:pt x="1124899" y="564052"/>
                                </a:lnTo>
                                <a:lnTo>
                                  <a:pt x="843971" y="844980"/>
                                </a:lnTo>
                                <a:cubicBezTo>
                                  <a:pt x="689345" y="999607"/>
                                  <a:pt x="562115" y="1125908"/>
                                  <a:pt x="560722" y="1125908"/>
                                </a:cubicBezTo>
                                <a:cubicBezTo>
                                  <a:pt x="559329" y="1125908"/>
                                  <a:pt x="432098" y="999607"/>
                                  <a:pt x="277472" y="844980"/>
                                </a:cubicBezTo>
                                <a:close/>
                                <a:moveTo>
                                  <a:pt x="816111" y="817120"/>
                                </a:moveTo>
                                <a:lnTo>
                                  <a:pt x="1069178" y="564052"/>
                                </a:lnTo>
                                <a:lnTo>
                                  <a:pt x="814718" y="309592"/>
                                </a:lnTo>
                                <a:lnTo>
                                  <a:pt x="560722" y="55596"/>
                                </a:lnTo>
                                <a:lnTo>
                                  <a:pt x="306726" y="309592"/>
                                </a:lnTo>
                                <a:lnTo>
                                  <a:pt x="52265" y="564052"/>
                                </a:lnTo>
                                <a:lnTo>
                                  <a:pt x="305333" y="817120"/>
                                </a:lnTo>
                                <a:cubicBezTo>
                                  <a:pt x="444636" y="956423"/>
                                  <a:pt x="559329" y="1070187"/>
                                  <a:pt x="560722" y="1070187"/>
                                </a:cubicBezTo>
                                <a:cubicBezTo>
                                  <a:pt x="562115" y="1070187"/>
                                  <a:pt x="676808" y="956423"/>
                                  <a:pt x="816111"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88"/>
                        <wps:cNvSpPr/>
                        <wps:spPr>
                          <a:xfrm flipV="1">
                            <a:off x="2408086" y="4787848"/>
                            <a:ext cx="1128355" cy="1126033"/>
                          </a:xfrm>
                          <a:custGeom>
                            <a:avLst/>
                            <a:gdLst>
                              <a:gd name="connsiteX0" fmla="*/ 275168 w 1128355"/>
                              <a:gd name="connsiteY0" fmla="*/ 844980 h 1126033"/>
                              <a:gd name="connsiteX1" fmla="*/ -5760 w 1128355"/>
                              <a:gd name="connsiteY1" fmla="*/ 564052 h 1126033"/>
                              <a:gd name="connsiteX2" fmla="*/ 276561 w 1128355"/>
                              <a:gd name="connsiteY2" fmla="*/ 281731 h 1126033"/>
                              <a:gd name="connsiteX3" fmla="*/ 558418 w 1128355"/>
                              <a:gd name="connsiteY3" fmla="*/ -125 h 1126033"/>
                              <a:gd name="connsiteX4" fmla="*/ 840274 w 1128355"/>
                              <a:gd name="connsiteY4" fmla="*/ 281731 h 1126033"/>
                              <a:gd name="connsiteX5" fmla="*/ 1122595 w 1128355"/>
                              <a:gd name="connsiteY5" fmla="*/ 564052 h 1126033"/>
                              <a:gd name="connsiteX6" fmla="*/ 841667 w 1128355"/>
                              <a:gd name="connsiteY6" fmla="*/ 844980 h 1126033"/>
                              <a:gd name="connsiteX7" fmla="*/ 558418 w 1128355"/>
                              <a:gd name="connsiteY7" fmla="*/ 1125908 h 1126033"/>
                              <a:gd name="connsiteX8" fmla="*/ 275168 w 1128355"/>
                              <a:gd name="connsiteY8" fmla="*/ 844980 h 1126033"/>
                              <a:gd name="connsiteX9" fmla="*/ 813807 w 1128355"/>
                              <a:gd name="connsiteY9" fmla="*/ 817120 h 1126033"/>
                              <a:gd name="connsiteX10" fmla="*/ 1066874 w 1128355"/>
                              <a:gd name="connsiteY10" fmla="*/ 564052 h 1126033"/>
                              <a:gd name="connsiteX11" fmla="*/ 812414 w 1128355"/>
                              <a:gd name="connsiteY11" fmla="*/ 309592 h 1126033"/>
                              <a:gd name="connsiteX12" fmla="*/ 558418 w 1128355"/>
                              <a:gd name="connsiteY12" fmla="*/ 55596 h 1126033"/>
                              <a:gd name="connsiteX13" fmla="*/ 304422 w 1128355"/>
                              <a:gd name="connsiteY13" fmla="*/ 309592 h 1126033"/>
                              <a:gd name="connsiteX14" fmla="*/ 49961 w 1128355"/>
                              <a:gd name="connsiteY14" fmla="*/ 564052 h 1126033"/>
                              <a:gd name="connsiteX15" fmla="*/ 303029 w 1128355"/>
                              <a:gd name="connsiteY15" fmla="*/ 817120 h 1126033"/>
                              <a:gd name="connsiteX16" fmla="*/ 558418 w 1128355"/>
                              <a:gd name="connsiteY16" fmla="*/ 1070187 h 1126033"/>
                              <a:gd name="connsiteX17" fmla="*/ 813807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4980"/>
                                </a:moveTo>
                                <a:lnTo>
                                  <a:pt x="-5760" y="564052"/>
                                </a:lnTo>
                                <a:lnTo>
                                  <a:pt x="276561" y="281731"/>
                                </a:lnTo>
                                <a:lnTo>
                                  <a:pt x="558418" y="-125"/>
                                </a:lnTo>
                                <a:lnTo>
                                  <a:pt x="840274" y="281731"/>
                                </a:lnTo>
                                <a:lnTo>
                                  <a:pt x="1122595" y="564052"/>
                                </a:lnTo>
                                <a:lnTo>
                                  <a:pt x="841667" y="844980"/>
                                </a:lnTo>
                                <a:cubicBezTo>
                                  <a:pt x="687041" y="999607"/>
                                  <a:pt x="559811" y="1125908"/>
                                  <a:pt x="558418" y="1125908"/>
                                </a:cubicBezTo>
                                <a:cubicBezTo>
                                  <a:pt x="557025" y="1125908"/>
                                  <a:pt x="429794" y="999607"/>
                                  <a:pt x="275168" y="844980"/>
                                </a:cubicBezTo>
                                <a:close/>
                                <a:moveTo>
                                  <a:pt x="813807" y="817120"/>
                                </a:moveTo>
                                <a:lnTo>
                                  <a:pt x="1066874" y="564052"/>
                                </a:lnTo>
                                <a:lnTo>
                                  <a:pt x="812414" y="309592"/>
                                </a:lnTo>
                                <a:lnTo>
                                  <a:pt x="558418" y="55596"/>
                                </a:lnTo>
                                <a:lnTo>
                                  <a:pt x="304422" y="309592"/>
                                </a:lnTo>
                                <a:lnTo>
                                  <a:pt x="49961" y="564052"/>
                                </a:lnTo>
                                <a:lnTo>
                                  <a:pt x="303029" y="817120"/>
                                </a:lnTo>
                                <a:cubicBezTo>
                                  <a:pt x="442332" y="956423"/>
                                  <a:pt x="557025" y="1070187"/>
                                  <a:pt x="558418" y="1070187"/>
                                </a:cubicBezTo>
                                <a:cubicBezTo>
                                  <a:pt x="559811" y="1070187"/>
                                  <a:pt x="674504" y="956423"/>
                                  <a:pt x="813807"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89"/>
                        <wps:cNvSpPr/>
                        <wps:spPr>
                          <a:xfrm flipV="1">
                            <a:off x="3596806" y="4787848"/>
                            <a:ext cx="1128355" cy="1126033"/>
                          </a:xfrm>
                          <a:custGeom>
                            <a:avLst/>
                            <a:gdLst>
                              <a:gd name="connsiteX0" fmla="*/ 272864 w 1128355"/>
                              <a:gd name="connsiteY0" fmla="*/ 844980 h 1126033"/>
                              <a:gd name="connsiteX1" fmla="*/ -8064 w 1128355"/>
                              <a:gd name="connsiteY1" fmla="*/ 564052 h 1126033"/>
                              <a:gd name="connsiteX2" fmla="*/ 274257 w 1128355"/>
                              <a:gd name="connsiteY2" fmla="*/ 281731 h 1126033"/>
                              <a:gd name="connsiteX3" fmla="*/ 556114 w 1128355"/>
                              <a:gd name="connsiteY3" fmla="*/ -125 h 1126033"/>
                              <a:gd name="connsiteX4" fmla="*/ 837970 w 1128355"/>
                              <a:gd name="connsiteY4" fmla="*/ 281731 h 1126033"/>
                              <a:gd name="connsiteX5" fmla="*/ 1120291 w 1128355"/>
                              <a:gd name="connsiteY5" fmla="*/ 564052 h 1126033"/>
                              <a:gd name="connsiteX6" fmla="*/ 839363 w 1128355"/>
                              <a:gd name="connsiteY6" fmla="*/ 844980 h 1126033"/>
                              <a:gd name="connsiteX7" fmla="*/ 556114 w 1128355"/>
                              <a:gd name="connsiteY7" fmla="*/ 1125908 h 1126033"/>
                              <a:gd name="connsiteX8" fmla="*/ 272864 w 1128355"/>
                              <a:gd name="connsiteY8" fmla="*/ 844980 h 1126033"/>
                              <a:gd name="connsiteX9" fmla="*/ 811503 w 1128355"/>
                              <a:gd name="connsiteY9" fmla="*/ 817120 h 1126033"/>
                              <a:gd name="connsiteX10" fmla="*/ 1064570 w 1128355"/>
                              <a:gd name="connsiteY10" fmla="*/ 564052 h 1126033"/>
                              <a:gd name="connsiteX11" fmla="*/ 810110 w 1128355"/>
                              <a:gd name="connsiteY11" fmla="*/ 309592 h 1126033"/>
                              <a:gd name="connsiteX12" fmla="*/ 556114 w 1128355"/>
                              <a:gd name="connsiteY12" fmla="*/ 55596 h 1126033"/>
                              <a:gd name="connsiteX13" fmla="*/ 302118 w 1128355"/>
                              <a:gd name="connsiteY13" fmla="*/ 309592 h 1126033"/>
                              <a:gd name="connsiteX14" fmla="*/ 47657 w 1128355"/>
                              <a:gd name="connsiteY14" fmla="*/ 564052 h 1126033"/>
                              <a:gd name="connsiteX15" fmla="*/ 300725 w 1128355"/>
                              <a:gd name="connsiteY15" fmla="*/ 817120 h 1126033"/>
                              <a:gd name="connsiteX16" fmla="*/ 556114 w 1128355"/>
                              <a:gd name="connsiteY16" fmla="*/ 1070187 h 1126033"/>
                              <a:gd name="connsiteX17" fmla="*/ 811503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4980"/>
                                </a:moveTo>
                                <a:lnTo>
                                  <a:pt x="-8064" y="564052"/>
                                </a:lnTo>
                                <a:lnTo>
                                  <a:pt x="274257" y="281731"/>
                                </a:lnTo>
                                <a:lnTo>
                                  <a:pt x="556114" y="-125"/>
                                </a:lnTo>
                                <a:lnTo>
                                  <a:pt x="837970" y="281731"/>
                                </a:lnTo>
                                <a:lnTo>
                                  <a:pt x="1120291" y="564052"/>
                                </a:lnTo>
                                <a:lnTo>
                                  <a:pt x="839363" y="844980"/>
                                </a:lnTo>
                                <a:cubicBezTo>
                                  <a:pt x="684737" y="999607"/>
                                  <a:pt x="557507" y="1125908"/>
                                  <a:pt x="556114" y="1125908"/>
                                </a:cubicBezTo>
                                <a:cubicBezTo>
                                  <a:pt x="554721" y="1125908"/>
                                  <a:pt x="427490" y="999607"/>
                                  <a:pt x="272864" y="844980"/>
                                </a:cubicBezTo>
                                <a:close/>
                                <a:moveTo>
                                  <a:pt x="811503" y="817120"/>
                                </a:moveTo>
                                <a:lnTo>
                                  <a:pt x="1064570" y="564052"/>
                                </a:lnTo>
                                <a:lnTo>
                                  <a:pt x="810110" y="309592"/>
                                </a:lnTo>
                                <a:lnTo>
                                  <a:pt x="556114" y="55596"/>
                                </a:lnTo>
                                <a:lnTo>
                                  <a:pt x="302118" y="309592"/>
                                </a:lnTo>
                                <a:lnTo>
                                  <a:pt x="47657" y="564052"/>
                                </a:lnTo>
                                <a:lnTo>
                                  <a:pt x="300725" y="817120"/>
                                </a:lnTo>
                                <a:cubicBezTo>
                                  <a:pt x="440028" y="956423"/>
                                  <a:pt x="554721" y="1070187"/>
                                  <a:pt x="556114" y="1070187"/>
                                </a:cubicBezTo>
                                <a:cubicBezTo>
                                  <a:pt x="557507" y="1070187"/>
                                  <a:pt x="672200" y="956423"/>
                                  <a:pt x="811503"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90"/>
                        <wps:cNvSpPr/>
                        <wps:spPr>
                          <a:xfrm flipV="1">
                            <a:off x="4785526" y="4787848"/>
                            <a:ext cx="1128355" cy="1126033"/>
                          </a:xfrm>
                          <a:custGeom>
                            <a:avLst/>
                            <a:gdLst>
                              <a:gd name="connsiteX0" fmla="*/ 270560 w 1128355"/>
                              <a:gd name="connsiteY0" fmla="*/ 844980 h 1126033"/>
                              <a:gd name="connsiteX1" fmla="*/ -10368 w 1128355"/>
                              <a:gd name="connsiteY1" fmla="*/ 564052 h 1126033"/>
                              <a:gd name="connsiteX2" fmla="*/ 271953 w 1128355"/>
                              <a:gd name="connsiteY2" fmla="*/ 281731 h 1126033"/>
                              <a:gd name="connsiteX3" fmla="*/ 553810 w 1128355"/>
                              <a:gd name="connsiteY3" fmla="*/ -125 h 1126033"/>
                              <a:gd name="connsiteX4" fmla="*/ 835666 w 1128355"/>
                              <a:gd name="connsiteY4" fmla="*/ 281731 h 1126033"/>
                              <a:gd name="connsiteX5" fmla="*/ 1117987 w 1128355"/>
                              <a:gd name="connsiteY5" fmla="*/ 564052 h 1126033"/>
                              <a:gd name="connsiteX6" fmla="*/ 837059 w 1128355"/>
                              <a:gd name="connsiteY6" fmla="*/ 844980 h 1126033"/>
                              <a:gd name="connsiteX7" fmla="*/ 553810 w 1128355"/>
                              <a:gd name="connsiteY7" fmla="*/ 1125908 h 1126033"/>
                              <a:gd name="connsiteX8" fmla="*/ 270560 w 1128355"/>
                              <a:gd name="connsiteY8" fmla="*/ 844980 h 1126033"/>
                              <a:gd name="connsiteX9" fmla="*/ 809199 w 1128355"/>
                              <a:gd name="connsiteY9" fmla="*/ 817120 h 1126033"/>
                              <a:gd name="connsiteX10" fmla="*/ 1062266 w 1128355"/>
                              <a:gd name="connsiteY10" fmla="*/ 564052 h 1126033"/>
                              <a:gd name="connsiteX11" fmla="*/ 807806 w 1128355"/>
                              <a:gd name="connsiteY11" fmla="*/ 309592 h 1126033"/>
                              <a:gd name="connsiteX12" fmla="*/ 553810 w 1128355"/>
                              <a:gd name="connsiteY12" fmla="*/ 55596 h 1126033"/>
                              <a:gd name="connsiteX13" fmla="*/ 299814 w 1128355"/>
                              <a:gd name="connsiteY13" fmla="*/ 309592 h 1126033"/>
                              <a:gd name="connsiteX14" fmla="*/ 45353 w 1128355"/>
                              <a:gd name="connsiteY14" fmla="*/ 564052 h 1126033"/>
                              <a:gd name="connsiteX15" fmla="*/ 298421 w 1128355"/>
                              <a:gd name="connsiteY15" fmla="*/ 817120 h 1126033"/>
                              <a:gd name="connsiteX16" fmla="*/ 553810 w 1128355"/>
                              <a:gd name="connsiteY16" fmla="*/ 1070187 h 1126033"/>
                              <a:gd name="connsiteX17" fmla="*/ 809199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4980"/>
                                </a:moveTo>
                                <a:lnTo>
                                  <a:pt x="-10368" y="564052"/>
                                </a:lnTo>
                                <a:lnTo>
                                  <a:pt x="271953" y="281731"/>
                                </a:lnTo>
                                <a:lnTo>
                                  <a:pt x="553810" y="-125"/>
                                </a:lnTo>
                                <a:lnTo>
                                  <a:pt x="835666" y="281731"/>
                                </a:lnTo>
                                <a:lnTo>
                                  <a:pt x="1117987" y="564052"/>
                                </a:lnTo>
                                <a:lnTo>
                                  <a:pt x="837059" y="844980"/>
                                </a:lnTo>
                                <a:cubicBezTo>
                                  <a:pt x="682433" y="999607"/>
                                  <a:pt x="555203" y="1125908"/>
                                  <a:pt x="553810" y="1125908"/>
                                </a:cubicBezTo>
                                <a:cubicBezTo>
                                  <a:pt x="552417" y="1125908"/>
                                  <a:pt x="425186" y="999607"/>
                                  <a:pt x="270560" y="844980"/>
                                </a:cubicBezTo>
                                <a:close/>
                                <a:moveTo>
                                  <a:pt x="809199" y="817120"/>
                                </a:moveTo>
                                <a:lnTo>
                                  <a:pt x="1062266" y="564052"/>
                                </a:lnTo>
                                <a:lnTo>
                                  <a:pt x="807806" y="309592"/>
                                </a:lnTo>
                                <a:lnTo>
                                  <a:pt x="553810" y="55596"/>
                                </a:lnTo>
                                <a:lnTo>
                                  <a:pt x="299814" y="309592"/>
                                </a:lnTo>
                                <a:lnTo>
                                  <a:pt x="45353" y="564052"/>
                                </a:lnTo>
                                <a:lnTo>
                                  <a:pt x="298421" y="817120"/>
                                </a:lnTo>
                                <a:cubicBezTo>
                                  <a:pt x="437724" y="956423"/>
                                  <a:pt x="552417" y="1070187"/>
                                  <a:pt x="553810" y="1070187"/>
                                </a:cubicBezTo>
                                <a:cubicBezTo>
                                  <a:pt x="555203" y="1070187"/>
                                  <a:pt x="669896" y="956423"/>
                                  <a:pt x="809199"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91"/>
                        <wps:cNvSpPr/>
                        <wps:spPr>
                          <a:xfrm flipV="1">
                            <a:off x="464" y="5379886"/>
                            <a:ext cx="561855" cy="564641"/>
                          </a:xfrm>
                          <a:custGeom>
                            <a:avLst/>
                            <a:gdLst>
                              <a:gd name="connsiteX0" fmla="*/ -545 w 561855"/>
                              <a:gd name="connsiteY0" fmla="*/ 537394 h 564641"/>
                              <a:gd name="connsiteX1" fmla="*/ -545 w 561855"/>
                              <a:gd name="connsiteY1" fmla="*/ 509533 h 564641"/>
                              <a:gd name="connsiteX2" fmla="*/ 253916 w 561855"/>
                              <a:gd name="connsiteY2" fmla="*/ 255073 h 564641"/>
                              <a:gd name="connsiteX3" fmla="*/ 508376 w 561855"/>
                              <a:gd name="connsiteY3" fmla="*/ 612 h 564641"/>
                              <a:gd name="connsiteX4" fmla="*/ 534844 w 561855"/>
                              <a:gd name="connsiteY4" fmla="*/ 2005 h 564641"/>
                              <a:gd name="connsiteX5" fmla="*/ 561311 w 561855"/>
                              <a:gd name="connsiteY5" fmla="*/ 3398 h 564641"/>
                              <a:gd name="connsiteX6" fmla="*/ 280383 w 561855"/>
                              <a:gd name="connsiteY6" fmla="*/ 284326 h 564641"/>
                              <a:gd name="connsiteX7" fmla="*/ -545 w 561855"/>
                              <a:gd name="connsiteY7" fmla="*/ 565254 h 564641"/>
                              <a:gd name="connsiteX8" fmla="*/ -545 w 561855"/>
                              <a:gd name="connsiteY8" fmla="*/ 537394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1855" h="564641">
                                <a:moveTo>
                                  <a:pt x="-545" y="537394"/>
                                </a:moveTo>
                                <a:lnTo>
                                  <a:pt x="-545" y="509533"/>
                                </a:lnTo>
                                <a:lnTo>
                                  <a:pt x="253916" y="255073"/>
                                </a:lnTo>
                                <a:lnTo>
                                  <a:pt x="508376" y="612"/>
                                </a:lnTo>
                                <a:lnTo>
                                  <a:pt x="534844" y="2005"/>
                                </a:lnTo>
                                <a:lnTo>
                                  <a:pt x="561311" y="3398"/>
                                </a:lnTo>
                                <a:lnTo>
                                  <a:pt x="280383" y="284326"/>
                                </a:lnTo>
                                <a:lnTo>
                                  <a:pt x="-545" y="565254"/>
                                </a:lnTo>
                                <a:lnTo>
                                  <a:pt x="-545" y="53739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92"/>
                        <wps:cNvSpPr/>
                        <wps:spPr>
                          <a:xfrm flipV="1">
                            <a:off x="625006" y="5382208"/>
                            <a:ext cx="1128355" cy="561855"/>
                          </a:xfrm>
                          <a:custGeom>
                            <a:avLst/>
                            <a:gdLst>
                              <a:gd name="connsiteX0" fmla="*/ 278624 w 1128355"/>
                              <a:gd name="connsiteY0" fmla="*/ 281542 h 561855"/>
                              <a:gd name="connsiteX1" fmla="*/ -2304 w 1128355"/>
                              <a:gd name="connsiteY1" fmla="*/ 615 h 561855"/>
                              <a:gd name="connsiteX2" fmla="*/ 25557 w 1128355"/>
                              <a:gd name="connsiteY2" fmla="*/ 615 h 561855"/>
                              <a:gd name="connsiteX3" fmla="*/ 53417 w 1128355"/>
                              <a:gd name="connsiteY3" fmla="*/ 615 h 561855"/>
                              <a:gd name="connsiteX4" fmla="*/ 307413 w 1128355"/>
                              <a:gd name="connsiteY4" fmla="*/ 254611 h 561855"/>
                              <a:gd name="connsiteX5" fmla="*/ 561874 w 1128355"/>
                              <a:gd name="connsiteY5" fmla="*/ 509071 h 561855"/>
                              <a:gd name="connsiteX6" fmla="*/ 816334 w 1128355"/>
                              <a:gd name="connsiteY6" fmla="*/ 254611 h 561855"/>
                              <a:gd name="connsiteX7" fmla="*/ 1070330 w 1128355"/>
                              <a:gd name="connsiteY7" fmla="*/ 615 h 561855"/>
                              <a:gd name="connsiteX8" fmla="*/ 1098191 w 1128355"/>
                              <a:gd name="connsiteY8" fmla="*/ 615 h 561855"/>
                              <a:gd name="connsiteX9" fmla="*/ 1126051 w 1128355"/>
                              <a:gd name="connsiteY9" fmla="*/ 615 h 561855"/>
                              <a:gd name="connsiteX10" fmla="*/ 845123 w 1128355"/>
                              <a:gd name="connsiteY10" fmla="*/ 281542 h 561855"/>
                              <a:gd name="connsiteX11" fmla="*/ 561874 w 1128355"/>
                              <a:gd name="connsiteY11" fmla="*/ 562470 h 561855"/>
                              <a:gd name="connsiteX12" fmla="*/ 278624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8624" y="281542"/>
                                </a:moveTo>
                                <a:lnTo>
                                  <a:pt x="-2304" y="615"/>
                                </a:lnTo>
                                <a:lnTo>
                                  <a:pt x="25557" y="615"/>
                                </a:lnTo>
                                <a:lnTo>
                                  <a:pt x="53417" y="615"/>
                                </a:lnTo>
                                <a:lnTo>
                                  <a:pt x="307413" y="254611"/>
                                </a:lnTo>
                                <a:lnTo>
                                  <a:pt x="561874" y="509071"/>
                                </a:lnTo>
                                <a:lnTo>
                                  <a:pt x="816334" y="254611"/>
                                </a:lnTo>
                                <a:lnTo>
                                  <a:pt x="1070330" y="615"/>
                                </a:lnTo>
                                <a:lnTo>
                                  <a:pt x="1098191" y="615"/>
                                </a:lnTo>
                                <a:lnTo>
                                  <a:pt x="1126051" y="615"/>
                                </a:lnTo>
                                <a:lnTo>
                                  <a:pt x="845123" y="281542"/>
                                </a:lnTo>
                                <a:cubicBezTo>
                                  <a:pt x="690497" y="436169"/>
                                  <a:pt x="563267" y="562470"/>
                                  <a:pt x="561874" y="562470"/>
                                </a:cubicBezTo>
                                <a:cubicBezTo>
                                  <a:pt x="560481" y="562470"/>
                                  <a:pt x="433250" y="436169"/>
                                  <a:pt x="278624"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93"/>
                        <wps:cNvSpPr/>
                        <wps:spPr>
                          <a:xfrm flipV="1">
                            <a:off x="1813726" y="5382208"/>
                            <a:ext cx="1128355" cy="561855"/>
                          </a:xfrm>
                          <a:custGeom>
                            <a:avLst/>
                            <a:gdLst>
                              <a:gd name="connsiteX0" fmla="*/ 276320 w 1128355"/>
                              <a:gd name="connsiteY0" fmla="*/ 281542 h 561855"/>
                              <a:gd name="connsiteX1" fmla="*/ -4608 w 1128355"/>
                              <a:gd name="connsiteY1" fmla="*/ 615 h 561855"/>
                              <a:gd name="connsiteX2" fmla="*/ 23253 w 1128355"/>
                              <a:gd name="connsiteY2" fmla="*/ 615 h 561855"/>
                              <a:gd name="connsiteX3" fmla="*/ 51113 w 1128355"/>
                              <a:gd name="connsiteY3" fmla="*/ 615 h 561855"/>
                              <a:gd name="connsiteX4" fmla="*/ 305109 w 1128355"/>
                              <a:gd name="connsiteY4" fmla="*/ 254611 h 561855"/>
                              <a:gd name="connsiteX5" fmla="*/ 559570 w 1128355"/>
                              <a:gd name="connsiteY5" fmla="*/ 509071 h 561855"/>
                              <a:gd name="connsiteX6" fmla="*/ 814030 w 1128355"/>
                              <a:gd name="connsiteY6" fmla="*/ 254611 h 561855"/>
                              <a:gd name="connsiteX7" fmla="*/ 1068026 w 1128355"/>
                              <a:gd name="connsiteY7" fmla="*/ 615 h 561855"/>
                              <a:gd name="connsiteX8" fmla="*/ 1095887 w 1128355"/>
                              <a:gd name="connsiteY8" fmla="*/ 615 h 561855"/>
                              <a:gd name="connsiteX9" fmla="*/ 1123747 w 1128355"/>
                              <a:gd name="connsiteY9" fmla="*/ 615 h 561855"/>
                              <a:gd name="connsiteX10" fmla="*/ 842819 w 1128355"/>
                              <a:gd name="connsiteY10" fmla="*/ 281542 h 561855"/>
                              <a:gd name="connsiteX11" fmla="*/ 559570 w 1128355"/>
                              <a:gd name="connsiteY11" fmla="*/ 562470 h 561855"/>
                              <a:gd name="connsiteX12" fmla="*/ 276320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6320" y="281542"/>
                                </a:moveTo>
                                <a:lnTo>
                                  <a:pt x="-4608" y="615"/>
                                </a:lnTo>
                                <a:lnTo>
                                  <a:pt x="23253" y="615"/>
                                </a:lnTo>
                                <a:lnTo>
                                  <a:pt x="51113" y="615"/>
                                </a:lnTo>
                                <a:lnTo>
                                  <a:pt x="305109" y="254611"/>
                                </a:lnTo>
                                <a:lnTo>
                                  <a:pt x="559570" y="509071"/>
                                </a:lnTo>
                                <a:lnTo>
                                  <a:pt x="814030" y="254611"/>
                                </a:lnTo>
                                <a:lnTo>
                                  <a:pt x="1068026" y="615"/>
                                </a:lnTo>
                                <a:lnTo>
                                  <a:pt x="1095887" y="615"/>
                                </a:lnTo>
                                <a:lnTo>
                                  <a:pt x="1123747" y="615"/>
                                </a:lnTo>
                                <a:lnTo>
                                  <a:pt x="842819" y="281542"/>
                                </a:lnTo>
                                <a:cubicBezTo>
                                  <a:pt x="688193" y="436169"/>
                                  <a:pt x="560963" y="562470"/>
                                  <a:pt x="559570" y="562470"/>
                                </a:cubicBezTo>
                                <a:cubicBezTo>
                                  <a:pt x="558177" y="562470"/>
                                  <a:pt x="430946" y="436169"/>
                                  <a:pt x="276320"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94"/>
                        <wps:cNvSpPr/>
                        <wps:spPr>
                          <a:xfrm flipV="1">
                            <a:off x="3002446" y="5382208"/>
                            <a:ext cx="1128355" cy="561855"/>
                          </a:xfrm>
                          <a:custGeom>
                            <a:avLst/>
                            <a:gdLst>
                              <a:gd name="connsiteX0" fmla="*/ 274016 w 1128355"/>
                              <a:gd name="connsiteY0" fmla="*/ 281542 h 561855"/>
                              <a:gd name="connsiteX1" fmla="*/ -6912 w 1128355"/>
                              <a:gd name="connsiteY1" fmla="*/ 615 h 561855"/>
                              <a:gd name="connsiteX2" fmla="*/ 20949 w 1128355"/>
                              <a:gd name="connsiteY2" fmla="*/ 615 h 561855"/>
                              <a:gd name="connsiteX3" fmla="*/ 48809 w 1128355"/>
                              <a:gd name="connsiteY3" fmla="*/ 615 h 561855"/>
                              <a:gd name="connsiteX4" fmla="*/ 302805 w 1128355"/>
                              <a:gd name="connsiteY4" fmla="*/ 254611 h 561855"/>
                              <a:gd name="connsiteX5" fmla="*/ 557266 w 1128355"/>
                              <a:gd name="connsiteY5" fmla="*/ 509071 h 561855"/>
                              <a:gd name="connsiteX6" fmla="*/ 811726 w 1128355"/>
                              <a:gd name="connsiteY6" fmla="*/ 254611 h 561855"/>
                              <a:gd name="connsiteX7" fmla="*/ 1065722 w 1128355"/>
                              <a:gd name="connsiteY7" fmla="*/ 615 h 561855"/>
                              <a:gd name="connsiteX8" fmla="*/ 1093583 w 1128355"/>
                              <a:gd name="connsiteY8" fmla="*/ 615 h 561855"/>
                              <a:gd name="connsiteX9" fmla="*/ 1121443 w 1128355"/>
                              <a:gd name="connsiteY9" fmla="*/ 615 h 561855"/>
                              <a:gd name="connsiteX10" fmla="*/ 840515 w 1128355"/>
                              <a:gd name="connsiteY10" fmla="*/ 281542 h 561855"/>
                              <a:gd name="connsiteX11" fmla="*/ 557266 w 1128355"/>
                              <a:gd name="connsiteY11" fmla="*/ 562470 h 561855"/>
                              <a:gd name="connsiteX12" fmla="*/ 274016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4016" y="281542"/>
                                </a:moveTo>
                                <a:lnTo>
                                  <a:pt x="-6912" y="615"/>
                                </a:lnTo>
                                <a:lnTo>
                                  <a:pt x="20949" y="615"/>
                                </a:lnTo>
                                <a:lnTo>
                                  <a:pt x="48809" y="615"/>
                                </a:lnTo>
                                <a:lnTo>
                                  <a:pt x="302805" y="254611"/>
                                </a:lnTo>
                                <a:lnTo>
                                  <a:pt x="557266" y="509071"/>
                                </a:lnTo>
                                <a:lnTo>
                                  <a:pt x="811726" y="254611"/>
                                </a:lnTo>
                                <a:lnTo>
                                  <a:pt x="1065722" y="615"/>
                                </a:lnTo>
                                <a:lnTo>
                                  <a:pt x="1093583" y="615"/>
                                </a:lnTo>
                                <a:lnTo>
                                  <a:pt x="1121443" y="615"/>
                                </a:lnTo>
                                <a:lnTo>
                                  <a:pt x="840515" y="281542"/>
                                </a:lnTo>
                                <a:cubicBezTo>
                                  <a:pt x="685889" y="436169"/>
                                  <a:pt x="558659" y="562470"/>
                                  <a:pt x="557266" y="562470"/>
                                </a:cubicBezTo>
                                <a:cubicBezTo>
                                  <a:pt x="555873" y="562470"/>
                                  <a:pt x="428642" y="436169"/>
                                  <a:pt x="274016"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95"/>
                        <wps:cNvSpPr/>
                        <wps:spPr>
                          <a:xfrm flipV="1">
                            <a:off x="4191166" y="5382208"/>
                            <a:ext cx="1128355" cy="561855"/>
                          </a:xfrm>
                          <a:custGeom>
                            <a:avLst/>
                            <a:gdLst>
                              <a:gd name="connsiteX0" fmla="*/ 271712 w 1128355"/>
                              <a:gd name="connsiteY0" fmla="*/ 281542 h 561855"/>
                              <a:gd name="connsiteX1" fmla="*/ -9216 w 1128355"/>
                              <a:gd name="connsiteY1" fmla="*/ 615 h 561855"/>
                              <a:gd name="connsiteX2" fmla="*/ 18645 w 1128355"/>
                              <a:gd name="connsiteY2" fmla="*/ 615 h 561855"/>
                              <a:gd name="connsiteX3" fmla="*/ 46505 w 1128355"/>
                              <a:gd name="connsiteY3" fmla="*/ 615 h 561855"/>
                              <a:gd name="connsiteX4" fmla="*/ 300501 w 1128355"/>
                              <a:gd name="connsiteY4" fmla="*/ 254611 h 561855"/>
                              <a:gd name="connsiteX5" fmla="*/ 554962 w 1128355"/>
                              <a:gd name="connsiteY5" fmla="*/ 509071 h 561855"/>
                              <a:gd name="connsiteX6" fmla="*/ 809422 w 1128355"/>
                              <a:gd name="connsiteY6" fmla="*/ 254611 h 561855"/>
                              <a:gd name="connsiteX7" fmla="*/ 1063418 w 1128355"/>
                              <a:gd name="connsiteY7" fmla="*/ 615 h 561855"/>
                              <a:gd name="connsiteX8" fmla="*/ 1091279 w 1128355"/>
                              <a:gd name="connsiteY8" fmla="*/ 615 h 561855"/>
                              <a:gd name="connsiteX9" fmla="*/ 1119139 w 1128355"/>
                              <a:gd name="connsiteY9" fmla="*/ 615 h 561855"/>
                              <a:gd name="connsiteX10" fmla="*/ 838211 w 1128355"/>
                              <a:gd name="connsiteY10" fmla="*/ 281542 h 561855"/>
                              <a:gd name="connsiteX11" fmla="*/ 554962 w 1128355"/>
                              <a:gd name="connsiteY11" fmla="*/ 562470 h 561855"/>
                              <a:gd name="connsiteX12" fmla="*/ 271712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1712" y="281542"/>
                                </a:moveTo>
                                <a:lnTo>
                                  <a:pt x="-9216" y="615"/>
                                </a:lnTo>
                                <a:lnTo>
                                  <a:pt x="18645" y="615"/>
                                </a:lnTo>
                                <a:lnTo>
                                  <a:pt x="46505" y="615"/>
                                </a:lnTo>
                                <a:lnTo>
                                  <a:pt x="300501" y="254611"/>
                                </a:lnTo>
                                <a:lnTo>
                                  <a:pt x="554962" y="509071"/>
                                </a:lnTo>
                                <a:lnTo>
                                  <a:pt x="809422" y="254611"/>
                                </a:lnTo>
                                <a:lnTo>
                                  <a:pt x="1063418" y="615"/>
                                </a:lnTo>
                                <a:lnTo>
                                  <a:pt x="1091279" y="615"/>
                                </a:lnTo>
                                <a:lnTo>
                                  <a:pt x="1119139" y="615"/>
                                </a:lnTo>
                                <a:lnTo>
                                  <a:pt x="838211" y="281542"/>
                                </a:lnTo>
                                <a:cubicBezTo>
                                  <a:pt x="683585" y="436169"/>
                                  <a:pt x="556355" y="562470"/>
                                  <a:pt x="554962" y="562470"/>
                                </a:cubicBezTo>
                                <a:cubicBezTo>
                                  <a:pt x="553569" y="562470"/>
                                  <a:pt x="426338" y="436169"/>
                                  <a:pt x="271712"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96"/>
                        <wps:cNvSpPr/>
                        <wps:spPr>
                          <a:xfrm flipV="1">
                            <a:off x="5379886" y="5382208"/>
                            <a:ext cx="564641" cy="561855"/>
                          </a:xfrm>
                          <a:custGeom>
                            <a:avLst/>
                            <a:gdLst>
                              <a:gd name="connsiteX0" fmla="*/ 269954 w 564641"/>
                              <a:gd name="connsiteY0" fmla="*/ 281542 h 561855"/>
                              <a:gd name="connsiteX1" fmla="*/ -10974 w 564641"/>
                              <a:gd name="connsiteY1" fmla="*/ 615 h 561855"/>
                              <a:gd name="connsiteX2" fmla="*/ 16887 w 564641"/>
                              <a:gd name="connsiteY2" fmla="*/ 615 h 561855"/>
                              <a:gd name="connsiteX3" fmla="*/ 44748 w 564641"/>
                              <a:gd name="connsiteY3" fmla="*/ 615 h 561855"/>
                              <a:gd name="connsiteX4" fmla="*/ 299208 w 564641"/>
                              <a:gd name="connsiteY4" fmla="*/ 255075 h 561855"/>
                              <a:gd name="connsiteX5" fmla="*/ 553668 w 564641"/>
                              <a:gd name="connsiteY5" fmla="*/ 509535 h 561855"/>
                              <a:gd name="connsiteX6" fmla="*/ 552275 w 564641"/>
                              <a:gd name="connsiteY6" fmla="*/ 536003 h 561855"/>
                              <a:gd name="connsiteX7" fmla="*/ 550882 w 564641"/>
                              <a:gd name="connsiteY7" fmla="*/ 562470 h 561855"/>
                              <a:gd name="connsiteX8" fmla="*/ 269954 w 564641"/>
                              <a:gd name="connsiteY8"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81542"/>
                                </a:moveTo>
                                <a:lnTo>
                                  <a:pt x="-10974" y="615"/>
                                </a:lnTo>
                                <a:lnTo>
                                  <a:pt x="16887" y="615"/>
                                </a:lnTo>
                                <a:lnTo>
                                  <a:pt x="44748" y="615"/>
                                </a:lnTo>
                                <a:lnTo>
                                  <a:pt x="299208" y="255075"/>
                                </a:lnTo>
                                <a:lnTo>
                                  <a:pt x="553668" y="509535"/>
                                </a:lnTo>
                                <a:lnTo>
                                  <a:pt x="552275" y="536003"/>
                                </a:lnTo>
                                <a:lnTo>
                                  <a:pt x="550882" y="562470"/>
                                </a:lnTo>
                                <a:lnTo>
                                  <a:pt x="269954" y="28154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47E73A9" id="Graphic 1" o:spid="_x0000_s1026" style="position:absolute;margin-left:-71.55pt;margin-top:-71.7pt;width:376.65pt;height:364.25pt;z-index:251667456;mso-width-relative:margin" coordsize="61467,5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">
                <v:shape id="Freeform: Shape 34" o:spid="_x0000_s1027" style="position:absolute;top:4;width:5646;height:5619;flip:y;visibility:visible;mso-wrap-style:square;v-text-anchor:middle" coordsize="564641,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" path="m253914,295261l-546,40801,847,14333,2240,-12135,283168,268793,564096,549721r-27861,l508374,549721,253914,295261xe" filled="f" stroked="f" strokeweight=".0129mm">
                  <v:stroke joinstyle="miter"/>
                  <v:path arrowok="t" o:connecttype="custom" o:connectlocs="253914,295261;-546,40801;847,14333;2240,-12135;283168,268793;564096,549721;536235,549721;508374,549721;253914,295261" o:connectangles="0,0,0,0,0,0,0,0,0"/>
                </v:shape>
                <v:shape id="Freeform: Shape 35" o:spid="_x0000_s1028" style="position:absolute;left:6250;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" path="m279555,270189l561876,-12132,842804,268796r280928,280928l1097264,551117r-26467,1393l816336,298049,561876,43589,307416,298049,53420,552045r-27861,l-2302,552045,279555,270189xe" filled="f" stroked="f" strokeweight=".0129mm">
                  <v:stroke joinstyle="miter"/>
                  <v:path arrowok="t" o:connecttype="custom" o:connectlocs="279555,270189;561876,-12132;842804,268796;1123732,549724;1097264,551117;1070797,552510;816336,298049;561876,43589;307416,298049;53420,552045;25559,552045;-2302,552045;279555,270189" o:connectangles="0,0,0,0,0,0,0,0,0,0,0,0,0"/>
                </v:shape>
                <v:shape id="Freeform: Shape 36" o:spid="_x0000_s1029" style="position:absolute;left:18137;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" path="m277251,270189l559572,-12132,840500,268796r280928,280928l1094960,551117r-26467,1393l814032,298049,559572,43589,305112,298049,51116,552045r-27861,l-4606,552045,277251,270189xe" filled="f" stroked="f" strokeweight=".0129mm">
                  <v:stroke joinstyle="miter"/>
                  <v:path arrowok="t" o:connecttype="custom" o:connectlocs="277251,270189;559572,-12132;840500,268796;1121428,549724;1094960,551117;1068493,552510;814032,298049;559572,43589;305112,298049;51116,552045;23255,552045;-4606,552045;277251,270189" o:connectangles="0,0,0,0,0,0,0,0,0,0,0,0,0"/>
                </v:shape>
                <v:shape id="Freeform: Shape 37" o:spid="_x0000_s1030" style="position:absolute;left:30024;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" path="m274947,270189l557268,-12132,838196,268796r280928,280928l1092656,551117r-26467,1393l811728,298049,557268,43589,302808,298049,48812,552045r-27861,l-6910,552045,274947,270189xe" filled="f" stroked="f" strokeweight=".0129mm">
                  <v:stroke joinstyle="miter"/>
                  <v:path arrowok="t" o:connecttype="custom" o:connectlocs="274947,270189;557268,-12132;838196,268796;1119124,549724;1092656,551117;1066189,552510;811728,298049;557268,43589;302808,298049;48812,552045;20951,552045;-6910,552045;274947,270189" o:connectangles="0,0,0,0,0,0,0,0,0,0,0,0,0"/>
                </v:shape>
                <v:shape id="Freeform: Shape 38" o:spid="_x0000_s1031" style="position:absolute;left:41911;width:11260;height:5646;flip:y;visibility:visible;mso-wrap-style:square;v-text-anchor:middle" coordsize="1126033,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" path="m272643,270189l554964,-12132,835892,268796r280928,280928l1090352,551117r-26467,1393l809424,298049,554964,43589,300504,298049,46508,552045r-27861,l-9214,552045,272643,270189xe" filled="f" stroked="f" strokeweight=".0129mm">
                  <v:stroke joinstyle="miter"/>
                  <v:path arrowok="t" o:connecttype="custom" o:connectlocs="272643,270189;554964,-12132;835892,268796;1116820,549724;1090352,551117;1063885,552510;809424,298049;554964,43589;300504,298049;46508,552045;18647,552045;-9214,552045;272643,270189" o:connectangles="0,0,0,0,0,0,0,0,0,0,0,0,0"/>
                </v:shape>
                <v:shape id="Freeform: Shape 39" o:spid="_x0000_s1032" style="position:absolute;left:53798;top:4;width:5647;height:5619;flip:y;visibility:visible;mso-wrap-style:square;v-text-anchor:middle" coordsize="564641,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" path="m269954,268793l550882,-12135r1393,26468l553668,40801,299208,295261,44748,549721r-27861,l-10974,549721,269954,268793xe" filled="f" stroked="f" strokeweight=".0129mm">
                  <v:stroke joinstyle="miter"/>
                  <v:path arrowok="t" o:connecttype="custom" o:connectlocs="269954,268793;550882,-12135;552275,14333;553668,40801;299208,295261;44748,549721;16887,549721;-10974,549721;269954,268793" o:connectangles="0,0,0,0,0,0,0,0,0"/>
                </v:shape>
                <v:shape id="Freeform: Shape 40" o:spid="_x0000_s1033" style="position:absolute;left:306;top:329;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" path="m279776,833716l-1152,552788,281169,270467,563026,-11389,844882,270467r282321,282321l846275,833716c691649,988343,564419,1114644,563026,1114644v-1393,,-128624,-126301,-283250,-280928xm818415,805856l1071482,552788,817022,298328,563026,44332,309030,298328,54569,552788,307637,805856v139303,139303,253996,253067,255389,253067c564419,1058923,679112,945159,818415,805856xe" filled="f" stroked="f" strokeweight=".0129mm">
                  <v:stroke joinstyle="miter"/>
                  <v:path arrowok="t" o:connecttype="custom" o:connectlocs="279776,833716;-1152,552788;281169,270467;563026,-11389;844882,270467;1127203,552788;846275,833716;563026,1114644;279776,833716;818415,805856;1071482,552788;817022,298328;563026,44332;309030,298328;54569,552788;307637,805856;563026,1058923;818415,805856" o:connectangles="0,0,0,0,0,0,0,0,0,0,0,0,0,0,0,0,0,0"/>
                </v:shape>
                <v:shape id="Freeform: Shape 41" o:spid="_x0000_s1034" style="position:absolute;left:12193;top:329;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" path="m277472,833716l-3456,552788,278865,270467,560722,-11389,842578,270467r282321,282321l843971,833716c689345,988343,562115,1114644,560722,1114644v-1393,,-128624,-126301,-283250,-280928xm816111,805856l1069178,552788,814718,298328,560722,44332,306726,298328,52265,552788,305333,805856v139303,139303,253996,253067,255389,253067c562115,1058923,676808,945159,816111,805856xe" filled="f" stroked="f" strokeweight=".0129mm">
                  <v:stroke joinstyle="miter"/>
                  <v:path arrowok="t" o:connecttype="custom" o:connectlocs="277472,833716;-3456,552788;278865,270467;560722,-11389;842578,270467;1124899,552788;843971,833716;560722,1114644;277472,833716;816111,805856;1069178,552788;814718,298328;560722,44332;306726,298328;52265,552788;305333,805856;560722,1058923;816111,805856" o:connectangles="0,0,0,0,0,0,0,0,0,0,0,0,0,0,0,0,0,0"/>
                </v:shape>
                <v:shape id="Freeform: Shape 42" o:spid="_x0000_s1035" style="position:absolute;left:24080;top:329;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" path="m275168,833716l-5760,552788,276561,270467,558418,-11389,840274,270467r282321,282321l841667,833716c687041,988343,559811,1114644,558418,1114644v-1393,,-128624,-126301,-283250,-280928xm813807,805856l1066874,552788,812414,298328,558418,44332,304422,298328,49961,552788,303029,805856v139303,139303,253996,253067,255389,253067c559811,1058923,674504,945159,813807,805856xe" filled="f" stroked="f" strokeweight=".0129mm">
                  <v:stroke joinstyle="miter"/>
                  <v:path arrowok="t" o:connecttype="custom" o:connectlocs="275168,833716;-5760,552788;276561,270467;558418,-11389;840274,270467;1122595,552788;841667,833716;558418,1114644;275168,833716;813807,805856;1066874,552788;812414,298328;558418,44332;304422,298328;49961,552788;303029,805856;558418,1058923;813807,805856" o:connectangles="0,0,0,0,0,0,0,0,0,0,0,0,0,0,0,0,0,0"/>
                </v:shape>
                <v:shape id="Freeform: Shape 43" o:spid="_x0000_s1036" style="position:absolute;left:35968;top:329;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" path="m272864,833716l-8064,552788,274257,270467,556114,-11389,837970,270467r282321,282321l839363,833716c684737,988343,557507,1114644,556114,1114644v-1393,,-128624,-126301,-283250,-280928xm811503,805856l1064570,552788,810110,298328,556114,44332,302118,298328,47657,552788,300725,805856v139303,139303,253996,253067,255389,253067c557507,1058923,672200,945159,811503,805856xe" filled="f" stroked="f" strokeweight=".0129mm">
                  <v:stroke joinstyle="miter"/>
                  <v:path arrowok="t" o:connecttype="custom" o:connectlocs="272864,833716;-8064,552788;274257,270467;556114,-11389;837970,270467;1120291,552788;839363,833716;556114,1114644;272864,833716;811503,805856;1064570,552788;810110,298328;556114,44332;302118,298328;47657,552788;300725,805856;556114,1058923;811503,805856" o:connectangles="0,0,0,0,0,0,0,0,0,0,0,0,0,0,0,0,0,0"/>
                </v:shape>
                <v:shape id="Freeform: Shape 44" o:spid="_x0000_s1037" style="position:absolute;left:47855;top:329;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" path="m270560,833716l-10368,552788,271953,270467,553810,-11389,835666,270467r282321,282321l837059,833716c682433,988343,555203,1114644,553810,1114644v-1393,,-128624,-126301,-283250,-280928xm809199,805856l1062266,552788,807806,298328,553810,44332,299814,298328,45353,552788,298421,805856v139303,139303,253996,253067,255389,253067c555203,1058923,669896,945159,809199,805856xe" filled="f" stroked="f" strokeweight=".0129mm">
                  <v:stroke joinstyle="miter"/>
                  <v:path arrowok="t" o:connecttype="custom" o:connectlocs="270560,833716;-10368,552788;271953,270467;553810,-11389;835666,270467;1117987,552788;837059,833716;553810,1114644;270560,833716;809199,805856;1062266,552788;807806,298328;553810,44332;299814,298328;45353,552788;298421,805856;553810,1058923;809199,805856" o:connectangles="0,0,0,0,0,0,0,0,0,0,0,0,0,0,0,0,0,0"/>
                </v:shape>
                <v:shape id="Freeform: Shape 45" o:spid="_x0000_s1038" style="position:absolute;top:6250;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" path="m-82,1088186r,-27860l253914,806330,508374,551869,253914,297409,-546,42948,847,16481,2240,-9987,283168,270941,564096,551869,281775,834190,-82,1116047r,-27861xe" filled="f" stroked="f" strokeweight=".0129mm">
                  <v:stroke joinstyle="miter"/>
                  <v:path arrowok="t" o:connecttype="custom" o:connectlocs="-82,1088186;-82,1060326;253914,806330;508374,551869;253914,297409;-546,42948;847,16481;2240,-9987;283168,270941;564096,551869;281775,834190;-82,1116047;-82,1088186" o:connectangles="0,0,0,0,0,0,0,0,0,0,0,0,0"/>
                </v:shape>
                <v:shape id="Freeform: Shape 46" o:spid="_x0000_s1039" style="position:absolute;left:6250;top:6273;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" path="m278624,835124l-2304,554196,280017,271875,561874,-9981,843730,271875r282321,282321l845123,835124c690497,989751,563267,1116052,561874,1116052v-1393,,-128624,-126301,-283250,-280928xm817263,807264l1070330,554196,815870,299736,561874,45740,307878,299736,53417,554196,306485,807264v139303,139303,253996,253067,255389,253067c563267,1060331,677960,946567,817263,807264xe" filled="f" stroked="f" strokeweight=".0129mm">
                  <v:stroke joinstyle="miter"/>
                  <v:path arrowok="t" o:connecttype="custom" o:connectlocs="278624,835124;-2304,554196;280017,271875;561874,-9981;843730,271875;1126051,554196;845123,835124;561874,1116052;278624,835124;817263,807264;1070330,554196;815870,299736;561874,45740;307878,299736;53417,554196;306485,807264;561874,1060331;817263,807264" o:connectangles="0,0,0,0,0,0,0,0,0,0,0,0,0,0,0,0,0,0"/>
                </v:shape>
                <v:shape id="Freeform: Shape 47" o:spid="_x0000_s1040" style="position:absolute;left:18137;top:6273;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" path="m276320,835124l-4608,554196,277713,271875,559570,-9981,841426,271875r282321,282321l842819,835124c688193,989751,560963,1116052,559570,1116052v-1393,,-128624,-126301,-283250,-280928xm814959,807264l1068026,554196,813566,299736,559570,45740,305574,299736,51113,554196,304181,807264v139303,139303,253996,253067,255389,253067c560963,1060331,675656,946567,814959,807264xe" filled="f" stroked="f" strokeweight=".0129mm">
                  <v:stroke joinstyle="miter"/>
                  <v:path arrowok="t" o:connecttype="custom" o:connectlocs="276320,835124;-4608,554196;277713,271875;559570,-9981;841426,271875;1123747,554196;842819,835124;559570,1116052;276320,835124;814959,807264;1068026,554196;813566,299736;559570,45740;305574,299736;51113,554196;304181,807264;559570,1060331;814959,807264" o:connectangles="0,0,0,0,0,0,0,0,0,0,0,0,0,0,0,0,0,0"/>
                </v:shape>
                <v:shape id="Freeform: Shape 48" o:spid="_x0000_s1041" style="position:absolute;left:30024;top:6273;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" path="m274016,835124l-6912,554196,275409,271875,557266,-9981,839122,271875r282321,282321l840515,835124c685889,989751,558659,1116052,557266,1116052v-1393,,-128624,-126301,-283250,-280928xm812655,807264l1065722,554196,811262,299736,557266,45740,303270,299736,48809,554196,301877,807264v139303,139303,253996,253067,255389,253067c558659,1060331,673352,946567,812655,807264xe" filled="f" stroked="f" strokeweight=".0129mm">
                  <v:stroke joinstyle="miter"/>
                  <v:path arrowok="t" o:connecttype="custom" o:connectlocs="274016,835124;-6912,554196;275409,271875;557266,-9981;839122,271875;1121443,554196;840515,835124;557266,1116052;274016,835124;812655,807264;1065722,554196;811262,299736;557266,45740;303270,299736;48809,554196;301877,807264;557266,1060331;812655,807264" o:connectangles="0,0,0,0,0,0,0,0,0,0,0,0,0,0,0,0,0,0"/>
                </v:shape>
                <v:shape id="Freeform: Shape 49" o:spid="_x0000_s1042" style="position:absolute;left:41911;top:6273;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" path="m271712,835124l-9216,554196,273105,271875,554962,-9981,836818,271875r282321,282321l838211,835124c683585,989751,556355,1116052,554962,1116052v-1393,,-128624,-126301,-283250,-280928xm810351,807264l1063418,554196,808958,299736,554962,45740,300966,299736,46505,554196,299573,807264v139303,139303,253996,253067,255389,253067c556355,1060331,671048,946567,810351,807264xe" filled="f" stroked="f" strokeweight=".0129mm">
                  <v:stroke joinstyle="miter"/>
                  <v:path arrowok="t" o:connecttype="custom" o:connectlocs="271712,835124;-9216,554196;273105,271875;554962,-9981;836818,271875;1119139,554196;838211,835124;554962,1116052;271712,835124;810351,807264;1063418,554196;808958,299736;554962,45740;300966,299736;46505,554196;299573,807264;554962,1060331;810351,807264" o:connectangles="0,0,0,0,0,0,0,0,0,0,0,0,0,0,0,0,0,0"/>
                </v:shape>
                <v:shape id="Freeform: Shape 50" o:spid="_x0000_s1043" style="position:absolute;left:53798;top:6273;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" path="m269954,832800l-10974,551872,269954,270944,550882,-9984r1393,26468l553668,42951,299208,297412,44748,551872,299208,806332r254460,254461l552275,1087260r-1393,26468l269954,832800xe" filled="f" stroked="f" strokeweight=".0129mm">
                  <v:stroke joinstyle="miter"/>
                  <v:path arrowok="t" o:connecttype="custom" o:connectlocs="269954,832800;-10974,551872;269954,270944;550882,-9984;552275,16484;553668,42951;299208,297412;44748,551872;299208,806332;553668,1060793;552275,1087260;550882,1113728;269954,832800" o:connectangles="0,0,0,0,0,0,0,0,0,0,0,0,0"/>
                </v:shape>
                <v:shape id="Freeform: Shape 51" o:spid="_x0000_s1044" style="position:absolute;left:306;top:12216;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" path="m279776,836532l-1152,555604,281169,273283,563026,-8573,844882,273283r282321,282321l846275,836532c691649,991159,564419,1117460,563026,1117460v-1393,,-128624,-126301,-283250,-280928xm818415,808672l1071482,555604,817022,301144,563026,47148,309030,301144,54569,555604,307637,808672v139303,139303,253996,253067,255389,253067c564419,1061739,679112,947975,818415,808672xe" filled="f" stroked="f" strokeweight=".0129mm">
                  <v:stroke joinstyle="miter"/>
                  <v:path arrowok="t" o:connecttype="custom" o:connectlocs="279776,836532;-1152,555604;281169,273283;563026,-8573;844882,273283;1127203,555604;846275,836532;563026,1117460;279776,836532;818415,808672;1071482,555604;817022,301144;563026,47148;309030,301144;54569,555604;307637,808672;563026,1061739;818415,808672" o:connectangles="0,0,0,0,0,0,0,0,0,0,0,0,0,0,0,0,0,0"/>
                </v:shape>
                <v:shape id="Freeform: Shape 52" o:spid="_x0000_s1045" style="position:absolute;left:12193;top:12216;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" path="m277472,836532l-3456,555604,278865,273283,560722,-8573,842578,273283r282321,282321l843971,836532c689345,991159,562115,1117460,560722,1117460v-1393,,-128624,-126301,-283250,-280928xm816111,808672l1069178,555604,814718,301144,560722,47148,306726,301144,52265,555604,305333,808672v139303,139303,253996,253067,255389,253067c562115,1061739,676808,947975,816111,808672xe" filled="f" stroked="f" strokeweight=".0129mm">
                  <v:stroke joinstyle="miter"/>
                  <v:path arrowok="t" o:connecttype="custom" o:connectlocs="277472,836532;-3456,555604;278865,273283;560722,-8573;842578,273283;1124899,555604;843971,836532;560722,1117460;277472,836532;816111,808672;1069178,555604;814718,301144;560722,47148;306726,301144;52265,555604;305333,808672;560722,1061739;816111,808672" o:connectangles="0,0,0,0,0,0,0,0,0,0,0,0,0,0,0,0,0,0"/>
                </v:shape>
                <v:shape id="Freeform: Shape 53" o:spid="_x0000_s1046" style="position:absolute;left:24080;top:12216;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" path="m275168,836532l-5760,555604,276561,273283,558418,-8573,840274,273283r282321,282321l841667,836532c687041,991159,559811,1117460,558418,1117460v-1393,,-128624,-126301,-283250,-280928xm813807,808672l1066874,555604,812414,301144,558418,47148,304422,301144,49961,555604,303029,808672v139303,139303,253996,253067,255389,253067c559811,1061739,674504,947975,813807,808672xe" filled="f" stroked="f" strokeweight=".0129mm">
                  <v:stroke joinstyle="miter"/>
                  <v:path arrowok="t" o:connecttype="custom" o:connectlocs="275168,836532;-5760,555604;276561,273283;558418,-8573;840274,273283;1122595,555604;841667,836532;558418,1117460;275168,836532;813807,808672;1066874,555604;812414,301144;558418,47148;304422,301144;49961,555604;303029,808672;558418,1061739;813807,808672" o:connectangles="0,0,0,0,0,0,0,0,0,0,0,0,0,0,0,0,0,0"/>
                </v:shape>
                <v:shape id="Freeform: Shape 54" o:spid="_x0000_s1047" style="position:absolute;left:35968;top:12216;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" path="m272864,836532l-8064,555604,274257,273283,556114,-8573,837970,273283r282321,282321l839363,836532c684737,991159,557507,1117460,556114,1117460v-1393,,-128624,-126301,-283250,-280928xm811503,808672l1064570,555604,810110,301144,556114,47148,302118,301144,47657,555604,300725,808672v139303,139303,253996,253067,255389,253067c557507,1061739,672200,947975,811503,808672xe" filled="f" stroked="f" strokeweight=".0129mm">
                  <v:stroke joinstyle="miter"/>
                  <v:path arrowok="t" o:connecttype="custom" o:connectlocs="272864,836532;-8064,555604;274257,273283;556114,-8573;837970,273283;1120291,555604;839363,836532;556114,1117460;272864,836532;811503,808672;1064570,555604;810110,301144;556114,47148;302118,301144;47657,555604;300725,808672;556114,1061739;811503,808672" o:connectangles="0,0,0,0,0,0,0,0,0,0,0,0,0,0,0,0,0,0"/>
                </v:shape>
                <v:shape id="Freeform: Shape 55" o:spid="_x0000_s1048" style="position:absolute;left:47855;top:12216;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" path="m270560,836532l-10368,555604,271953,273283,553810,-8573,835666,273283r282321,282321l837059,836532c682433,991159,555203,1117460,553810,1117460v-1393,,-128624,-126301,-283250,-280928xm809199,808672l1062266,555604,807806,301144,553810,47148,299814,301144,45353,555604,298421,808672v139303,139303,253996,253067,255389,253067c555203,1061739,669896,947975,809199,808672xe" filled="f" stroked="f" strokeweight=".0129mm">
                  <v:stroke joinstyle="miter"/>
                  <v:path arrowok="t" o:connecttype="custom" o:connectlocs="270560,836532;-10368,555604;271953,273283;553810,-8573;835666,273283;1117987,555604;837059,836532;553810,1117460;270560,836532;809199,808672;1062266,555604;807806,301144;553810,47148;299814,301144;45353,555604;298421,808672;553810,1061739;809199,808672" o:connectangles="0,0,0,0,0,0,0,0,0,0,0,0,0,0,0,0,0,0"/>
                </v:shape>
                <v:shape id="Freeform: Shape 56" o:spid="_x0000_s1049" style="position:absolute;top:18137;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" path="m-82,1091002r,-27860l253914,809146,508374,554685,253914,300225,-546,45764,847,19297,2240,-7171,283168,273757,564096,554685,281775,837006,-82,1118863r,-27861xe" filled="f" stroked="f" strokeweight=".0129mm">
                  <v:stroke joinstyle="miter"/>
                  <v:path arrowok="t" o:connecttype="custom" o:connectlocs="-82,1091002;-82,1063142;253914,809146;508374,554685;253914,300225;-546,45764;847,19297;2240,-7171;283168,273757;564096,554685;281775,837006;-82,1118863;-82,1091002" o:connectangles="0,0,0,0,0,0,0,0,0,0,0,0,0"/>
                </v:shape>
                <v:shape id="Freeform: Shape 57" o:spid="_x0000_s1050" style="position:absolute;left:6250;top:18160;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EmNwgAAANsAAAAPAAAAZHJzL2Rvd25yZXYueG1sRI9Pi8Iw&#10;FMTvC36H8ARva1oF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DryEmNwgAAANsAAAAPAAAA&#10;AAAAAAAAAAAAAAcCAABkcnMvZG93bnJldi54bWxQSwUGAAAAAAMAAwC3AAAA9gIAAAAA&#10;" path="m278624,837940l-2304,557012,280017,274691,561874,-7165,843730,274691r282321,282321l845123,837940c690497,992567,563267,1118868,561874,1118868v-1393,,-128624,-126301,-283250,-280928xm817263,810080l1070330,557012,815870,302552,561874,48556,307878,302552,53417,557012,306485,810080v139303,139303,253996,253067,255389,253067c563267,1063147,677960,949383,817263,810080xe" filled="f" stroked="f" strokeweight=".0129mm">
                  <v:stroke joinstyle="miter"/>
                  <v:path arrowok="t" o:connecttype="custom" o:connectlocs="278624,837940;-2304,557012;280017,274691;561874,-7165;843730,274691;1126051,557012;845123,837940;561874,1118868;278624,837940;817263,810080;1070330,557012;815870,302552;561874,48556;307878,302552;53417,557012;306485,810080;561874,1063147;817263,810080" o:connectangles="0,0,0,0,0,0,0,0,0,0,0,0,0,0,0,0,0,0"/>
                </v:shape>
                <v:shape id="Freeform: Shape 58" o:spid="_x0000_s1051" style="position:absolute;left:18137;top:18160;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f6wwAAANsAAAAPAAAAZHJzL2Rvd25yZXYueG1sRI9Pi8Iw&#10;FMTvwn6H8IS9aVoX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GxrX+sMAAADbAAAADwAA&#10;AAAAAAAAAAAAAAAHAgAAZHJzL2Rvd25yZXYueG1sUEsFBgAAAAADAAMAtwAAAPcCAAAAAA==&#10;" path="m276320,837940l-4608,557012,277713,274691,559570,-7165,841426,274691r282321,282321l842819,837940c688193,992567,560963,1118868,559570,1118868v-1393,,-128624,-126301,-283250,-280928xm814959,810080l1068026,557012,813566,302552,559570,48556,305574,302552,51113,557012,304181,810080v139303,139303,253996,253067,255389,253067c560963,1063147,675656,949383,814959,810080xe" filled="f" stroked="f" strokeweight=".0129mm">
                  <v:stroke joinstyle="miter"/>
                  <v:path arrowok="t" o:connecttype="custom" o:connectlocs="276320,837940;-4608,557012;277713,274691;559570,-7165;841426,274691;1123747,557012;842819,837940;559570,1118868;276320,837940;814959,810080;1068026,557012;813566,302552;559570,48556;305574,302552;51113,557012;304181,810080;559570,1063147;814959,810080" o:connectangles="0,0,0,0,0,0,0,0,0,0,0,0,0,0,0,0,0,0"/>
                </v:shape>
                <v:shape id="Freeform: Shape 59" o:spid="_x0000_s1052" style="position:absolute;left:30024;top:18160;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nJhwwAAANsAAAAPAAAAZHJzL2Rvd25yZXYueG1sRI9Pi8Iw&#10;FMTvgt8hPMHbmlZB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dFZyYcMAAADbAAAADwAA&#10;AAAAAAAAAAAAAAAHAgAAZHJzL2Rvd25yZXYueG1sUEsFBgAAAAADAAMAtwAAAPcCAAAAAA==&#10;" path="m274016,837940l-6912,557012,275409,274691,557266,-7165,839122,274691r282321,282321l840515,837940c685889,992567,558659,1118868,557266,1118868v-1393,,-128624,-126301,-283250,-280928xm812655,810080l1065722,557012,811262,302552,557266,48556,303270,302552,48809,557012,301877,810080v139303,139303,253996,253067,255389,253067c558659,1063147,673352,949383,812655,810080xe" filled="f" stroked="f" strokeweight=".0129mm">
                  <v:stroke joinstyle="miter"/>
                  <v:path arrowok="t" o:connecttype="custom" o:connectlocs="274016,837940;-6912,557012;275409,274691;557266,-7165;839122,274691;1121443,557012;840515,837940;557266,1118868;274016,837940;812655,810080;1065722,557012;811262,302552;557266,48556;303270,302552;48809,557012;301877,810080;557266,1063147;812655,810080" o:connectangles="0,0,0,0,0,0,0,0,0,0,0,0,0,0,0,0,0,0"/>
                </v:shape>
                <v:shape id="Freeform: Shape 60" o:spid="_x0000_s1053" style="position:absolute;left:41911;top:18160;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" path="m271712,837940l-9216,557012,273105,274691,554962,-7165,836818,274691r282321,282321l838211,837940c683585,992567,556355,1118868,554962,1118868v-1393,,-128624,-126301,-283250,-280928xm810351,810080l1063418,557012,808958,302552,554962,48556,300966,302552,46505,557012,299573,810080v139303,139303,253996,253067,255389,253067c556355,1063147,671048,949383,810351,810080xe" filled="f" stroked="f" strokeweight=".0129mm">
                  <v:stroke joinstyle="miter"/>
                  <v:path arrowok="t" o:connecttype="custom" o:connectlocs="271712,837940;-9216,557012;273105,274691;554962,-7165;836818,274691;1119139,557012;838211,837940;554962,1118868;271712,837940;810351,810080;1063418,557012;808958,302552;554962,48556;300966,302552;46505,557012;299573,810080;554962,1063147;810351,810080" o:connectangles="0,0,0,0,0,0,0,0,0,0,0,0,0,0,0,0,0,0"/>
                </v:shape>
                <v:shape id="Freeform: Shape 61" o:spid="_x0000_s1054" style="position:absolute;left:53798;top:18160;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" path="m269954,835616l-10974,554688,269954,273760,550882,-7168r1393,26468l553668,45767,299208,300228,44748,554688,299208,809148r254460,254461l552275,1090076r-1393,26468l269954,835616xe" filled="f" stroked="f" strokeweight=".0129mm">
                  <v:stroke joinstyle="miter"/>
                  <v:path arrowok="t" o:connecttype="custom" o:connectlocs="269954,835616;-10974,554688;269954,273760;550882,-7168;552275,19300;553668,45767;299208,300228;44748,554688;299208,809148;553668,1063609;552275,1090076;550882,1116544;269954,835616" o:connectangles="0,0,0,0,0,0,0,0,0,0,0,0,0"/>
                </v:shape>
                <v:shape id="Freeform: Shape 62" o:spid="_x0000_s1055" style="position:absolute;left:306;top:24104;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dH5wwAAANsAAAAPAAAAZHJzL2Rvd25yZXYueG1sRI9Bi8Iw&#10;FITvgv8hPMHbNnWF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ZCHR+cMAAADbAAAADwAA&#10;AAAAAAAAAAAAAAAHAgAAZHJzL2Rvd25yZXYueG1sUEsFBgAAAAADAAMAtwAAAPcCAAAAAA==&#10;" path="m279776,839348l-1152,558420,281169,276099,563026,-5757,844882,276099r282321,282321l846275,839348c691649,993975,564419,1120276,563026,1120276v-1393,,-128624,-126301,-283250,-280928xm818415,811488l1071482,558420,817022,303960,563026,49964,309030,303960,54569,558420,307637,811488v139303,139303,253996,253067,255389,253067c564419,1064555,679112,950791,818415,811488xe" filled="f" stroked="f" strokeweight=".0129mm">
                  <v:stroke joinstyle="miter"/>
                  <v:path arrowok="t" o:connecttype="custom" o:connectlocs="279776,839348;-1152,558420;281169,276099;563026,-5757;844882,276099;1127203,558420;846275,839348;563026,1120276;279776,839348;818415,811488;1071482,558420;817022,303960;563026,49964;309030,303960;54569,558420;307637,811488;563026,1064555;818415,811488" o:connectangles="0,0,0,0,0,0,0,0,0,0,0,0,0,0,0,0,0,0"/>
                </v:shape>
                <v:shape id="Freeform: Shape 63" o:spid="_x0000_s1056" style="position:absolute;left:12193;top:24104;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XRixAAAANsAAAAPAAAAZHJzL2Rvd25yZXYueG1sRI9Ba8JA&#10;FITvhf6H5RV6040W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AttdGLEAAAA2wAAAA8A&#10;AAAAAAAAAAAAAAAABwIAAGRycy9kb3ducmV2LnhtbFBLBQYAAAAAAwADALcAAAD4AgAAAAA=&#10;" path="m277472,839348l-3456,558420,278865,276099,560722,-5757,842578,276099r282321,282321l843971,839348c689345,993975,562115,1120276,560722,1120276v-1393,,-128624,-126301,-283250,-280928xm816111,811488l1069178,558420,814718,303960,560722,49964,306726,303960,52265,558420,305333,811488v139303,139303,253996,253067,255389,253067c562115,1064555,676808,950791,816111,811488xe" filled="f" stroked="f" strokeweight=".0129mm">
                  <v:stroke joinstyle="miter"/>
                  <v:path arrowok="t" o:connecttype="custom" o:connectlocs="277472,839348;-3456,558420;278865,276099;560722,-5757;842578,276099;1124899,558420;843971,839348;560722,1120276;277472,839348;816111,811488;1069178,558420;814718,303960;560722,49964;306726,303960;52265,558420;305333,811488;560722,1064555;816111,811488" o:connectangles="0,0,0,0,0,0,0,0,0,0,0,0,0,0,0,0,0,0"/>
                </v:shape>
                <v:shape id="Freeform: Shape 64" o:spid="_x0000_s1057" style="position:absolute;left:24080;top:24104;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uAQvwAAANsAAAAPAAAAZHJzL2Rvd25yZXYueG1sRE/LisIw&#10;FN0L/kO4gjubqiB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B68uAQvwAAANsAAAAPAAAAAAAA&#10;AAAAAAAAAAcCAABkcnMvZG93bnJldi54bWxQSwUGAAAAAAMAAwC3AAAA8wIAAAAA&#10;" path="m275168,839348l-5760,558420,276561,276099,558418,-5757,840274,276099r282321,282321l841667,839348c687041,993975,559811,1120276,558418,1120276v-1393,,-128624,-126301,-283250,-280928xm813807,811488l1066874,558420,812414,303960,558418,49964,304422,303960,49961,558420,303029,811488v139303,139303,253996,253067,255389,253067c559811,1064555,674504,950791,813807,811488xe" filled="f" stroked="f" strokeweight=".0129mm">
                  <v:stroke joinstyle="miter"/>
                  <v:path arrowok="t" o:connecttype="custom" o:connectlocs="275168,839348;-5760,558420;276561,276099;558418,-5757;840274,276099;1122595,558420;841667,839348;558418,1120276;275168,839348;813807,811488;1066874,558420;812414,303960;558418,49964;304422,303960;49961,558420;303029,811488;558418,1064555;813807,811488" o:connectangles="0,0,0,0,0,0,0,0,0,0,0,0,0,0,0,0,0,0"/>
                </v:shape>
                <v:shape id="Freeform: Shape 65" o:spid="_x0000_s1058" style="position:absolute;left:35968;top:24104;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kWLxAAAANsAAAAPAAAAZHJzL2Rvd25yZXYueG1sRI9Ba8JA&#10;FITvhf6H5RV6040W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BW+RYvEAAAA2wAAAA8A&#10;AAAAAAAAAAAAAAAABwIAAGRycy9kb3ducmV2LnhtbFBLBQYAAAAAAwADALcAAAD4AgAAAAA=&#10;" path="m272864,839348l-8064,558420,274257,276099,556114,-5757,837970,276099r282321,282321l839363,839348c684737,993975,557507,1120276,556114,1120276v-1393,,-128624,-126301,-283250,-280928xm811503,811488l1064570,558420,810110,303960,556114,49964,302118,303960,47657,558420,300725,811488v139303,139303,253996,253067,255389,253067c557507,1064555,672200,950791,811503,811488xe" filled="f" stroked="f" strokeweight=".0129mm">
                  <v:stroke joinstyle="miter"/>
                  <v:path arrowok="t" o:connecttype="custom" o:connectlocs="272864,839348;-8064,558420;274257,276099;556114,-5757;837970,276099;1120291,558420;839363,839348;556114,1120276;272864,839348;811503,811488;1064570,558420;810110,303960;556114,49964;302118,303960;47657,558420;300725,811488;556114,1064555;811503,811488" o:connectangles="0,0,0,0,0,0,0,0,0,0,0,0,0,0,0,0,0,0"/>
                </v:shape>
                <v:shape id="Freeform: Shape 66" o:spid="_x0000_s1059" style="position:absolute;left:47855;top:24104;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9rvwAAANsAAAAPAAAAZHJzL2Rvd25yZXYueG1sRE/LisIw&#10;FN0L/kO4gjubKiJ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Dcgp9rvwAAANsAAAAPAAAAAAAA&#10;AAAAAAAAAAcCAABkcnMvZG93bnJldi54bWxQSwUGAAAAAAMAAwC3AAAA8wIAAAAA&#10;" path="m270560,839348l-10368,558420,271953,276099,553810,-5757,835666,276099r282321,282321l837059,839348c682433,993975,555203,1120276,553810,1120276v-1393,,-128624,-126301,-283250,-280928xm809199,811488l1062266,558420,807806,303960,553810,49964,299814,303960,45353,558420,298421,811488v139303,139303,253996,253067,255389,253067c555203,1064555,669896,950791,809199,811488xe" filled="f" stroked="f" strokeweight=".0129mm">
                  <v:stroke joinstyle="miter"/>
                  <v:path arrowok="t" o:connecttype="custom" o:connectlocs="270560,839348;-10368,558420;271953,276099;553810,-5757;835666,276099;1117987,558420;837059,839348;553810,1120276;270560,839348;809199,811488;1062266,558420;807806,303960;553810,49964;299814,303960;45353,558420;298421,811488;553810,1064555;809199,811488" o:connectangles="0,0,0,0,0,0,0,0,0,0,0,0,0,0,0,0,0,0"/>
                </v:shape>
                <v:shape id="Freeform: Shape 69" o:spid="_x0000_s1060" style="position:absolute;top:30024;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" path="m-82,1093818r,-27860l253914,811962,508374,557501,253914,303041,-546,48580,847,22113,2240,-4355,283168,276573,564096,557501,281775,839822,-82,1121679r,-27861xe" filled="f" stroked="f" strokeweight=".0129mm">
                  <v:stroke joinstyle="miter"/>
                  <v:path arrowok="t" o:connecttype="custom" o:connectlocs="-82,1093818;-82,1065958;253914,811962;508374,557501;253914,303041;-546,48580;847,22113;2240,-4355;283168,276573;564096,557501;281775,839822;-82,1121679;-82,1093818" o:connectangles="0,0,0,0,0,0,0,0,0,0,0,0,0"/>
                </v:shape>
                <v:shape id="Freeform: Shape 70" o:spid="_x0000_s1061" style="position:absolute;left:6250;top:30047;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SHwwAAANsAAAAPAAAAZHJzL2Rvd25yZXYueG1sRI9Pi8Iw&#10;FMTvwn6H8IS9aVpZ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Qxykh8MAAADbAAAADwAA&#10;AAAAAAAAAAAAAAAHAgAAZHJzL2Rvd25yZXYueG1sUEsFBgAAAAADAAMAtwAAAPcCAAAAAA==&#10;" path="m278624,840756l-2304,559828,280017,277507,561874,-4349,843730,277507r282321,282321l845123,840756c690497,995383,563267,1121684,561874,1121684v-1393,,-128624,-126301,-283250,-280928xm817263,812896l1070330,559828,815870,305368,561874,51372,307878,305368,53417,559828,306485,812896v139303,139303,253996,253067,255389,253067c563267,1065963,677960,952199,817263,812896xe" filled="f" stroked="f" strokeweight=".0129mm">
                  <v:stroke joinstyle="miter"/>
                  <v:path arrowok="t" o:connecttype="custom" o:connectlocs="278624,840756;-2304,559828;280017,277507;561874,-4349;843730,277507;1126051,559828;845123,840756;561874,1121684;278624,840756;817263,812896;1070330,559828;815870,305368;561874,51372;307878,305368;53417,559828;306485,812896;561874,1065963;817263,812896" o:connectangles="0,0,0,0,0,0,0,0,0,0,0,0,0,0,0,0,0,0"/>
                </v:shape>
                <v:shape id="Freeform: Shape 71" o:spid="_x0000_s1062" style="position:absolute;left:18137;top:30047;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EcxAAAANsAAAAPAAAAZHJzL2Rvd25yZXYueG1sRI9Ba8JA&#10;FITvQv/D8gq91Y22iM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xQARzEAAAA2wAAAA8A&#10;AAAAAAAAAAAAAAAABwIAAGRycy9kb3ducmV2LnhtbFBLBQYAAAAAAwADALcAAAD4AgAAAAA=&#10;" path="m276320,840756l-4608,559828,277713,277507,559570,-4349,841426,277507r282321,282321l842819,840756c688193,995383,560963,1121684,559570,1121684v-1393,,-128624,-126301,-283250,-280928xm814959,812896l1068026,559828,813566,305368,559570,51372,305574,305368,51113,559828,304181,812896v139303,139303,253996,253067,255389,253067c560963,1065963,675656,952199,814959,812896xe" filled="f" stroked="f" strokeweight=".0129mm">
                  <v:stroke joinstyle="miter"/>
                  <v:path arrowok="t" o:connecttype="custom" o:connectlocs="276320,840756;-4608,559828;277713,277507;559570,-4349;841426,277507;1123747,559828;842819,840756;559570,1121684;276320,840756;814959,812896;1068026,559828;813566,305368;559570,51372;305574,305368;51113,559828;304181,812896;559570,1065963;814959,812896" o:connectangles="0,0,0,0,0,0,0,0,0,0,0,0,0,0,0,0,0,0"/>
                </v:shape>
                <v:shape id="Freeform: Shape 72" o:spid="_x0000_s1063" style="position:absolute;left:30024;top:30047;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lowwAAANsAAAAPAAAAZHJzL2Rvd25yZXYueG1sRI9Pi8Iw&#10;FMTvgt8hPMHbmlZE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o7mZaMMAAADbAAAADwAA&#10;AAAAAAAAAAAAAAAHAgAAZHJzL2Rvd25yZXYueG1sUEsFBgAAAAADAAMAtwAAAPcCAAAAAA==&#10;" path="m274016,840756l-6912,559828,275409,277507,557266,-4349,839122,277507r282321,282321l840515,840756c685889,995383,558659,1121684,557266,1121684v-1393,,-128624,-126301,-283250,-280928xm812655,812896l1065722,559828,811262,305368,557266,51372,303270,305368,48809,559828,301877,812896v139303,139303,253996,253067,255389,253067c558659,1065963,673352,952199,812655,812896xe" filled="f" stroked="f" strokeweight=".0129mm">
                  <v:stroke joinstyle="miter"/>
                  <v:path arrowok="t" o:connecttype="custom" o:connectlocs="274016,840756;-6912,559828;275409,277507;557266,-4349;839122,277507;1121443,559828;840515,840756;557266,1121684;274016,840756;812655,812896;1065722,559828;811262,305368;557266,51372;303270,305368;48809,559828;301877,812896;557266,1065963;812655,812896" o:connectangles="0,0,0,0,0,0,0,0,0,0,0,0,0,0,0,0,0,0"/>
                </v:shape>
                <v:shape id="Freeform: Shape 73" o:spid="_x0000_s1064" style="position:absolute;left:50183;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" path="m271712,840756l-9216,559828,273105,277507,554962,-4349,836818,277507r282321,282321l838211,840756c683585,995383,556355,1121684,554962,1121684v-1393,,-128624,-126301,-283250,-280928xm810351,812896l1063418,559828,808958,305368,554962,51372,300966,305368,46505,559828,299573,812896v139303,139303,253996,253067,255389,253067c556355,1065963,671048,952199,810351,812896xe" filled="f" stroked="f" strokeweight=".0129mm">
                  <v:stroke joinstyle="miter"/>
                  <v:path arrowok="t" o:connecttype="custom" o:connectlocs="271712,840756;-9216,559828;273105,277507;554962,-4349;836818,277507;1119139,559828;838211,840756;554962,1121684;271712,840756;810351,812896;1063418,559828;808958,305368;554962,51372;300966,305368;46505,559828;299573,812896;554962,1065963;810351,812896" o:connectangles="0,0,0,0,0,0,0,0,0,0,0,0,0,0,0,0,0,0"/>
                </v:shape>
                <v:shape id="Freeform: Shape 74" o:spid="_x0000_s1065" style="position:absolute;left:53798;top:30047;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" path="m269954,838432l-10974,557504,269954,276576,550882,-4352r1393,26468l553668,48583,299208,303044,44748,557504,299208,811964r254460,254461l552275,1092892r-1393,26468l269954,838432xe" filled="f" stroked="f" strokeweight=".0129mm">
                  <v:stroke joinstyle="miter"/>
                  <v:path arrowok="t" o:connecttype="custom" o:connectlocs="269954,838432;-10974,557504;269954,276576;550882,-4352;552275,22116;553668,48583;299208,303044;44748,557504;299208,811964;553668,1066425;552275,1092892;550882,1119360;269954,838432" o:connectangles="0,0,0,0,0,0,0,0,0,0,0,0,0"/>
                </v:shape>
                <v:shape id="Freeform: Shape 75" o:spid="_x0000_s1066" style="position:absolute;left:306;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cfxAAAANsAAAAPAAAAZHJzL2Rvd25yZXYueG1sRI9Ba8JA&#10;FITvhf6H5RV6041S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FNrBx/EAAAA2wAAAA8A&#10;AAAAAAAAAAAAAAAABwIAAGRycy9kb3ducmV2LnhtbFBLBQYAAAAAAwADALcAAAD4AgAAAAA=&#10;" path="m279776,842164l-1152,561236,281169,278915,563026,-2941,844882,278915r282321,282321l846275,842164c691649,996791,564419,1123092,563026,1123092v-1393,,-128624,-126301,-283250,-280928xm818415,814304l1071482,561236,817022,306776,563026,52780,309030,306776,54569,561236,307637,814304v139303,139303,253996,253067,255389,253067c564419,1067371,679112,953607,818415,814304xe" filled="f" stroked="f" strokeweight=".0129mm">
                  <v:stroke joinstyle="miter"/>
                  <v:path arrowok="t" o:connecttype="custom" o:connectlocs="279776,842164;-1152,561236;281169,278915;563026,-2941;844882,278915;1127203,561236;846275,842164;563026,1123092;279776,842164;818415,814304;1071482,561236;817022,306776;563026,52780;309030,306776;54569,561236;307637,814304;563026,1067371;818415,814304" o:connectangles="0,0,0,0,0,0,0,0,0,0,0,0,0,0,0,0,0,0"/>
                </v:shape>
                <v:shape id="Freeform: Shape 76" o:spid="_x0000_s1067" style="position:absolute;left:12193;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NtvwAAANsAAAAPAAAAZHJzL2Rvd25yZXYueG1sRE/LisIw&#10;FN0L/kO4gjubKiJ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Ai9JNtvwAAANsAAAAPAAAAAAAA&#10;AAAAAAAAAAcCAABkcnMvZG93bnJldi54bWxQSwUGAAAAAAMAAwC3AAAA8wIAAAAA&#10;" path="m277472,842164l-3456,561236,278865,278915,560722,-2941,842578,278915r282321,282321l843971,842164c689345,996791,562115,1123092,560722,1123092v-1393,,-128624,-126301,-283250,-280928xm816111,814304l1069178,561236,814718,306776,560722,52780,306726,306776,52265,561236,305333,814304v139303,139303,253996,253067,255389,253067c562115,1067371,676808,953607,816111,814304xe" filled="f" stroked="f" strokeweight=".0129mm">
                  <v:stroke joinstyle="miter"/>
                  <v:path arrowok="t" o:connecttype="custom" o:connectlocs="277472,842164;-3456,561236;278865,278915;560722,-2941;842578,278915;1124899,561236;843971,842164;560722,1123092;277472,842164;816111,814304;1069178,561236;814718,306776;560722,52780;306726,306776;52265,561236;305333,814304;560722,1067371;816111,814304" o:connectangles="0,0,0,0,0,0,0,0,0,0,0,0,0,0,0,0,0,0"/>
                </v:shape>
                <v:shape id="Freeform: Shape 77" o:spid="_x0000_s1068" style="position:absolute;left:24080;top:35991;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b2xAAAANsAAAAPAAAAZHJzL2Rvd25yZXYueG1sRI9Ba8JA&#10;FITvhf6H5RV6041S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E24NvbEAAAA2wAAAA8A&#10;AAAAAAAAAAAAAAAABwIAAGRycy9kb3ducmV2LnhtbFBLBQYAAAAAAwADALcAAAD4AgAAAAA=&#10;" path="m275168,842164l-5760,561236,276561,278915,558418,-2941,840274,278915r282321,282321l841667,842164c687041,996791,559811,1123092,558418,1123092v-1393,,-128624,-126301,-283250,-280928xm813807,814304l1066874,561236,812414,306776,558418,52780,304422,306776,49961,561236,303029,814304v139303,139303,253996,253067,255389,253067c559811,1067371,674504,953607,813807,814304xe" filled="f" stroked="f" strokeweight=".0129mm">
                  <v:stroke joinstyle="miter"/>
                  <v:path arrowok="t" o:connecttype="custom" o:connectlocs="275168,842164;-5760,561236;276561,278915;558418,-2941;840274,278915;1122595,561236;841667,842164;558418,1123092;275168,842164;813807,814304;1066874,561236;812414,306776;558418,52780;304422,306776;49961,561236;303029,814304;558418,1067371;813807,814304" o:connectangles="0,0,0,0,0,0,0,0,0,0,0,0,0,0,0,0,0,0"/>
                </v:shape>
                <v:shape id="Freeform: Shape 78" o:spid="_x0000_s1069" style="position:absolute;left:35968;top:35991;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wm2vwAAANsAAAAPAAAAZHJzL2Rvd25yZXYueG1sRE/LisIw&#10;FN0L/kO4gjubKih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BZWwm2vwAAANsAAAAPAAAAAAAA&#10;AAAAAAAAAAcCAABkcnMvZG93bnJldi54bWxQSwUGAAAAAAMAAwC3AAAA8wIAAAAA&#10;" path="m272864,842164l-8064,561236,274257,278915,556114,-2941,837970,278915r282321,282321l839363,842164c684737,996791,557507,1123092,556114,1123092v-1393,,-128624,-126301,-283250,-280928xm811503,814304l1064570,561236,810110,306776,556114,52780,302118,306776,47657,561236,300725,814304v139303,139303,253996,253067,255389,253067c557507,1067371,672200,953607,811503,814304xe" filled="f" stroked="f" strokeweight=".0129mm">
                  <v:stroke joinstyle="miter"/>
                  <v:path arrowok="t" o:connecttype="custom" o:connectlocs="272864,842164;-8064,561236;274257,278915;556114,-2941;837970,278915;1120291,561236;839363,842164;556114,1123092;272864,842164;811503,814304;1064570,561236;810110,306776;556114,52780;302118,306776;47657,561236;300725,814304;556114,1067371;811503,814304" o:connectangles="0,0,0,0,0,0,0,0,0,0,0,0,0,0,0,0,0,0"/>
                </v:shape>
                <v:shape id="Freeform: Shape 79" o:spid="_x0000_s1070" style="position:absolute;left:47855;top:35991;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6wtwgAAANsAAAAPAAAAZHJzL2Rvd25yZXYueG1sRI9Pi8Iw&#10;FMTvC36H8ARva1pB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A2F6wtwgAAANsAAAAPAAAA&#10;AAAAAAAAAAAAAAcCAABkcnMvZG93bnJldi54bWxQSwUGAAAAAAMAAwC3AAAA9gIAAAAA&#10;" path="m270560,842164l-10368,561236,271953,278915,553810,-2941,835666,278915r282321,282321l837059,842164c682433,996791,555203,1123092,553810,1123092v-1393,,-128624,-126301,-283250,-280928xm809199,814304l1062266,561236,807806,306776,553810,52780,299814,306776,45353,561236,298421,814304v139303,139303,253996,253067,255389,253067c555203,1067371,669896,953607,809199,814304xe" filled="f" stroked="f" strokeweight=".0129mm">
                  <v:stroke joinstyle="miter"/>
                  <v:path arrowok="t" o:connecttype="custom" o:connectlocs="270560,842164;-10368,561236;271953,278915;553810,-2941;835666,278915;1117987,561236;837059,842164;553810,1123092;270560,842164;809199,814304;1062266,561236;807806,306776;553810,52780;299814,306776;45353,561236;298421,814304;553810,1067371;809199,814304" o:connectangles="0,0,0,0,0,0,0,0,0,0,0,0,0,0,0,0,0,0"/>
                </v:shape>
                <v:shape id="Freeform: Shape 80" o:spid="_x0000_s1071" style="position:absolute;top:41911;width:5646;height:11260;flip:y;visibility:visible;mso-wrap-style:square;v-text-anchor:middle" coordsize="564641,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" path="m-82,1096634r,-27860l253914,814778,508374,560317,253914,305857,-546,51396,847,24929,2240,-1539,283168,279389,564096,560317,281775,842638,-82,1124495r,-27861xe" filled="f" stroked="f" strokeweight=".0129mm">
                  <v:stroke joinstyle="miter"/>
                  <v:path arrowok="t" o:connecttype="custom" o:connectlocs="-82,1096634;-82,1068774;253914,814778;508374,560317;253914,305857;-546,51396;847,24929;2240,-1539;283168,279389;564096,560317;281775,842638;-82,1124495;-82,1096634" o:connectangles="0,0,0,0,0,0,0,0,0,0,0,0,0"/>
                </v:shape>
                <v:shape id="Freeform: Shape 81" o:spid="_x0000_s1072" style="position:absolute;left:6250;top:41934;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fBxAAAANsAAAAPAAAAZHJzL2Rvd25yZXYueG1sRI9Ba8JA&#10;FITvQv/D8gq91Y2W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KmJl8HEAAAA2wAAAA8A&#10;AAAAAAAAAAAAAAAABwIAAGRycy9kb3ducmV2LnhtbFBLBQYAAAAAAwADALcAAAD4AgAAAAA=&#10;" path="m278624,843572l-2304,562644,280017,280323,561874,-1533,843730,280323r282321,282321l845123,843572c690497,998199,563267,1124500,561874,1124500v-1393,,-128624,-126301,-283250,-280928xm817263,815712l1070330,562644,815870,308184,561874,54188,307878,308184,53417,562644,306485,815712v139303,139303,253996,253067,255389,253067c563267,1068779,677960,955015,817263,815712xe" filled="f" stroked="f" strokeweight=".0129mm">
                  <v:stroke joinstyle="miter"/>
                  <v:path arrowok="t" o:connecttype="custom" o:connectlocs="278624,843572;-2304,562644;280017,280323;561874,-1533;843730,280323;1126051,562644;845123,843572;561874,1124500;278624,843572;817263,815712;1070330,562644;815870,308184;561874,54188;307878,308184;53417,562644;306485,815712;561874,1068779;817263,815712" o:connectangles="0,0,0,0,0,0,0,0,0,0,0,0,0,0,0,0,0,0"/>
                </v:shape>
                <v:shape id="Freeform: Shape 82" o:spid="_x0000_s1073" style="position:absolute;left:18137;top:41934;width:11283;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1xAAAANsAAAAPAAAAZHJzL2Rvd25yZXYueG1sRI9Ba8JA&#10;FITvQv/D8gq91Y3S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ZgD7XEAAAA2wAAAA8A&#10;AAAAAAAAAAAAAAAABwIAAGRycy9kb3ducmV2LnhtbFBLBQYAAAAAAwADALcAAAD4AgAAAAA=&#10;" path="m276320,843572l-4608,562644,277713,280323,559570,-1533,841426,280323r282321,282321l842819,843572c688193,998199,560963,1124500,559570,1124500v-1393,,-128624,-126301,-283250,-280928xm814959,815712l1068026,562644,813566,308184,559570,54188,305574,308184,51113,562644,304181,815712v139303,139303,253996,253067,255389,253067c560963,1068779,675656,955015,814959,815712xe" filled="f" stroked="f" strokeweight=".0129mm">
                  <v:stroke joinstyle="miter"/>
                  <v:path arrowok="t" o:connecttype="custom" o:connectlocs="276320,843572;-4608,562644;277713,280323;559570,-1533;841426,280323;1123747,562644;842819,843572;559570,1124500;276320,843572;814959,815712;1068026,562644;813566,308184;559570,54188;305574,308184;51113,562644;304181,815712;559570,1068779;814959,815712" o:connectangles="0,0,0,0,0,0,0,0,0,0,0,0,0,0,0,0,0,0"/>
                </v:shape>
                <v:shape id="Freeform: Shape 83" o:spid="_x0000_s1074" style="position:absolute;left:30024;top:41934;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ouwwAAANsAAAAPAAAAZHJzL2Rvd25yZXYueG1sRI9Pi8Iw&#10;FMTvgt8hPMHbmlZQ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SSyqLsMAAADbAAAADwAA&#10;AAAAAAAAAAAAAAAHAgAAZHJzL2Rvd25yZXYueG1sUEsFBgAAAAADAAMAtwAAAPcCAAAAAA==&#10;" path="m274016,843572l-6912,562644,275409,280323,557266,-1533,839122,280323r282321,282321l840515,843572c685889,998199,558659,1124500,557266,1124500v-1393,,-128624,-126301,-283250,-280928xm812655,815712l1065722,562644,811262,308184,557266,54188,303270,308184,48809,562644,301877,815712v139303,139303,253996,253067,255389,253067c558659,1068779,673352,955015,812655,815712xe" filled="f" stroked="f" strokeweight=".0129mm">
                  <v:stroke joinstyle="miter"/>
                  <v:path arrowok="t" o:connecttype="custom" o:connectlocs="274016,843572;-6912,562644;275409,280323;557266,-1533;839122,280323;1121443,562644;840515,843572;557266,1124500;274016,843572;812655,815712;1065722,562644;811262,308184;557266,54188;303270,308184;48809,562644;301877,815712;557266,1068779;812655,815712" o:connectangles="0,0,0,0,0,0,0,0,0,0,0,0,0,0,0,0,0,0"/>
                </v:shape>
                <v:shape id="Freeform: Shape 84" o:spid="_x0000_s1075" style="position:absolute;left:41911;top:41934;width:11284;height:11261;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RZwwAAANsAAAAPAAAAZHJzL2Rvd25yZXYueG1sRI9Bi8Iw&#10;FITvgv8hPMHbNnXB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uf40WcMAAADbAAAADwAA&#10;AAAAAAAAAAAAAAAHAgAAZHJzL2Rvd25yZXYueG1sUEsFBgAAAAADAAMAtwAAAPcCAAAAAA==&#10;" path="m271712,843572l-9216,562644,273105,280323,554962,-1533,836818,280323r282321,282321l838211,843572c683585,998199,556355,1124500,554962,1124500v-1393,,-128624,-126301,-283250,-280928xm810351,815712l1063418,562644,808958,308184,554962,54188,300966,308184,46505,562644,299573,815712v139303,139303,253996,253067,255389,253067c556355,1068779,671048,955015,810351,815712xe" filled="f" stroked="f" strokeweight=".0129mm">
                  <v:stroke joinstyle="miter"/>
                  <v:path arrowok="t" o:connecttype="custom" o:connectlocs="271712,843572;-9216,562644;273105,280323;554962,-1533;836818,280323;1119139,562644;838211,843572;554962,1124500;271712,843572;810351,815712;1063418,562644;808958,308184;554962,54188;300966,308184;46505,562644;299573,815712;554962,1068779;810351,815712" o:connectangles="0,0,0,0,0,0,0,0,0,0,0,0,0,0,0,0,0,0"/>
                </v:shape>
                <v:shape id="Freeform: Shape 85" o:spid="_x0000_s1076" style="position:absolute;left:53798;top:41934;width:5647;height:11237;flip:y;visibility:visible;mso-wrap-style:square;v-text-anchor:middle" coordsize="564641,112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" path="m269954,841248l-10974,560320,269954,279392,550882,-1536r1393,26468l553668,51399,299208,305860,44748,560320,299208,814780r254460,254461l552275,1095708r-1393,26468l269954,841248xe" filled="f" stroked="f" strokeweight=".0129mm">
                  <v:stroke joinstyle="miter"/>
                  <v:path arrowok="t" o:connecttype="custom" o:connectlocs="269954,841248;-10974,560320;269954,279392;550882,-1536;552275,24932;553668,51399;299208,305860;44748,560320;299208,814780;553668,1069241;552275,1095708;550882,1122176;269954,841248" o:connectangles="0,0,0,0,0,0,0,0,0,0,0,0,0"/>
                </v:shape>
                <v:shape id="Freeform: Shape 86" o:spid="_x0000_s1077" style="position:absolute;left:306;top:47878;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WwvwAAANsAAAAPAAAAZHJzL2Rvd25yZXYueG1sRE/LisIw&#10;FN0L/kO4gjubKih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CnLQWwvwAAANsAAAAPAAAAAAAA&#10;AAAAAAAAAAcCAABkcnMvZG93bnJldi54bWxQSwUGAAAAAAMAAwC3AAAA8wIAAAAA&#10;" path="m279776,844980l-1152,564052,281169,281731,563026,-125,844882,281731r282321,282321l846275,844980c691649,999607,564419,1125908,563026,1125908v-1393,,-128624,-126301,-283250,-280928xm818415,817120l1071482,564052,817022,309592,563026,55596,309030,309592,54569,564052,307637,817120v139303,139303,253996,253067,255389,253067c564419,1070187,679112,956423,818415,817120xe" filled="f" stroked="f" strokeweight=".0129mm">
                  <v:stroke joinstyle="miter"/>
                  <v:path arrowok="t" o:connecttype="custom" o:connectlocs="279776,844980;-1152,564052;281169,281731;563026,-125;844882,281731;1127203,564052;846275,844980;563026,1125908;279776,844980;818415,817120;1071482,564052;817022,309592;563026,55596;309030,309592;54569,564052;307637,817120;563026,1070187;818415,817120" o:connectangles="0,0,0,0,0,0,0,0,0,0,0,0,0,0,0,0,0,0"/>
                </v:shape>
                <v:shape id="Freeform: Shape 87" o:spid="_x0000_s1078" style="position:absolute;left:12193;top:47878;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ArxAAAANsAAAAPAAAAZHJzL2Rvd25yZXYueG1sRI9Ba8JA&#10;FITvhf6H5RV6041Cpc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MhhoCvEAAAA2wAAAA8A&#10;AAAAAAAAAAAAAAAABwIAAGRycy9kb3ducmV2LnhtbFBLBQYAAAAAAwADALcAAAD4AgAAAAA=&#10;" path="m277472,844980l-3456,564052,278865,281731,560722,-125,842578,281731r282321,282321l843971,844980c689345,999607,562115,1125908,560722,1125908v-1393,,-128624,-126301,-283250,-280928xm816111,817120l1069178,564052,814718,309592,560722,55596,306726,309592,52265,564052,305333,817120v139303,139303,253996,253067,255389,253067c562115,1070187,676808,956423,816111,817120xe" filled="f" stroked="f" strokeweight=".0129mm">
                  <v:stroke joinstyle="miter"/>
                  <v:path arrowok="t" o:connecttype="custom" o:connectlocs="277472,844980;-3456,564052;278865,281731;560722,-125;842578,281731;1124899,564052;843971,844980;560722,1125908;277472,844980;816111,817120;1069178,564052;814718,309592;560722,55596;306726,309592;52265,564052;305333,817120;560722,1070187;816111,817120" o:connectangles="0,0,0,0,0,0,0,0,0,0,0,0,0,0,0,0,0,0"/>
                </v:shape>
                <v:shape id="Freeform: Shape 88" o:spid="_x0000_s1079" style="position:absolute;left:24080;top:47878;width:11284;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" path="m275168,844980l-5760,564052,276561,281731,558418,-125,840274,281731r282321,282321l841667,844980c687041,999607,559811,1125908,558418,1125908v-1393,,-128624,-126301,-283250,-280928xm813807,817120l1066874,564052,812414,309592,558418,55596,304422,309592,49961,564052,303029,817120v139303,139303,253996,253067,255389,253067c559811,1070187,674504,956423,813807,817120xe" filled="f" stroked="f" strokeweight=".0129mm">
                  <v:stroke joinstyle="miter"/>
                  <v:path arrowok="t" o:connecttype="custom" o:connectlocs="275168,844980;-5760,564052;276561,281731;558418,-125;840274,281731;1122595,564052;841667,844980;558418,1125908;275168,844980;813807,817120;1066874,564052;812414,309592;558418,55596;304422,309592;49961,564052;303029,817120;558418,1070187;813807,817120" o:connectangles="0,0,0,0,0,0,0,0,0,0,0,0,0,0,0,0,0,0"/>
                </v:shape>
                <v:shape id="Freeform: Shape 89" o:spid="_x0000_s1080" style="position:absolute;left:35968;top:47878;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" path="m272864,844980l-8064,564052,274257,281731,556114,-125,837970,281731r282321,282321l839363,844980c684737,999607,557507,1125908,556114,1125908v-1393,,-128624,-126301,-283250,-280928xm811503,817120l1064570,564052,810110,309592,556114,55596,302118,309592,47657,564052,300725,817120v139303,139303,253996,253067,255389,253067c557507,1070187,672200,956423,811503,817120xe" filled="f" stroked="f" strokeweight=".0129mm">
                  <v:stroke joinstyle="miter"/>
                  <v:path arrowok="t" o:connecttype="custom" o:connectlocs="272864,844980;-8064,564052;274257,281731;556114,-125;837970,281731;1120291,564052;839363,844980;556114,1125908;272864,844980;811503,817120;1064570,564052;810110,309592;556114,55596;302118,309592;47657,564052;300725,817120;556114,1070187;811503,817120" o:connectangles="0,0,0,0,0,0,0,0,0,0,0,0,0,0,0,0,0,0"/>
                </v:shape>
                <v:shape id="Freeform: Shape 90" o:spid="_x0000_s1081" style="position:absolute;left:47855;top:47878;width:11283;height:11260;flip:y;visibility:visible;mso-wrap-style:square;v-text-anchor:middle" coordsize="1128355,112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" path="m270560,844980l-10368,564052,271953,281731,553810,-125,835666,281731r282321,282321l837059,844980c682433,999607,555203,1125908,553810,1125908v-1393,,-128624,-126301,-283250,-280928xm809199,817120l1062266,564052,807806,309592,553810,55596,299814,309592,45353,564052,298421,817120v139303,139303,253996,253067,255389,253067c555203,1070187,669896,956423,809199,817120xe" filled="f" stroked="f" strokeweight=".0129mm">
                  <v:stroke joinstyle="miter"/>
                  <v:path arrowok="t" o:connecttype="custom" o:connectlocs="270560,844980;-10368,564052;271953,281731;553810,-125;835666,281731;1117987,564052;837059,844980;553810,1125908;270560,844980;809199,817120;1062266,564052;807806,309592;553810,55596;299814,309592;45353,564052;298421,817120;553810,1070187;809199,817120" o:connectangles="0,0,0,0,0,0,0,0,0,0,0,0,0,0,0,0,0,0"/>
                </v:shape>
                <v:shape id="Freeform: Shape 91" o:spid="_x0000_s1082" style="position:absolute;left:4;top:53798;width:5619;height:5647;flip:y;visibility:visible;mso-wrap-style:square;v-text-anchor:middle" coordsize="561855,564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" path="m-545,537394r,-27861l253916,255073,508376,612r26468,1393l561311,3398,280383,284326,-545,565254r,-27860xe" filled="f" stroked="f" strokeweight=".0129mm">
                  <v:stroke joinstyle="miter"/>
                  <v:path arrowok="t" o:connecttype="custom" o:connectlocs="-545,537394;-545,509533;253916,255073;508376,612;534844,2005;561311,3398;280383,284326;-545,565254;-545,537394" o:connectangles="0,0,0,0,0,0,0,0,0"/>
                </v:shape>
                <v:shape id="Freeform: Shape 92" o:spid="_x0000_s1083" style="position:absolute;left:6250;top:53822;width:11283;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" path="m278624,281542l-2304,615r27861,l53417,615,307413,254611,561874,509071,816334,254611,1070330,615r27861,l1126051,615,845123,281542c690497,436169,563267,562470,561874,562470v-1393,,-128624,-126301,-283250,-280928xe" filled="f" stroked="f" strokeweight=".0129mm">
                  <v:stroke joinstyle="miter"/>
                  <v:path arrowok="t" o:connecttype="custom" o:connectlocs="278624,281542;-2304,615;25557,615;53417,615;307413,254611;561874,509071;816334,254611;1070330,615;1098191,615;1126051,615;845123,281542;561874,562470;278624,281542" o:connectangles="0,0,0,0,0,0,0,0,0,0,0,0,0"/>
                </v:shape>
                <v:shape id="Freeform: Shape 93" o:spid="_x0000_s1084" style="position:absolute;left:18137;top:53822;width:11283;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" path="m276320,281542l-4608,615r27861,l51113,615,305109,254611,559570,509071,814030,254611,1068026,615r27861,l1123747,615,842819,281542c688193,436169,560963,562470,559570,562470v-1393,,-128624,-126301,-283250,-280928xe" filled="f" stroked="f" strokeweight=".0129mm">
                  <v:stroke joinstyle="miter"/>
                  <v:path arrowok="t" o:connecttype="custom" o:connectlocs="276320,281542;-4608,615;23253,615;51113,615;305109,254611;559570,509071;814030,254611;1068026,615;1095887,615;1123747,615;842819,281542;559570,562470;276320,281542" o:connectangles="0,0,0,0,0,0,0,0,0,0,0,0,0"/>
                </v:shape>
                <v:shape id="Freeform: Shape 94" o:spid="_x0000_s1085" style="position:absolute;left:30024;top:53822;width:11284;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" path="m274016,281542l-6912,615r27861,l48809,615,302805,254611,557266,509071,811726,254611,1065722,615r27861,l1121443,615,840515,281542c685889,436169,558659,562470,557266,562470v-1393,,-128624,-126301,-283250,-280928xe" filled="f" stroked="f" strokeweight=".0129mm">
                  <v:stroke joinstyle="miter"/>
                  <v:path arrowok="t" o:connecttype="custom" o:connectlocs="274016,281542;-6912,615;20949,615;48809,615;302805,254611;557266,509071;811726,254611;1065722,615;1093583,615;1121443,615;840515,281542;557266,562470;274016,281542" o:connectangles="0,0,0,0,0,0,0,0,0,0,0,0,0"/>
                </v:shape>
                <v:shape id="Freeform: Shape 95" o:spid="_x0000_s1086" style="position:absolute;left:41911;top:53822;width:11284;height:5618;flip:y;visibility:visible;mso-wrap-style:square;v-text-anchor:middle" coordsize="1128355,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" path="m271712,281542l-9216,615r27861,l46505,615,300501,254611,554962,509071,809422,254611,1063418,615r27861,l1119139,615,838211,281542c683585,436169,556355,562470,554962,562470v-1393,,-128624,-126301,-283250,-280928xe" filled="f" stroked="f" strokeweight=".0129mm">
                  <v:stroke joinstyle="miter"/>
                  <v:path arrowok="t" o:connecttype="custom" o:connectlocs="271712,281542;-9216,615;18645,615;46505,615;300501,254611;554962,509071;809422,254611;1063418,615;1091279,615;1119139,615;838211,281542;554962,562470;271712,281542" o:connectangles="0,0,0,0,0,0,0,0,0,0,0,0,0"/>
                </v:shape>
                <v:shape id="Freeform: Shape 96" o:spid="_x0000_s1087" style="position:absolute;left:53798;top:53822;width:5647;height:5618;flip:y;visibility:visible;mso-wrap-style:square;v-text-anchor:middle" coordsize="564641,56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" path="m269954,281542l-10974,615r27861,l44748,615,299208,255075,553668,509535r-1393,26468l550882,562470,269954,281542xe" filled="f" stroked="f" strokeweight=".0129mm">
                  <v:stroke joinstyle="miter"/>
                  <v:path arrowok="t" o:connecttype="custom" o:connectlocs="269954,281542;-10974,615;16887,615;44748,615;299208,255075;553668,509535;552275,536003;550882,562470;269954,281542" o:connectangles="0,0,0,0,0,0,0,0,0"/>
                </v:shape>
              </v:group>
            </w:pict>
          </mc:Fallback>
        </mc:AlternateContent>
      </w:r>
    </w:p>
    <w:p w14:paraId="630B0986" w14:textId="77777777" w:rsidR="00C925F6" w:rsidRPr="009F5643" w:rsidRDefault="00C925F6" w:rsidP="00BF32EA">
      <w:pPr>
        <w:pStyle w:val="Bezriadkovania"/>
      </w:pPr>
    </w:p>
    <w:p w14:paraId="39794FFE" w14:textId="77777777" w:rsidR="00C925F6" w:rsidRPr="009F5643" w:rsidRDefault="00C925F6" w:rsidP="00BF32EA">
      <w:pPr>
        <w:pStyle w:val="Bezriadkovania"/>
      </w:pPr>
    </w:p>
    <w:p w14:paraId="7DFE95D7" w14:textId="77777777" w:rsidR="00C925F6" w:rsidRPr="009F5643" w:rsidRDefault="00C925F6" w:rsidP="00BF32EA">
      <w:pPr>
        <w:pStyle w:val="Bezriadkovania"/>
      </w:pPr>
    </w:p>
    <w:p w14:paraId="2AC75FC1" w14:textId="77777777" w:rsidR="00C925F6" w:rsidRPr="009F5643" w:rsidRDefault="00C925F6" w:rsidP="00BF32EA">
      <w:pPr>
        <w:pStyle w:val="Bezriadkovania"/>
      </w:pPr>
    </w:p>
    <w:p w14:paraId="3DB13253" w14:textId="77777777" w:rsidR="00C925F6" w:rsidRPr="009F5643" w:rsidRDefault="00C925F6" w:rsidP="00BF32EA">
      <w:pPr>
        <w:pStyle w:val="Bezriadkovania"/>
      </w:pPr>
    </w:p>
    <w:p w14:paraId="51E4715E" w14:textId="77777777" w:rsidR="00C925F6" w:rsidRPr="009F5643" w:rsidRDefault="00C925F6" w:rsidP="00BF32EA">
      <w:pPr>
        <w:pStyle w:val="Bezriadkovania"/>
      </w:pPr>
    </w:p>
    <w:p w14:paraId="43DE0D79" w14:textId="77777777" w:rsidR="00C925F6" w:rsidRPr="009F5643" w:rsidRDefault="00C925F6" w:rsidP="00BF32EA">
      <w:pPr>
        <w:pStyle w:val="Bezriadkovania"/>
      </w:pPr>
    </w:p>
    <w:p w14:paraId="38B7AB22" w14:textId="77777777" w:rsidR="00C925F6" w:rsidRPr="009F5643" w:rsidRDefault="00C925F6" w:rsidP="00BF32EA">
      <w:pPr>
        <w:pStyle w:val="Bezriadkovania"/>
      </w:pPr>
    </w:p>
    <w:p w14:paraId="792CF876" w14:textId="77777777" w:rsidR="00C925F6" w:rsidRPr="009F5643" w:rsidRDefault="00BB769A" w:rsidP="00C925F6">
      <w:pPr>
        <w:jc w:val="center"/>
        <w:rPr>
          <w:rFonts w:cs="Times New Roman"/>
        </w:rPr>
      </w:pPr>
      <w:r w:rsidRPr="009F5643">
        <w:rPr>
          <w:rFonts w:cs="Times New Roman"/>
          <w:color w:val="1F4E79" w:themeColor="accent5" w:themeShade="80"/>
          <w:sz w:val="44"/>
          <w:szCs w:val="44"/>
        </w:rPr>
        <mc:AlternateContent>
          <mc:Choice Requires="wps">
            <w:drawing>
              <wp:anchor distT="45720" distB="45720" distL="114300" distR="114300" simplePos="0" relativeHeight="251671552" behindDoc="0" locked="0" layoutInCell="1" allowOverlap="1" wp14:anchorId="76229B7E" wp14:editId="28B41B79">
                <wp:simplePos x="0" y="0"/>
                <wp:positionH relativeFrom="column">
                  <wp:posOffset>-891366</wp:posOffset>
                </wp:positionH>
                <wp:positionV relativeFrom="paragraph">
                  <wp:posOffset>381837</wp:posOffset>
                </wp:positionV>
                <wp:extent cx="7552055" cy="1404620"/>
                <wp:effectExtent l="0" t="0" r="0" b="635"/>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2055" cy="1404620"/>
                        </a:xfrm>
                        <a:prstGeom prst="rect">
                          <a:avLst/>
                        </a:prstGeom>
                        <a:noFill/>
                        <a:ln w="9525">
                          <a:noFill/>
                          <a:miter lim="800000"/>
                          <a:headEnd/>
                          <a:tailEnd/>
                        </a:ln>
                      </wps:spPr>
                      <wps:txbx>
                        <w:txbxContent>
                          <w:p w14:paraId="0BF3126B" w14:textId="02A5F1F9" w:rsidR="009B1D2F" w:rsidRPr="009F5643" w:rsidRDefault="0017323E" w:rsidP="009B1D2F">
                            <w:pPr>
                              <w:pStyle w:val="Bezriadkovania"/>
                              <w:jc w:val="center"/>
                              <w:rPr>
                                <w:rFonts w:ascii="Times New Roman" w:hAnsi="Times New Roman" w:cs="Times New Roman"/>
                                <w:b/>
                                <w:bCs/>
                                <w:color w:val="0D0D0D" w:themeColor="text1" w:themeTint="F2"/>
                                <w:spacing w:val="-20"/>
                                <w:sz w:val="40"/>
                                <w:szCs w:val="40"/>
                              </w:rPr>
                            </w:pPr>
                            <w:r w:rsidRPr="009F5643">
                              <w:rPr>
                                <w:rFonts w:ascii="Times New Roman" w:hAnsi="Times New Roman" w:cs="Times New Roman"/>
                                <w:b/>
                                <w:bCs/>
                                <w:color w:val="0D0D0D" w:themeColor="text1" w:themeTint="F2"/>
                                <w:spacing w:val="-20"/>
                                <w:sz w:val="40"/>
                                <w:szCs w:val="40"/>
                              </w:rPr>
                              <w:t xml:space="preserve">Dodržiavanie bankových predpisov: Boj proti praniu špinavých peňazí </w:t>
                            </w:r>
                          </w:p>
                          <w:p w14:paraId="0716484C" w14:textId="7E883B02" w:rsidR="009B1D2F" w:rsidRPr="009F5643" w:rsidRDefault="0017323E" w:rsidP="00432912">
                            <w:pPr>
                              <w:pStyle w:val="Bezriadkovania"/>
                              <w:spacing w:before="120"/>
                              <w:jc w:val="center"/>
                              <w:rPr>
                                <w:rFonts w:ascii="Times New Roman" w:hAnsi="Times New Roman" w:cs="Times New Roman"/>
                                <w:color w:val="0D0D0D" w:themeColor="text1" w:themeTint="F2"/>
                                <w:spacing w:val="-20"/>
                                <w:sz w:val="32"/>
                                <w:szCs w:val="32"/>
                              </w:rPr>
                            </w:pPr>
                            <w:r w:rsidRPr="009F5643">
                              <w:rPr>
                                <w:rFonts w:ascii="Times New Roman" w:hAnsi="Times New Roman" w:cs="Times New Roman"/>
                                <w:color w:val="0D0D0D" w:themeColor="text1" w:themeTint="F2"/>
                                <w:spacing w:val="-20"/>
                                <w:sz w:val="32"/>
                                <w:szCs w:val="32"/>
                              </w:rPr>
                              <w:t xml:space="preserve">AIS </w:t>
                            </w:r>
                            <w:r w:rsidR="009B1D2F" w:rsidRPr="009F5643">
                              <w:rPr>
                                <w:rFonts w:ascii="Times New Roman" w:hAnsi="Times New Roman" w:cs="Times New Roman"/>
                                <w:color w:val="0D0D0D" w:themeColor="text1" w:themeTint="F2"/>
                                <w:spacing w:val="-20"/>
                                <w:sz w:val="32"/>
                                <w:szCs w:val="32"/>
                              </w:rPr>
                              <w:t xml:space="preserve">– </w:t>
                            </w:r>
                            <w:r w:rsidRPr="009F5643">
                              <w:rPr>
                                <w:rFonts w:ascii="Times New Roman" w:hAnsi="Times New Roman" w:cs="Times New Roman"/>
                                <w:color w:val="0D0D0D" w:themeColor="text1" w:themeTint="F2"/>
                                <w:spacing w:val="-20"/>
                                <w:sz w:val="32"/>
                                <w:szCs w:val="32"/>
                              </w:rPr>
                              <w:t>Projekt</w:t>
                            </w:r>
                            <w:r w:rsidR="000E3A66" w:rsidRPr="009F5643">
                              <w:rPr>
                                <w:rFonts w:ascii="Times New Roman" w:hAnsi="Times New Roman" w:cs="Times New Roman"/>
                                <w:color w:val="0D0D0D" w:themeColor="text1" w:themeTint="F2"/>
                                <w:spacing w:val="-20"/>
                                <w:sz w:val="32"/>
                                <w:szCs w:val="32"/>
                              </w:rPr>
                              <w:t>: Architektúra systému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229B7E" id="_x0000_s1027" type="#_x0000_t202" style="position:absolute;left:0;text-align:left;margin-left:-70.2pt;margin-top:30.05pt;width:594.6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" filled="f" stroked="f">
                <v:textbox style="mso-fit-shape-to-text:t">
                  <w:txbxContent>
                    <w:p w14:paraId="0BF3126B" w14:textId="02A5F1F9" w:rsidR="009B1D2F" w:rsidRPr="009F5643" w:rsidRDefault="0017323E" w:rsidP="009B1D2F">
                      <w:pPr>
                        <w:pStyle w:val="Bezriadkovania"/>
                        <w:jc w:val="center"/>
                        <w:rPr>
                          <w:rFonts w:ascii="Times New Roman" w:hAnsi="Times New Roman" w:cs="Times New Roman"/>
                          <w:b/>
                          <w:bCs/>
                          <w:color w:val="0D0D0D" w:themeColor="text1" w:themeTint="F2"/>
                          <w:spacing w:val="-20"/>
                          <w:sz w:val="40"/>
                          <w:szCs w:val="40"/>
                        </w:rPr>
                      </w:pPr>
                      <w:r w:rsidRPr="009F5643">
                        <w:rPr>
                          <w:rFonts w:ascii="Times New Roman" w:hAnsi="Times New Roman" w:cs="Times New Roman"/>
                          <w:b/>
                          <w:bCs/>
                          <w:color w:val="0D0D0D" w:themeColor="text1" w:themeTint="F2"/>
                          <w:spacing w:val="-20"/>
                          <w:sz w:val="40"/>
                          <w:szCs w:val="40"/>
                        </w:rPr>
                        <w:t xml:space="preserve">Dodržiavanie bankových predpisov: Boj proti praniu špinavých peňazí </w:t>
                      </w:r>
                    </w:p>
                    <w:p w14:paraId="0716484C" w14:textId="7E883B02" w:rsidR="009B1D2F" w:rsidRPr="009F5643" w:rsidRDefault="0017323E" w:rsidP="00432912">
                      <w:pPr>
                        <w:pStyle w:val="Bezriadkovania"/>
                        <w:spacing w:before="120"/>
                        <w:jc w:val="center"/>
                        <w:rPr>
                          <w:rFonts w:ascii="Times New Roman" w:hAnsi="Times New Roman" w:cs="Times New Roman"/>
                          <w:color w:val="0D0D0D" w:themeColor="text1" w:themeTint="F2"/>
                          <w:spacing w:val="-20"/>
                          <w:sz w:val="32"/>
                          <w:szCs w:val="32"/>
                        </w:rPr>
                      </w:pPr>
                      <w:r w:rsidRPr="009F5643">
                        <w:rPr>
                          <w:rFonts w:ascii="Times New Roman" w:hAnsi="Times New Roman" w:cs="Times New Roman"/>
                          <w:color w:val="0D0D0D" w:themeColor="text1" w:themeTint="F2"/>
                          <w:spacing w:val="-20"/>
                          <w:sz w:val="32"/>
                          <w:szCs w:val="32"/>
                        </w:rPr>
                        <w:t xml:space="preserve">AIS </w:t>
                      </w:r>
                      <w:r w:rsidR="009B1D2F" w:rsidRPr="009F5643">
                        <w:rPr>
                          <w:rFonts w:ascii="Times New Roman" w:hAnsi="Times New Roman" w:cs="Times New Roman"/>
                          <w:color w:val="0D0D0D" w:themeColor="text1" w:themeTint="F2"/>
                          <w:spacing w:val="-20"/>
                          <w:sz w:val="32"/>
                          <w:szCs w:val="32"/>
                        </w:rPr>
                        <w:t xml:space="preserve">– </w:t>
                      </w:r>
                      <w:r w:rsidRPr="009F5643">
                        <w:rPr>
                          <w:rFonts w:ascii="Times New Roman" w:hAnsi="Times New Roman" w:cs="Times New Roman"/>
                          <w:color w:val="0D0D0D" w:themeColor="text1" w:themeTint="F2"/>
                          <w:spacing w:val="-20"/>
                          <w:sz w:val="32"/>
                          <w:szCs w:val="32"/>
                        </w:rPr>
                        <w:t>Projekt</w:t>
                      </w:r>
                      <w:r w:rsidR="000E3A66" w:rsidRPr="009F5643">
                        <w:rPr>
                          <w:rFonts w:ascii="Times New Roman" w:hAnsi="Times New Roman" w:cs="Times New Roman"/>
                          <w:color w:val="0D0D0D" w:themeColor="text1" w:themeTint="F2"/>
                          <w:spacing w:val="-20"/>
                          <w:sz w:val="32"/>
                          <w:szCs w:val="32"/>
                        </w:rPr>
                        <w:t>: Architektúra systému</w:t>
                      </w:r>
                    </w:p>
                  </w:txbxContent>
                </v:textbox>
                <w10:wrap type="square"/>
              </v:shape>
            </w:pict>
          </mc:Fallback>
        </mc:AlternateContent>
      </w:r>
    </w:p>
    <w:p w14:paraId="4D44C126" w14:textId="77777777" w:rsidR="00C925F6" w:rsidRPr="009F5643" w:rsidRDefault="00C925F6" w:rsidP="00C925F6">
      <w:pPr>
        <w:rPr>
          <w:rFonts w:cs="Times New Roman"/>
        </w:rPr>
      </w:pPr>
    </w:p>
    <w:p w14:paraId="61B2B96D" w14:textId="77777777" w:rsidR="00DC5FB0" w:rsidRPr="009F5643" w:rsidRDefault="00BF32EA" w:rsidP="00C925F6">
      <w:pPr>
        <w:rPr>
          <w:rFonts w:cs="Times New Roman"/>
        </w:rPr>
      </w:pPr>
      <w:r w:rsidRPr="009F5643">
        <w:rPr>
          <w:rFonts w:cs="Times New Roman"/>
        </w:rPr>
        <mc:AlternateContent>
          <mc:Choice Requires="wps">
            <w:drawing>
              <wp:anchor distT="0" distB="0" distL="114300" distR="114300" simplePos="0" relativeHeight="251660288" behindDoc="0" locked="0" layoutInCell="1" allowOverlap="1" wp14:anchorId="208EBD9C" wp14:editId="1F0CDC8B">
                <wp:simplePos x="0" y="0"/>
                <wp:positionH relativeFrom="column">
                  <wp:posOffset>-1558290</wp:posOffset>
                </wp:positionH>
                <wp:positionV relativeFrom="paragraph">
                  <wp:posOffset>1073150</wp:posOffset>
                </wp:positionV>
                <wp:extent cx="8761095" cy="2142490"/>
                <wp:effectExtent l="133350" t="457200" r="478155" b="715010"/>
                <wp:wrapNone/>
                <wp:docPr id="81" name="Freeform: Shape 3"/>
                <wp:cNvGraphicFramePr/>
                <a:graphic xmlns:a="http://schemas.openxmlformats.org/drawingml/2006/main">
                  <a:graphicData uri="http://schemas.microsoft.com/office/word/2010/wordprocessingShape">
                    <wps:wsp>
                      <wps:cNvSpPr/>
                      <wps:spPr>
                        <a:xfrm>
                          <a:off x="0" y="0"/>
                          <a:ext cx="8761095" cy="2142490"/>
                        </a:xfrm>
                        <a:custGeom>
                          <a:avLst/>
                          <a:gdLst>
                            <a:gd name="connsiteX0" fmla="*/ 8134065 w 8134065"/>
                            <a:gd name="connsiteY0" fmla="*/ 0 h 2142698"/>
                            <a:gd name="connsiteX1" fmla="*/ 5991367 w 8134065"/>
                            <a:gd name="connsiteY1" fmla="*/ 2142698 h 2142698"/>
                            <a:gd name="connsiteX2" fmla="*/ 0 w 8134065"/>
                            <a:gd name="connsiteY2" fmla="*/ 777922 h 2142698"/>
                            <a:gd name="connsiteX0" fmla="*/ 8761889 w 8761889"/>
                            <a:gd name="connsiteY0" fmla="*/ 0 h 2142698"/>
                            <a:gd name="connsiteX1" fmla="*/ 6619191 w 8761889"/>
                            <a:gd name="connsiteY1" fmla="*/ 2142698 h 2142698"/>
                            <a:gd name="connsiteX2" fmla="*/ 0 w 8761889"/>
                            <a:gd name="connsiteY2" fmla="*/ 655081 h 2142698"/>
                          </a:gdLst>
                          <a:ahLst/>
                          <a:cxnLst>
                            <a:cxn ang="0">
                              <a:pos x="connsiteX0" y="connsiteY0"/>
                            </a:cxn>
                            <a:cxn ang="0">
                              <a:pos x="connsiteX1" y="connsiteY1"/>
                            </a:cxn>
                            <a:cxn ang="0">
                              <a:pos x="connsiteX2" y="connsiteY2"/>
                            </a:cxn>
                          </a:cxnLst>
                          <a:rect l="l" t="t" r="r" b="b"/>
                          <a:pathLst>
                            <a:path w="8761889" h="2142698">
                              <a:moveTo>
                                <a:pt x="8761889" y="0"/>
                              </a:moveTo>
                              <a:lnTo>
                                <a:pt x="6619191" y="2142698"/>
                              </a:lnTo>
                              <a:lnTo>
                                <a:pt x="0" y="655081"/>
                              </a:lnTo>
                            </a:path>
                          </a:pathLst>
                        </a:custGeom>
                        <a:noFill/>
                        <a:ln w="1270000">
                          <a:solidFill>
                            <a:schemeClr val="bg2">
                              <a:lumMod val="1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739F53" id="Freeform: Shape 3" o:spid="_x0000_s1026" style="position:absolute;margin-left:-122.7pt;margin-top:84.5pt;width:689.85pt;height:168.7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8761889,2142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" path="m8761889,l6619191,2142698,,655081e" filled="f" strokecolor="#161616 [334]" strokeweight="100pt">
                <v:stroke joinstyle="miter"/>
                <v:path arrowok="t" o:connecttype="custom" o:connectlocs="8761095,0;6618591,2142490;0,655017" o:connectangles="0,0,0"/>
              </v:shape>
            </w:pict>
          </mc:Fallback>
        </mc:AlternateContent>
      </w:r>
      <w:r w:rsidR="00BB769A" w:rsidRPr="009F5643">
        <w:rPr>
          <w:rFonts w:cs="Times New Roman"/>
        </w:rPr>
        <mc:AlternateContent>
          <mc:Choice Requires="wps">
            <w:drawing>
              <wp:anchor distT="45720" distB="45720" distL="114300" distR="114300" simplePos="0" relativeHeight="251673600" behindDoc="0" locked="0" layoutInCell="1" allowOverlap="1" wp14:anchorId="4B75964A" wp14:editId="79136DE5">
                <wp:simplePos x="0" y="0"/>
                <wp:positionH relativeFrom="column">
                  <wp:posOffset>-899944</wp:posOffset>
                </wp:positionH>
                <wp:positionV relativeFrom="paragraph">
                  <wp:posOffset>254351</wp:posOffset>
                </wp:positionV>
                <wp:extent cx="7551420" cy="819150"/>
                <wp:effectExtent l="0" t="0" r="0" b="0"/>
                <wp:wrapSquare wrapText="bothSides"/>
                <wp:docPr id="7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1420" cy="819150"/>
                        </a:xfrm>
                        <a:prstGeom prst="rect">
                          <a:avLst/>
                        </a:prstGeom>
                        <a:noFill/>
                        <a:ln w="9525">
                          <a:noFill/>
                          <a:miter lim="800000"/>
                          <a:headEnd/>
                          <a:tailEnd/>
                        </a:ln>
                      </wps:spPr>
                      <wps:txbx>
                        <w:txbxContent>
                          <w:p w14:paraId="44CF3EE9" w14:textId="77777777" w:rsidR="00BB769A" w:rsidRPr="009F5643" w:rsidRDefault="00BB769A" w:rsidP="00BB769A">
                            <w:pPr>
                              <w:pStyle w:val="Bezriadkovania"/>
                              <w:jc w:val="center"/>
                              <w:rPr>
                                <w:rFonts w:ascii="Times New Roman" w:hAnsi="Times New Roman" w:cs="Times New Roman"/>
                                <w:b/>
                                <w:bCs/>
                                <w:color w:val="4093E6"/>
                                <w:spacing w:val="-20"/>
                                <w:sz w:val="32"/>
                                <w:szCs w:val="32"/>
                              </w:rPr>
                            </w:pPr>
                            <w:r w:rsidRPr="009F5643">
                              <w:rPr>
                                <w:rFonts w:ascii="Times New Roman" w:hAnsi="Times New Roman" w:cs="Times New Roman"/>
                                <w:b/>
                                <w:bCs/>
                                <w:color w:val="4093E6"/>
                                <w:spacing w:val="-20"/>
                                <w:sz w:val="32"/>
                                <w:szCs w:val="32"/>
                              </w:rPr>
                              <w:t>Slovenská technická univerzita v Bratislave</w:t>
                            </w:r>
                          </w:p>
                          <w:p w14:paraId="5DAD48AF" w14:textId="77777777" w:rsidR="00BB769A" w:rsidRPr="009F5643" w:rsidRDefault="00BB769A" w:rsidP="00BB769A">
                            <w:pPr>
                              <w:pStyle w:val="Bezriadkovania"/>
                              <w:jc w:val="center"/>
                              <w:rPr>
                                <w:rFonts w:ascii="Times New Roman" w:hAnsi="Times New Roman" w:cs="Times New Roman"/>
                                <w:b/>
                                <w:bCs/>
                                <w:color w:val="4093E6"/>
                                <w:spacing w:val="-20"/>
                                <w:sz w:val="32"/>
                                <w:szCs w:val="32"/>
                              </w:rPr>
                            </w:pPr>
                            <w:r w:rsidRPr="009F5643">
                              <w:rPr>
                                <w:rFonts w:ascii="Times New Roman" w:hAnsi="Times New Roman" w:cs="Times New Roman"/>
                                <w:b/>
                                <w:bCs/>
                                <w:color w:val="4093E6"/>
                                <w:spacing w:val="-20"/>
                                <w:sz w:val="32"/>
                                <w:szCs w:val="32"/>
                              </w:rPr>
                              <w:t>Fakulta informatiky a informačných technológií</w:t>
                            </w:r>
                          </w:p>
                          <w:p w14:paraId="5BCA4BD2" w14:textId="77777777" w:rsidR="00BB769A" w:rsidRPr="009F5643" w:rsidRDefault="00BB769A" w:rsidP="00BB769A">
                            <w:pPr>
                              <w:jc w:val="center"/>
                              <w:rPr>
                                <w:rFonts w:cs="Times New Roman"/>
                                <w:spacing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5964A" id="_x0000_s1028" type="#_x0000_t202" style="position:absolute;left:0;text-align:left;margin-left:-70.85pt;margin-top:20.05pt;width:594.6pt;height:64.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" filled="f" stroked="f">
                <v:textbox>
                  <w:txbxContent>
                    <w:p w14:paraId="44CF3EE9" w14:textId="77777777" w:rsidR="00BB769A" w:rsidRPr="009F5643" w:rsidRDefault="00BB769A" w:rsidP="00BB769A">
                      <w:pPr>
                        <w:pStyle w:val="Bezriadkovania"/>
                        <w:jc w:val="center"/>
                        <w:rPr>
                          <w:rFonts w:ascii="Times New Roman" w:hAnsi="Times New Roman" w:cs="Times New Roman"/>
                          <w:b/>
                          <w:bCs/>
                          <w:color w:val="4093E6"/>
                          <w:spacing w:val="-20"/>
                          <w:sz w:val="32"/>
                          <w:szCs w:val="32"/>
                        </w:rPr>
                      </w:pPr>
                      <w:r w:rsidRPr="009F5643">
                        <w:rPr>
                          <w:rFonts w:ascii="Times New Roman" w:hAnsi="Times New Roman" w:cs="Times New Roman"/>
                          <w:b/>
                          <w:bCs/>
                          <w:color w:val="4093E6"/>
                          <w:spacing w:val="-20"/>
                          <w:sz w:val="32"/>
                          <w:szCs w:val="32"/>
                        </w:rPr>
                        <w:t>Slovenská technická univerzita v Bratislave</w:t>
                      </w:r>
                    </w:p>
                    <w:p w14:paraId="5DAD48AF" w14:textId="77777777" w:rsidR="00BB769A" w:rsidRPr="009F5643" w:rsidRDefault="00BB769A" w:rsidP="00BB769A">
                      <w:pPr>
                        <w:pStyle w:val="Bezriadkovania"/>
                        <w:jc w:val="center"/>
                        <w:rPr>
                          <w:rFonts w:ascii="Times New Roman" w:hAnsi="Times New Roman" w:cs="Times New Roman"/>
                          <w:b/>
                          <w:bCs/>
                          <w:color w:val="4093E6"/>
                          <w:spacing w:val="-20"/>
                          <w:sz w:val="32"/>
                          <w:szCs w:val="32"/>
                        </w:rPr>
                      </w:pPr>
                      <w:r w:rsidRPr="009F5643">
                        <w:rPr>
                          <w:rFonts w:ascii="Times New Roman" w:hAnsi="Times New Roman" w:cs="Times New Roman"/>
                          <w:b/>
                          <w:bCs/>
                          <w:color w:val="4093E6"/>
                          <w:spacing w:val="-20"/>
                          <w:sz w:val="32"/>
                          <w:szCs w:val="32"/>
                        </w:rPr>
                        <w:t>Fakulta informatiky a informačných technológií</w:t>
                      </w:r>
                    </w:p>
                    <w:p w14:paraId="5BCA4BD2" w14:textId="77777777" w:rsidR="00BB769A" w:rsidRPr="009F5643" w:rsidRDefault="00BB769A" w:rsidP="00BB769A">
                      <w:pPr>
                        <w:jc w:val="center"/>
                        <w:rPr>
                          <w:rFonts w:cs="Times New Roman"/>
                          <w:spacing w:val="-20"/>
                        </w:rPr>
                      </w:pPr>
                    </w:p>
                  </w:txbxContent>
                </v:textbox>
                <w10:wrap type="square"/>
              </v:shape>
            </w:pict>
          </mc:Fallback>
        </mc:AlternateContent>
      </w:r>
    </w:p>
    <w:p w14:paraId="208076A6" w14:textId="77777777" w:rsidR="00DC5FB0" w:rsidRPr="009F5643" w:rsidRDefault="00DC5FB0" w:rsidP="00C925F6">
      <w:pPr>
        <w:rPr>
          <w:rFonts w:cs="Times New Roman"/>
        </w:rPr>
      </w:pPr>
    </w:p>
    <w:p w14:paraId="7B546EEE" w14:textId="77777777" w:rsidR="006B037E" w:rsidRPr="009F5643" w:rsidRDefault="00BB769A" w:rsidP="00C925F6">
      <w:pPr>
        <w:rPr>
          <w:rFonts w:cs="Times New Roman"/>
        </w:rPr>
      </w:pPr>
      <w:r w:rsidRPr="009F5643">
        <w:rPr>
          <w:rFonts w:cs="Times New Roman"/>
        </w:rPr>
        <mc:AlternateContent>
          <mc:Choice Requires="wps">
            <w:drawing>
              <wp:anchor distT="0" distB="0" distL="114300" distR="114300" simplePos="0" relativeHeight="251665408" behindDoc="0" locked="0" layoutInCell="1" allowOverlap="1" wp14:anchorId="796BE24C" wp14:editId="3AD58468">
                <wp:simplePos x="0" y="0"/>
                <wp:positionH relativeFrom="column">
                  <wp:posOffset>4203680</wp:posOffset>
                </wp:positionH>
                <wp:positionV relativeFrom="paragraph">
                  <wp:posOffset>164880</wp:posOffset>
                </wp:positionV>
                <wp:extent cx="1070527" cy="751631"/>
                <wp:effectExtent l="38100" t="19050" r="15875" b="29845"/>
                <wp:wrapNone/>
                <wp:docPr id="2" name="Freeform: Shape 8"/>
                <wp:cNvGraphicFramePr/>
                <a:graphic xmlns:a="http://schemas.openxmlformats.org/drawingml/2006/main">
                  <a:graphicData uri="http://schemas.microsoft.com/office/word/2010/wordprocessingShape">
                    <wps:wsp>
                      <wps:cNvSpPr/>
                      <wps:spPr>
                        <a:xfrm rot="216141">
                          <a:off x="0" y="0"/>
                          <a:ext cx="1070527" cy="751631"/>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489EDE"/>
                        </a:solidFill>
                        <a:ln>
                          <a:solidFill>
                            <a:srgbClr val="489ED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F6708" id="Freeform: Shape 8" o:spid="_x0000_s1026" style="position:absolute;margin-left:331pt;margin-top:13pt;width:84.3pt;height:59.2pt;rotation:236084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1232,725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" path="m734886,725070l,556776c59720,-143941,1033092,-121057,1161232,281895l734886,725070xe" fillcolor="#489ede" strokecolor="#489ede" strokeweight="1pt">
                <v:stroke joinstyle="miter"/>
                <v:path arrowok="t" o:connecttype="custom" o:connectlocs="677483,751631;0,577172;1070527,292221;677483,751631" o:connectangles="0,0,0,0"/>
              </v:shape>
            </w:pict>
          </mc:Fallback>
        </mc:AlternateContent>
      </w:r>
    </w:p>
    <w:p w14:paraId="71309C3D" w14:textId="77777777" w:rsidR="007A1EE6" w:rsidRPr="009F5643" w:rsidRDefault="00387FD2" w:rsidP="00C925F6">
      <w:pPr>
        <w:rPr>
          <w:rFonts w:cs="Times New Roman"/>
        </w:rPr>
      </w:pPr>
      <w:r w:rsidRPr="009F5643">
        <w:rPr>
          <w:rFonts w:cs="Times New Roman"/>
        </w:rPr>
        <mc:AlternateContent>
          <mc:Choice Requires="wps">
            <w:drawing>
              <wp:anchor distT="0" distB="0" distL="114300" distR="114300" simplePos="0" relativeHeight="251677696" behindDoc="0" locked="0" layoutInCell="1" allowOverlap="1" wp14:anchorId="2C455AEE" wp14:editId="7BBE2B6F">
                <wp:simplePos x="0" y="0"/>
                <wp:positionH relativeFrom="column">
                  <wp:posOffset>4148797</wp:posOffset>
                </wp:positionH>
                <wp:positionV relativeFrom="paragraph">
                  <wp:posOffset>363855</wp:posOffset>
                </wp:positionV>
                <wp:extent cx="199390" cy="167898"/>
                <wp:effectExtent l="15875" t="3175" r="26035" b="6985"/>
                <wp:wrapNone/>
                <wp:docPr id="557774226" name="Freeform: Shape 8"/>
                <wp:cNvGraphicFramePr/>
                <a:graphic xmlns:a="http://schemas.openxmlformats.org/drawingml/2006/main">
                  <a:graphicData uri="http://schemas.microsoft.com/office/word/2010/wordprocessingShape">
                    <wps:wsp>
                      <wps:cNvSpPr/>
                      <wps:spPr>
                        <a:xfrm rot="4880273">
                          <a:off x="0" y="0"/>
                          <a:ext cx="199390" cy="167898"/>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489EDE"/>
                        </a:solidFill>
                        <a:ln>
                          <a:solidFill>
                            <a:srgbClr val="489ED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8DD33" id="Freeform: Shape 8" o:spid="_x0000_s1026" style="position:absolute;margin-left:326.7pt;margin-top:28.65pt;width:15.7pt;height:13.2pt;rotation:5330560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1232,725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" path="m734886,725070l,556776c59720,-143941,1033092,-121057,1161232,281895l734886,725070xe" fillcolor="#489ede" strokecolor="#489ede" strokeweight="1pt">
                <v:stroke joinstyle="miter"/>
                <v:path arrowok="t" o:connecttype="custom" o:connectlocs="126184,167898;0,128928;199390,65276;126184,167898" o:connectangles="0,0,0,0"/>
              </v:shape>
            </w:pict>
          </mc:Fallback>
        </mc:AlternateContent>
      </w:r>
      <w:r w:rsidR="00BF32EA" w:rsidRPr="009F5643">
        <w:rPr>
          <w:rFonts w:cs="Times New Roman"/>
        </w:rPr>
        <mc:AlternateContent>
          <mc:Choice Requires="wps">
            <w:drawing>
              <wp:anchor distT="0" distB="0" distL="114300" distR="114300" simplePos="0" relativeHeight="251659264" behindDoc="0" locked="0" layoutInCell="1" allowOverlap="1" wp14:anchorId="49952C66" wp14:editId="7AD50E42">
                <wp:simplePos x="0" y="0"/>
                <wp:positionH relativeFrom="column">
                  <wp:posOffset>4906645</wp:posOffset>
                </wp:positionH>
                <wp:positionV relativeFrom="paragraph">
                  <wp:posOffset>193716</wp:posOffset>
                </wp:positionV>
                <wp:extent cx="2247900" cy="4276725"/>
                <wp:effectExtent l="342900" t="190500" r="381000" b="238125"/>
                <wp:wrapNone/>
                <wp:docPr id="80" name="Freeform: Shape 5"/>
                <wp:cNvGraphicFramePr/>
                <a:graphic xmlns:a="http://schemas.openxmlformats.org/drawingml/2006/main">
                  <a:graphicData uri="http://schemas.microsoft.com/office/word/2010/wordprocessingShape">
                    <wps:wsp>
                      <wps:cNvSpPr/>
                      <wps:spPr>
                        <a:xfrm>
                          <a:off x="0" y="0"/>
                          <a:ext cx="2247900" cy="4276725"/>
                        </a:xfrm>
                        <a:custGeom>
                          <a:avLst/>
                          <a:gdLst>
                            <a:gd name="connsiteX0" fmla="*/ 0 w 1596788"/>
                            <a:gd name="connsiteY0" fmla="*/ 0 h 3589361"/>
                            <a:gd name="connsiteX1" fmla="*/ 1596788 w 1596788"/>
                            <a:gd name="connsiteY1" fmla="*/ 3589361 h 3589361"/>
                            <a:gd name="connsiteX0" fmla="*/ 0 w 1733300"/>
                            <a:gd name="connsiteY0" fmla="*/ 0 h 3302447"/>
                            <a:gd name="connsiteX1" fmla="*/ 1733300 w 1733300"/>
                            <a:gd name="connsiteY1" fmla="*/ 3302447 h 3302447"/>
                            <a:gd name="connsiteX0" fmla="*/ 0 w 2248561"/>
                            <a:gd name="connsiteY0" fmla="*/ 0 h 4258251"/>
                            <a:gd name="connsiteX1" fmla="*/ 2248561 w 2248561"/>
                            <a:gd name="connsiteY1" fmla="*/ 4258251 h 4258251"/>
                          </a:gdLst>
                          <a:ahLst/>
                          <a:cxnLst>
                            <a:cxn ang="0">
                              <a:pos x="connsiteX0" y="connsiteY0"/>
                            </a:cxn>
                            <a:cxn ang="0">
                              <a:pos x="connsiteX1" y="connsiteY1"/>
                            </a:cxn>
                          </a:cxnLst>
                          <a:rect l="l" t="t" r="r" b="b"/>
                          <a:pathLst>
                            <a:path w="2248561" h="4258251">
                              <a:moveTo>
                                <a:pt x="0" y="0"/>
                              </a:moveTo>
                              <a:lnTo>
                                <a:pt x="2248561" y="4258251"/>
                              </a:lnTo>
                            </a:path>
                          </a:pathLst>
                        </a:custGeom>
                        <a:noFill/>
                        <a:ln w="762000">
                          <a:solidFill>
                            <a:srgbClr val="489ED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465FCF9" id="Freeform: Shape 5" o:spid="_x0000_s1026" style="position:absolute;margin-left:386.35pt;margin-top:15.25pt;width:177pt;height:336.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248561,4258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" path="m,l2248561,4258251e" filled="f" strokecolor="#489ede" strokeweight="60pt">
                <v:stroke joinstyle="miter"/>
                <v:path arrowok="t" o:connecttype="custom" o:connectlocs="0,0;2247900,4276725" o:connectangles="0,0"/>
              </v:shape>
            </w:pict>
          </mc:Fallback>
        </mc:AlternateContent>
      </w:r>
    </w:p>
    <w:p w14:paraId="70E6D30F" w14:textId="77777777" w:rsidR="00C925F6" w:rsidRPr="009F5643" w:rsidRDefault="00BF32EA" w:rsidP="00C925F6">
      <w:pPr>
        <w:rPr>
          <w:rFonts w:cs="Times New Roman"/>
        </w:rPr>
      </w:pPr>
      <w:r w:rsidRPr="009F5643">
        <w:rPr>
          <w:rFonts w:cs="Times New Roman"/>
        </w:rPr>
        <mc:AlternateContent>
          <mc:Choice Requires="wps">
            <w:drawing>
              <wp:anchor distT="0" distB="0" distL="114300" distR="114300" simplePos="0" relativeHeight="251661312" behindDoc="0" locked="0" layoutInCell="1" allowOverlap="1" wp14:anchorId="5A90E593" wp14:editId="03C40BF4">
                <wp:simplePos x="0" y="0"/>
                <wp:positionH relativeFrom="column">
                  <wp:posOffset>-1482725</wp:posOffset>
                </wp:positionH>
                <wp:positionV relativeFrom="paragraph">
                  <wp:posOffset>190541</wp:posOffset>
                </wp:positionV>
                <wp:extent cx="6019800" cy="1644015"/>
                <wp:effectExtent l="381000" t="381000" r="381000" b="387985"/>
                <wp:wrapNone/>
                <wp:docPr id="82" name="Freeform: Shape 7"/>
                <wp:cNvGraphicFramePr/>
                <a:graphic xmlns:a="http://schemas.openxmlformats.org/drawingml/2006/main">
                  <a:graphicData uri="http://schemas.microsoft.com/office/word/2010/wordprocessingShape">
                    <wps:wsp>
                      <wps:cNvSpPr/>
                      <wps:spPr>
                        <a:xfrm>
                          <a:off x="0" y="0"/>
                          <a:ext cx="6019800" cy="1644015"/>
                        </a:xfrm>
                        <a:custGeom>
                          <a:avLst/>
                          <a:gdLst>
                            <a:gd name="connsiteX0" fmla="*/ 0 w 6032310"/>
                            <a:gd name="connsiteY0" fmla="*/ 655092 h 1787856"/>
                            <a:gd name="connsiteX1" fmla="*/ 5036024 w 6032310"/>
                            <a:gd name="connsiteY1" fmla="*/ 1787856 h 1787856"/>
                            <a:gd name="connsiteX2" fmla="*/ 6032310 w 6032310"/>
                            <a:gd name="connsiteY2" fmla="*/ 0 h 1787856"/>
                            <a:gd name="connsiteX0" fmla="*/ 0 w 5841227"/>
                            <a:gd name="connsiteY0" fmla="*/ 286534 h 1419298"/>
                            <a:gd name="connsiteX1" fmla="*/ 5036024 w 5841227"/>
                            <a:gd name="connsiteY1" fmla="*/ 1419298 h 1419298"/>
                            <a:gd name="connsiteX2" fmla="*/ 5841227 w 5841227"/>
                            <a:gd name="connsiteY2" fmla="*/ 0 h 1419298"/>
                            <a:gd name="connsiteX0" fmla="*/ 0 w 6073259"/>
                            <a:gd name="connsiteY0" fmla="*/ 723284 h 1856048"/>
                            <a:gd name="connsiteX1" fmla="*/ 5036024 w 6073259"/>
                            <a:gd name="connsiteY1" fmla="*/ 1856048 h 1856048"/>
                            <a:gd name="connsiteX2" fmla="*/ 6073259 w 6073259"/>
                            <a:gd name="connsiteY2" fmla="*/ 0 h 1856048"/>
                            <a:gd name="connsiteX0" fmla="*/ 0 w 6277979"/>
                            <a:gd name="connsiteY0" fmla="*/ 832500 h 1965264"/>
                            <a:gd name="connsiteX1" fmla="*/ 5036024 w 6277979"/>
                            <a:gd name="connsiteY1" fmla="*/ 1965264 h 1965264"/>
                            <a:gd name="connsiteX2" fmla="*/ 6277979 w 6277979"/>
                            <a:gd name="connsiteY2" fmla="*/ 0 h 1965264"/>
                            <a:gd name="connsiteX0" fmla="*/ 0 w 6373520"/>
                            <a:gd name="connsiteY0" fmla="*/ 900759 h 2033523"/>
                            <a:gd name="connsiteX1" fmla="*/ 5036024 w 6373520"/>
                            <a:gd name="connsiteY1" fmla="*/ 2033523 h 2033523"/>
                            <a:gd name="connsiteX2" fmla="*/ 6373520 w 6373520"/>
                            <a:gd name="connsiteY2" fmla="*/ 0 h 2033523"/>
                            <a:gd name="connsiteX0" fmla="*/ 0 w 5595594"/>
                            <a:gd name="connsiteY0" fmla="*/ 382079 h 1514843"/>
                            <a:gd name="connsiteX1" fmla="*/ 5036024 w 5595594"/>
                            <a:gd name="connsiteY1" fmla="*/ 1514843 h 1514843"/>
                            <a:gd name="connsiteX2" fmla="*/ 5595594 w 5595594"/>
                            <a:gd name="connsiteY2" fmla="*/ 0 h 1514843"/>
                            <a:gd name="connsiteX0" fmla="*/ 0 w 5472752"/>
                            <a:gd name="connsiteY0" fmla="*/ 382079 h 1514843"/>
                            <a:gd name="connsiteX1" fmla="*/ 5036024 w 5472752"/>
                            <a:gd name="connsiteY1" fmla="*/ 1514843 h 1514843"/>
                            <a:gd name="connsiteX2" fmla="*/ 5472752 w 5472752"/>
                            <a:gd name="connsiteY2" fmla="*/ 0 h 1514843"/>
                            <a:gd name="connsiteX0" fmla="*/ 0 w 5472752"/>
                            <a:gd name="connsiteY0" fmla="*/ 491288 h 1624052"/>
                            <a:gd name="connsiteX1" fmla="*/ 5036024 w 5472752"/>
                            <a:gd name="connsiteY1" fmla="*/ 1624052 h 1624052"/>
                            <a:gd name="connsiteX2" fmla="*/ 5472752 w 5472752"/>
                            <a:gd name="connsiteY2" fmla="*/ 0 h 1624052"/>
                            <a:gd name="connsiteX0" fmla="*/ 0 w 5645672"/>
                            <a:gd name="connsiteY0" fmla="*/ 491288 h 1793369"/>
                            <a:gd name="connsiteX1" fmla="*/ 5645672 w 5645672"/>
                            <a:gd name="connsiteY1" fmla="*/ 1793369 h 1793369"/>
                            <a:gd name="connsiteX2" fmla="*/ 5472752 w 5645672"/>
                            <a:gd name="connsiteY2" fmla="*/ 0 h 1793369"/>
                            <a:gd name="connsiteX0" fmla="*/ 0 w 6086959"/>
                            <a:gd name="connsiteY0" fmla="*/ 327503 h 1629584"/>
                            <a:gd name="connsiteX1" fmla="*/ 5645672 w 6086959"/>
                            <a:gd name="connsiteY1" fmla="*/ 1629584 h 1629584"/>
                            <a:gd name="connsiteX2" fmla="*/ 6086959 w 6086959"/>
                            <a:gd name="connsiteY2" fmla="*/ 0 h 1629584"/>
                            <a:gd name="connsiteX0" fmla="*/ 0 w 6209798"/>
                            <a:gd name="connsiteY0" fmla="*/ 327503 h 1629584"/>
                            <a:gd name="connsiteX1" fmla="*/ 5645672 w 6209798"/>
                            <a:gd name="connsiteY1" fmla="*/ 1629584 h 1629584"/>
                            <a:gd name="connsiteX2" fmla="*/ 6209798 w 6209798"/>
                            <a:gd name="connsiteY2" fmla="*/ 0 h 1629584"/>
                            <a:gd name="connsiteX0" fmla="*/ 0 w 6332631"/>
                            <a:gd name="connsiteY0" fmla="*/ 327503 h 1629584"/>
                            <a:gd name="connsiteX1" fmla="*/ 5645672 w 6332631"/>
                            <a:gd name="connsiteY1" fmla="*/ 1629584 h 1629584"/>
                            <a:gd name="connsiteX2" fmla="*/ 6332631 w 6332631"/>
                            <a:gd name="connsiteY2" fmla="*/ 0 h 1629584"/>
                            <a:gd name="connsiteX0" fmla="*/ 0 w 6332631"/>
                            <a:gd name="connsiteY0" fmla="*/ 395749 h 1697830"/>
                            <a:gd name="connsiteX1" fmla="*/ 5645672 w 6332631"/>
                            <a:gd name="connsiteY1" fmla="*/ 1697830 h 1697830"/>
                            <a:gd name="connsiteX2" fmla="*/ 6332631 w 6332631"/>
                            <a:gd name="connsiteY2" fmla="*/ 0 h 1697830"/>
                            <a:gd name="connsiteX0" fmla="*/ 0 w 6474009"/>
                            <a:gd name="connsiteY0" fmla="*/ 395749 h 1697830"/>
                            <a:gd name="connsiteX1" fmla="*/ 5645672 w 6474009"/>
                            <a:gd name="connsiteY1" fmla="*/ 1697830 h 1697830"/>
                            <a:gd name="connsiteX2" fmla="*/ 6474009 w 6474009"/>
                            <a:gd name="connsiteY2" fmla="*/ 0 h 1697830"/>
                            <a:gd name="connsiteX0" fmla="*/ 0 w 6392121"/>
                            <a:gd name="connsiteY0" fmla="*/ 204627 h 1506708"/>
                            <a:gd name="connsiteX1" fmla="*/ 5645672 w 6392121"/>
                            <a:gd name="connsiteY1" fmla="*/ 1506708 h 1506708"/>
                            <a:gd name="connsiteX2" fmla="*/ 6392121 w 6392121"/>
                            <a:gd name="connsiteY2" fmla="*/ 0 h 1506708"/>
                            <a:gd name="connsiteX0" fmla="*/ 0 w 6023619"/>
                            <a:gd name="connsiteY0" fmla="*/ 204627 h 1506708"/>
                            <a:gd name="connsiteX1" fmla="*/ 5645672 w 6023619"/>
                            <a:gd name="connsiteY1" fmla="*/ 1506708 h 1506708"/>
                            <a:gd name="connsiteX2" fmla="*/ 6023619 w 6023619"/>
                            <a:gd name="connsiteY2" fmla="*/ 0 h 1506708"/>
                            <a:gd name="connsiteX0" fmla="*/ 0 w 6023619"/>
                            <a:gd name="connsiteY0" fmla="*/ 327496 h 1629577"/>
                            <a:gd name="connsiteX1" fmla="*/ 5645672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584693"/>
                            <a:gd name="connsiteX1" fmla="*/ 5684187 w 6023619"/>
                            <a:gd name="connsiteY1" fmla="*/ 1584693 h 1584693"/>
                            <a:gd name="connsiteX2" fmla="*/ 6023619 w 6023619"/>
                            <a:gd name="connsiteY2" fmla="*/ 0 h 1584693"/>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77259 w 6023619"/>
                            <a:gd name="connsiteY1" fmla="*/ 1618360 h 1618360"/>
                            <a:gd name="connsiteX2" fmla="*/ 6023619 w 6023619"/>
                            <a:gd name="connsiteY2" fmla="*/ 0 h 1618360"/>
                          </a:gdLst>
                          <a:ahLst/>
                          <a:cxnLst>
                            <a:cxn ang="0">
                              <a:pos x="connsiteX0" y="connsiteY0"/>
                            </a:cxn>
                            <a:cxn ang="0">
                              <a:pos x="connsiteX1" y="connsiteY1"/>
                            </a:cxn>
                            <a:cxn ang="0">
                              <a:pos x="connsiteX2" y="connsiteY2"/>
                            </a:cxn>
                          </a:cxnLst>
                          <a:rect l="l" t="t" r="r" b="b"/>
                          <a:pathLst>
                            <a:path w="6023619" h="1618360">
                              <a:moveTo>
                                <a:pt x="0" y="327496"/>
                              </a:moveTo>
                              <a:lnTo>
                                <a:pt x="5677259" y="1618360"/>
                              </a:lnTo>
                              <a:lnTo>
                                <a:pt x="6023619" y="0"/>
                              </a:lnTo>
                            </a:path>
                          </a:pathLst>
                        </a:custGeom>
                        <a:solidFill>
                          <a:schemeClr val="bg2">
                            <a:lumMod val="10000"/>
                          </a:schemeClr>
                        </a:solidFill>
                        <a:ln w="762000" cap="rnd">
                          <a:solidFill>
                            <a:srgbClr val="489EDE"/>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C42A5" id="Freeform: Shape 7" o:spid="_x0000_s1026" style="position:absolute;margin-left:-116.75pt;margin-top:15pt;width:474pt;height:12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23619,161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" path="m,327496l5677259,1618360,6023619,e" fillcolor="#161616 [334]" strokecolor="#489ede" strokeweight="60pt">
                <v:stroke endcap="round"/>
                <v:path arrowok="t" o:connecttype="custom" o:connectlocs="0,332688;5673660,1644015;6019800,0" o:connectangles="0,0,0"/>
              </v:shape>
            </w:pict>
          </mc:Fallback>
        </mc:AlternateContent>
      </w:r>
    </w:p>
    <w:p w14:paraId="623BCCE0" w14:textId="77777777" w:rsidR="00BC4C7E" w:rsidRPr="009F5643" w:rsidRDefault="00F0444B" w:rsidP="00C925F6">
      <w:pPr>
        <w:rPr>
          <w:rFonts w:cs="Times New Roman"/>
        </w:rPr>
      </w:pPr>
      <w:r w:rsidRPr="009F5643">
        <w:rPr>
          <w:rFonts w:cs="Times New Roman"/>
        </w:rPr>
        <mc:AlternateContent>
          <mc:Choice Requires="wps">
            <w:drawing>
              <wp:anchor distT="0" distB="0" distL="114300" distR="114300" simplePos="0" relativeHeight="251662336" behindDoc="0" locked="0" layoutInCell="1" allowOverlap="1" wp14:anchorId="130B3110" wp14:editId="2F65E6BD">
                <wp:simplePos x="0" y="0"/>
                <wp:positionH relativeFrom="column">
                  <wp:posOffset>4536440</wp:posOffset>
                </wp:positionH>
                <wp:positionV relativeFrom="paragraph">
                  <wp:posOffset>1057910</wp:posOffset>
                </wp:positionV>
                <wp:extent cx="1536065" cy="869950"/>
                <wp:effectExtent l="0" t="0" r="0" b="6350"/>
                <wp:wrapNone/>
                <wp:docPr id="86" name="Textové pole 86"/>
                <wp:cNvGraphicFramePr/>
                <a:graphic xmlns:a="http://schemas.openxmlformats.org/drawingml/2006/main">
                  <a:graphicData uri="http://schemas.microsoft.com/office/word/2010/wordprocessingShape">
                    <wps:wsp>
                      <wps:cNvSpPr txBox="1"/>
                      <wps:spPr>
                        <a:xfrm>
                          <a:off x="0" y="0"/>
                          <a:ext cx="1536065" cy="869950"/>
                        </a:xfrm>
                        <a:prstGeom prst="rect">
                          <a:avLst/>
                        </a:prstGeom>
                        <a:noFill/>
                        <a:ln w="6350">
                          <a:noFill/>
                        </a:ln>
                      </wps:spPr>
                      <wps:txbx>
                        <w:txbxContent>
                          <w:p w14:paraId="71CD0B27" w14:textId="77777777" w:rsidR="00F0444B" w:rsidRPr="009F5643" w:rsidRDefault="00F0444B" w:rsidP="00F044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B3110" id="Textové pole 86" o:spid="_x0000_s1029" type="#_x0000_t202" style="position:absolute;left:0;text-align:left;margin-left:357.2pt;margin-top:83.3pt;width:120.95pt;height: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" filled="f" stroked="f" strokeweight=".5pt">
                <v:textbox>
                  <w:txbxContent>
                    <w:p w14:paraId="71CD0B27" w14:textId="77777777" w:rsidR="00F0444B" w:rsidRPr="009F5643" w:rsidRDefault="00F0444B" w:rsidP="00F0444B"/>
                  </w:txbxContent>
                </v:textbox>
              </v:shape>
            </w:pict>
          </mc:Fallback>
        </mc:AlternateContent>
      </w:r>
    </w:p>
    <w:p w14:paraId="2B2F92E8" w14:textId="77777777" w:rsidR="00BC4C7E" w:rsidRPr="009F5643" w:rsidRDefault="00BC4C7E" w:rsidP="00C925F6">
      <w:pPr>
        <w:rPr>
          <w:rFonts w:cs="Times New Roman"/>
        </w:rPr>
      </w:pPr>
    </w:p>
    <w:p w14:paraId="5B23867A" w14:textId="77777777" w:rsidR="00BC4C7E" w:rsidRPr="009F5643" w:rsidRDefault="00BC4C7E" w:rsidP="00C925F6">
      <w:pPr>
        <w:rPr>
          <w:rFonts w:cs="Times New Roman"/>
        </w:rPr>
      </w:pPr>
    </w:p>
    <w:p w14:paraId="7CEAD8FF" w14:textId="77777777" w:rsidR="00F0444B" w:rsidRPr="009F5643" w:rsidRDefault="00F0444B" w:rsidP="00C925F6">
      <w:pPr>
        <w:rPr>
          <w:rFonts w:cs="Times New Roman"/>
        </w:rPr>
      </w:pPr>
    </w:p>
    <w:p w14:paraId="5893B74E" w14:textId="77777777" w:rsidR="00F0444B" w:rsidRPr="009F5643" w:rsidRDefault="00F0444B" w:rsidP="00C925F6">
      <w:pPr>
        <w:rPr>
          <w:rFonts w:cs="Times New Roman"/>
        </w:rPr>
      </w:pPr>
    </w:p>
    <w:p w14:paraId="35EC112A" w14:textId="77777777" w:rsidR="00F0444B" w:rsidRPr="009F5643" w:rsidRDefault="00F0444B" w:rsidP="00C925F6">
      <w:pPr>
        <w:rPr>
          <w:rFonts w:cs="Times New Roman"/>
        </w:rPr>
      </w:pPr>
    </w:p>
    <w:p w14:paraId="3C5B4C54" w14:textId="77777777" w:rsidR="00F0444B" w:rsidRPr="009F5643" w:rsidRDefault="00F0444B" w:rsidP="00C925F6">
      <w:pPr>
        <w:rPr>
          <w:rFonts w:cs="Times New Roman"/>
        </w:rPr>
      </w:pPr>
    </w:p>
    <w:p w14:paraId="158C04B7" w14:textId="77777777" w:rsidR="00F0444B" w:rsidRPr="009F5643" w:rsidRDefault="00F0444B" w:rsidP="00C925F6">
      <w:pPr>
        <w:rPr>
          <w:rFonts w:cs="Times New Roman"/>
        </w:rPr>
      </w:pPr>
    </w:p>
    <w:p w14:paraId="34C03E7A" w14:textId="3AD2E31A" w:rsidR="009B1D2F" w:rsidRPr="009F5643" w:rsidRDefault="00387FD2" w:rsidP="00C925F6">
      <w:pPr>
        <w:rPr>
          <w:rFonts w:cs="Times New Roman"/>
        </w:rPr>
      </w:pPr>
      <w:r w:rsidRPr="009F5643">
        <w:rPr>
          <w:rFonts w:cs="Times New Roman"/>
        </w:rPr>
        <mc:AlternateContent>
          <mc:Choice Requires="wps">
            <w:drawing>
              <wp:anchor distT="45720" distB="45720" distL="114300" distR="114300" simplePos="0" relativeHeight="251675648" behindDoc="0" locked="0" layoutInCell="1" allowOverlap="1" wp14:anchorId="7351B5C7" wp14:editId="20B77A52">
                <wp:simplePos x="0" y="0"/>
                <wp:positionH relativeFrom="column">
                  <wp:posOffset>-356870</wp:posOffset>
                </wp:positionH>
                <wp:positionV relativeFrom="paragraph">
                  <wp:posOffset>-372110</wp:posOffset>
                </wp:positionV>
                <wp:extent cx="5029200" cy="676275"/>
                <wp:effectExtent l="0" t="0" r="0" b="0"/>
                <wp:wrapSquare wrapText="bothSides"/>
                <wp:docPr id="7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676275"/>
                        </a:xfrm>
                        <a:prstGeom prst="rect">
                          <a:avLst/>
                        </a:prstGeom>
                        <a:noFill/>
                        <a:ln w="9525">
                          <a:noFill/>
                          <a:miter lim="800000"/>
                          <a:headEnd/>
                          <a:tailEnd/>
                        </a:ln>
                      </wps:spPr>
                      <wps:txbx>
                        <w:txbxContent>
                          <w:p w14:paraId="2C2EB420" w14:textId="1ED23F8E" w:rsidR="00BB769A" w:rsidRPr="009F5643" w:rsidRDefault="00BB769A" w:rsidP="00BB769A">
                            <w:pPr>
                              <w:pStyle w:val="Bezriadkovania"/>
                              <w:rPr>
                                <w:rFonts w:ascii="Times New Roman" w:hAnsi="Times New Roman" w:cs="Times New Roman"/>
                                <w:b/>
                                <w:bCs/>
                                <w:color w:val="0D0D0D" w:themeColor="text1" w:themeTint="F2"/>
                                <w:spacing w:val="-20"/>
                                <w:sz w:val="32"/>
                                <w:szCs w:val="32"/>
                              </w:rPr>
                            </w:pPr>
                            <w:r w:rsidRPr="009F5643">
                              <w:rPr>
                                <w:rFonts w:ascii="Times New Roman" w:hAnsi="Times New Roman" w:cs="Times New Roman"/>
                                <w:b/>
                                <w:bCs/>
                                <w:color w:val="0D0D0D" w:themeColor="text1" w:themeTint="F2"/>
                                <w:spacing w:val="-20"/>
                                <w:sz w:val="32"/>
                                <w:szCs w:val="32"/>
                              </w:rPr>
                              <w:t>Samuel Kohút | ID: 116213</w:t>
                            </w:r>
                            <w:r w:rsidR="00E24814" w:rsidRPr="009F5643">
                              <w:rPr>
                                <w:rFonts w:ascii="Times New Roman" w:hAnsi="Times New Roman" w:cs="Times New Roman"/>
                                <w:b/>
                                <w:bCs/>
                                <w:color w:val="0D0D0D" w:themeColor="text1" w:themeTint="F2"/>
                                <w:spacing w:val="-20"/>
                                <w:sz w:val="32"/>
                                <w:szCs w:val="32"/>
                              </w:rPr>
                              <w:t xml:space="preserve"> </w:t>
                            </w:r>
                            <w:r w:rsidR="00E24814" w:rsidRPr="009F5643">
                              <w:rPr>
                                <w:rFonts w:ascii="Times New Roman" w:hAnsi="Times New Roman" w:cs="Times New Roman"/>
                                <w:b/>
                                <w:bCs/>
                                <w:color w:val="0D0D0D" w:themeColor="text1" w:themeTint="F2"/>
                                <w:spacing w:val="-20"/>
                              </w:rPr>
                              <w:t>&amp;</w:t>
                            </w:r>
                            <w:r w:rsidR="00E24814" w:rsidRPr="009F5643">
                              <w:rPr>
                                <w:rFonts w:ascii="Times New Roman" w:hAnsi="Times New Roman" w:cs="Times New Roman"/>
                                <w:b/>
                                <w:bCs/>
                                <w:color w:val="0D0D0D" w:themeColor="text1" w:themeTint="F2"/>
                                <w:spacing w:val="-20"/>
                                <w:sz w:val="32"/>
                                <w:szCs w:val="32"/>
                              </w:rPr>
                              <w:t xml:space="preserve"> </w:t>
                            </w:r>
                            <w:proofErr w:type="spellStart"/>
                            <w:r w:rsidR="00E24814" w:rsidRPr="009F5643">
                              <w:rPr>
                                <w:rFonts w:ascii="Times New Roman" w:hAnsi="Times New Roman" w:cs="Times New Roman"/>
                                <w:b/>
                                <w:bCs/>
                                <w:color w:val="0D0D0D" w:themeColor="text1" w:themeTint="F2"/>
                                <w:spacing w:val="-20"/>
                                <w:sz w:val="32"/>
                                <w:szCs w:val="32"/>
                              </w:rPr>
                              <w:t>Mykhailo</w:t>
                            </w:r>
                            <w:proofErr w:type="spellEnd"/>
                            <w:r w:rsidR="00E24814" w:rsidRPr="009F5643">
                              <w:rPr>
                                <w:rFonts w:ascii="Times New Roman" w:hAnsi="Times New Roman" w:cs="Times New Roman"/>
                                <w:b/>
                                <w:bCs/>
                                <w:color w:val="0D0D0D" w:themeColor="text1" w:themeTint="F2"/>
                                <w:spacing w:val="-20"/>
                                <w:sz w:val="32"/>
                                <w:szCs w:val="32"/>
                              </w:rPr>
                              <w:t xml:space="preserve"> </w:t>
                            </w:r>
                            <w:proofErr w:type="spellStart"/>
                            <w:r w:rsidR="00E24814" w:rsidRPr="009F5643">
                              <w:rPr>
                                <w:rFonts w:ascii="Times New Roman" w:hAnsi="Times New Roman" w:cs="Times New Roman"/>
                                <w:b/>
                                <w:bCs/>
                                <w:color w:val="0D0D0D" w:themeColor="text1" w:themeTint="F2"/>
                                <w:spacing w:val="-20"/>
                                <w:sz w:val="32"/>
                                <w:szCs w:val="32"/>
                              </w:rPr>
                              <w:t>Sichkaruk</w:t>
                            </w:r>
                            <w:proofErr w:type="spellEnd"/>
                            <w:r w:rsidR="00E24814" w:rsidRPr="009F5643">
                              <w:rPr>
                                <w:rFonts w:ascii="Times New Roman" w:hAnsi="Times New Roman" w:cs="Times New Roman"/>
                                <w:b/>
                                <w:bCs/>
                                <w:color w:val="0D0D0D" w:themeColor="text1" w:themeTint="F2"/>
                                <w:spacing w:val="-20"/>
                                <w:sz w:val="32"/>
                                <w:szCs w:val="32"/>
                              </w:rPr>
                              <w:t xml:space="preserve"> | ID:</w:t>
                            </w:r>
                            <w:r w:rsidR="00E24814" w:rsidRPr="009F5643">
                              <w:t xml:space="preserve"> </w:t>
                            </w:r>
                            <w:r w:rsidR="00E24814" w:rsidRPr="009F5643">
                              <w:rPr>
                                <w:rFonts w:ascii="Times New Roman" w:hAnsi="Times New Roman" w:cs="Times New Roman"/>
                                <w:b/>
                                <w:bCs/>
                                <w:color w:val="0D0D0D" w:themeColor="text1" w:themeTint="F2"/>
                                <w:spacing w:val="-20"/>
                                <w:sz w:val="32"/>
                                <w:szCs w:val="32"/>
                              </w:rPr>
                              <w:t>110978</w:t>
                            </w:r>
                            <w:r w:rsidRPr="009F5643">
                              <w:rPr>
                                <w:rFonts w:ascii="Times New Roman" w:hAnsi="Times New Roman" w:cs="Times New Roman"/>
                                <w:b/>
                                <w:bCs/>
                                <w:color w:val="0D0D0D" w:themeColor="text1" w:themeTint="F2"/>
                                <w:spacing w:val="-20"/>
                              </w:rPr>
                              <w:t xml:space="preserve"> </w:t>
                            </w:r>
                            <w:r w:rsidR="00E24814" w:rsidRPr="009F5643">
                              <w:rPr>
                                <w:rFonts w:ascii="Times New Roman" w:hAnsi="Times New Roman" w:cs="Times New Roman"/>
                                <w:b/>
                                <w:bCs/>
                                <w:color w:val="0D0D0D" w:themeColor="text1" w:themeTint="F2"/>
                                <w:spacing w:val="-20"/>
                              </w:rPr>
                              <w:t xml:space="preserve"> </w:t>
                            </w:r>
                          </w:p>
                          <w:p w14:paraId="16C0EA85" w14:textId="1CC90A6D" w:rsidR="00BB769A" w:rsidRPr="009F5643" w:rsidRDefault="0017323E" w:rsidP="00BB769A">
                            <w:pPr>
                              <w:rPr>
                                <w:rFonts w:cs="Times New Roman"/>
                                <w:b/>
                                <w:bCs/>
                                <w:color w:val="4093E6"/>
                                <w:spacing w:val="-20"/>
                                <w:sz w:val="40"/>
                                <w:szCs w:val="40"/>
                              </w:rPr>
                            </w:pPr>
                            <w:r w:rsidRPr="009F5643">
                              <w:rPr>
                                <w:rFonts w:cs="Times New Roman"/>
                                <w:b/>
                                <w:bCs/>
                                <w:color w:val="4093E6"/>
                                <w:spacing w:val="-20"/>
                                <w:sz w:val="40"/>
                                <w:szCs w:val="40"/>
                              </w:rPr>
                              <w:t>Architektúra informačných systémov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1B5C7" id="_x0000_s1030" type="#_x0000_t202" style="position:absolute;left:0;text-align:left;margin-left:-28.1pt;margin-top:-29.3pt;width:396pt;height:53.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" filled="f" stroked="f">
                <v:textbox>
                  <w:txbxContent>
                    <w:p w14:paraId="2C2EB420" w14:textId="1ED23F8E" w:rsidR="00BB769A" w:rsidRPr="009F5643" w:rsidRDefault="00BB769A" w:rsidP="00BB769A">
                      <w:pPr>
                        <w:pStyle w:val="Bezriadkovania"/>
                        <w:rPr>
                          <w:rFonts w:ascii="Times New Roman" w:hAnsi="Times New Roman" w:cs="Times New Roman"/>
                          <w:b/>
                          <w:bCs/>
                          <w:color w:val="0D0D0D" w:themeColor="text1" w:themeTint="F2"/>
                          <w:spacing w:val="-20"/>
                          <w:sz w:val="32"/>
                          <w:szCs w:val="32"/>
                        </w:rPr>
                      </w:pPr>
                      <w:r w:rsidRPr="009F5643">
                        <w:rPr>
                          <w:rFonts w:ascii="Times New Roman" w:hAnsi="Times New Roman" w:cs="Times New Roman"/>
                          <w:b/>
                          <w:bCs/>
                          <w:color w:val="0D0D0D" w:themeColor="text1" w:themeTint="F2"/>
                          <w:spacing w:val="-20"/>
                          <w:sz w:val="32"/>
                          <w:szCs w:val="32"/>
                        </w:rPr>
                        <w:t>Samuel Kohút | ID: 116213</w:t>
                      </w:r>
                      <w:r w:rsidR="00E24814" w:rsidRPr="009F5643">
                        <w:rPr>
                          <w:rFonts w:ascii="Times New Roman" w:hAnsi="Times New Roman" w:cs="Times New Roman"/>
                          <w:b/>
                          <w:bCs/>
                          <w:color w:val="0D0D0D" w:themeColor="text1" w:themeTint="F2"/>
                          <w:spacing w:val="-20"/>
                          <w:sz w:val="32"/>
                          <w:szCs w:val="32"/>
                        </w:rPr>
                        <w:t xml:space="preserve"> </w:t>
                      </w:r>
                      <w:r w:rsidR="00E24814" w:rsidRPr="009F5643">
                        <w:rPr>
                          <w:rFonts w:ascii="Times New Roman" w:hAnsi="Times New Roman" w:cs="Times New Roman"/>
                          <w:b/>
                          <w:bCs/>
                          <w:color w:val="0D0D0D" w:themeColor="text1" w:themeTint="F2"/>
                          <w:spacing w:val="-20"/>
                        </w:rPr>
                        <w:t>&amp;</w:t>
                      </w:r>
                      <w:r w:rsidR="00E24814" w:rsidRPr="009F5643">
                        <w:rPr>
                          <w:rFonts w:ascii="Times New Roman" w:hAnsi="Times New Roman" w:cs="Times New Roman"/>
                          <w:b/>
                          <w:bCs/>
                          <w:color w:val="0D0D0D" w:themeColor="text1" w:themeTint="F2"/>
                          <w:spacing w:val="-20"/>
                          <w:sz w:val="32"/>
                          <w:szCs w:val="32"/>
                        </w:rPr>
                        <w:t xml:space="preserve"> </w:t>
                      </w:r>
                      <w:proofErr w:type="spellStart"/>
                      <w:r w:rsidR="00E24814" w:rsidRPr="009F5643">
                        <w:rPr>
                          <w:rFonts w:ascii="Times New Roman" w:hAnsi="Times New Roman" w:cs="Times New Roman"/>
                          <w:b/>
                          <w:bCs/>
                          <w:color w:val="0D0D0D" w:themeColor="text1" w:themeTint="F2"/>
                          <w:spacing w:val="-20"/>
                          <w:sz w:val="32"/>
                          <w:szCs w:val="32"/>
                        </w:rPr>
                        <w:t>Mykhailo</w:t>
                      </w:r>
                      <w:proofErr w:type="spellEnd"/>
                      <w:r w:rsidR="00E24814" w:rsidRPr="009F5643">
                        <w:rPr>
                          <w:rFonts w:ascii="Times New Roman" w:hAnsi="Times New Roman" w:cs="Times New Roman"/>
                          <w:b/>
                          <w:bCs/>
                          <w:color w:val="0D0D0D" w:themeColor="text1" w:themeTint="F2"/>
                          <w:spacing w:val="-20"/>
                          <w:sz w:val="32"/>
                          <w:szCs w:val="32"/>
                        </w:rPr>
                        <w:t xml:space="preserve"> </w:t>
                      </w:r>
                      <w:proofErr w:type="spellStart"/>
                      <w:r w:rsidR="00E24814" w:rsidRPr="009F5643">
                        <w:rPr>
                          <w:rFonts w:ascii="Times New Roman" w:hAnsi="Times New Roman" w:cs="Times New Roman"/>
                          <w:b/>
                          <w:bCs/>
                          <w:color w:val="0D0D0D" w:themeColor="text1" w:themeTint="F2"/>
                          <w:spacing w:val="-20"/>
                          <w:sz w:val="32"/>
                          <w:szCs w:val="32"/>
                        </w:rPr>
                        <w:t>Sichkaruk</w:t>
                      </w:r>
                      <w:proofErr w:type="spellEnd"/>
                      <w:r w:rsidR="00E24814" w:rsidRPr="009F5643">
                        <w:rPr>
                          <w:rFonts w:ascii="Times New Roman" w:hAnsi="Times New Roman" w:cs="Times New Roman"/>
                          <w:b/>
                          <w:bCs/>
                          <w:color w:val="0D0D0D" w:themeColor="text1" w:themeTint="F2"/>
                          <w:spacing w:val="-20"/>
                          <w:sz w:val="32"/>
                          <w:szCs w:val="32"/>
                        </w:rPr>
                        <w:t xml:space="preserve"> | ID:</w:t>
                      </w:r>
                      <w:r w:rsidR="00E24814" w:rsidRPr="009F5643">
                        <w:t xml:space="preserve"> </w:t>
                      </w:r>
                      <w:r w:rsidR="00E24814" w:rsidRPr="009F5643">
                        <w:rPr>
                          <w:rFonts w:ascii="Times New Roman" w:hAnsi="Times New Roman" w:cs="Times New Roman"/>
                          <w:b/>
                          <w:bCs/>
                          <w:color w:val="0D0D0D" w:themeColor="text1" w:themeTint="F2"/>
                          <w:spacing w:val="-20"/>
                          <w:sz w:val="32"/>
                          <w:szCs w:val="32"/>
                        </w:rPr>
                        <w:t>110978</w:t>
                      </w:r>
                      <w:r w:rsidRPr="009F5643">
                        <w:rPr>
                          <w:rFonts w:ascii="Times New Roman" w:hAnsi="Times New Roman" w:cs="Times New Roman"/>
                          <w:b/>
                          <w:bCs/>
                          <w:color w:val="0D0D0D" w:themeColor="text1" w:themeTint="F2"/>
                          <w:spacing w:val="-20"/>
                        </w:rPr>
                        <w:t xml:space="preserve"> </w:t>
                      </w:r>
                      <w:r w:rsidR="00E24814" w:rsidRPr="009F5643">
                        <w:rPr>
                          <w:rFonts w:ascii="Times New Roman" w:hAnsi="Times New Roman" w:cs="Times New Roman"/>
                          <w:b/>
                          <w:bCs/>
                          <w:color w:val="0D0D0D" w:themeColor="text1" w:themeTint="F2"/>
                          <w:spacing w:val="-20"/>
                        </w:rPr>
                        <w:t xml:space="preserve"> </w:t>
                      </w:r>
                    </w:p>
                    <w:p w14:paraId="16C0EA85" w14:textId="1CC90A6D" w:rsidR="00BB769A" w:rsidRPr="009F5643" w:rsidRDefault="0017323E" w:rsidP="00BB769A">
                      <w:pPr>
                        <w:rPr>
                          <w:rFonts w:cs="Times New Roman"/>
                          <w:b/>
                          <w:bCs/>
                          <w:color w:val="4093E6"/>
                          <w:spacing w:val="-20"/>
                          <w:sz w:val="40"/>
                          <w:szCs w:val="40"/>
                        </w:rPr>
                      </w:pPr>
                      <w:r w:rsidRPr="009F5643">
                        <w:rPr>
                          <w:rFonts w:cs="Times New Roman"/>
                          <w:b/>
                          <w:bCs/>
                          <w:color w:val="4093E6"/>
                          <w:spacing w:val="-20"/>
                          <w:sz w:val="40"/>
                          <w:szCs w:val="40"/>
                        </w:rPr>
                        <w:t>Architektúra informačných systémov</w:t>
                      </w:r>
                    </w:p>
                  </w:txbxContent>
                </v:textbox>
                <w10:wrap type="square"/>
              </v:shape>
            </w:pict>
          </mc:Fallback>
        </mc:AlternateContent>
      </w:r>
    </w:p>
    <w:sdt>
      <w:sdtPr>
        <w:rPr>
          <w:rFonts w:eastAsiaTheme="minorHAnsi" w:cstheme="minorBidi"/>
          <w:b w:val="0"/>
          <w:color w:val="auto"/>
          <w:sz w:val="22"/>
          <w:szCs w:val="22"/>
          <w:lang w:eastAsia="en-US"/>
        </w:rPr>
        <w:id w:val="2045407133"/>
        <w:docPartObj>
          <w:docPartGallery w:val="Table of Contents"/>
          <w:docPartUnique/>
        </w:docPartObj>
      </w:sdtPr>
      <w:sdtEndPr>
        <w:rPr>
          <w:bCs/>
          <w:sz w:val="24"/>
        </w:rPr>
      </w:sdtEndPr>
      <w:sdtContent>
        <w:p w14:paraId="4E299CB2" w14:textId="77777777" w:rsidR="003410B1" w:rsidRPr="009F5643" w:rsidRDefault="003410B1" w:rsidP="003410B1">
          <w:pPr>
            <w:pStyle w:val="Hlavikaobsahu"/>
            <w:numPr>
              <w:ilvl w:val="0"/>
              <w:numId w:val="0"/>
            </w:numPr>
            <w:ind w:left="432" w:hanging="432"/>
          </w:pPr>
          <w:r w:rsidRPr="009F5643">
            <w:t>Obsah</w:t>
          </w:r>
        </w:p>
        <w:p w14:paraId="332CA759" w14:textId="74559E74" w:rsidR="008F0E89" w:rsidRDefault="003410B1">
          <w:pPr>
            <w:pStyle w:val="Obsah1"/>
            <w:rPr>
              <w:rFonts w:asciiTheme="minorHAnsi" w:eastAsiaTheme="minorEastAsia" w:hAnsiTheme="minorHAnsi"/>
              <w:bCs w:val="0"/>
              <w:kern w:val="2"/>
              <w:szCs w:val="24"/>
              <w:lang w:eastAsia="sk-SK"/>
              <w14:ligatures w14:val="standardContextual"/>
            </w:rPr>
          </w:pPr>
          <w:r w:rsidRPr="009F5643">
            <w:rPr>
              <w:noProof w:val="0"/>
            </w:rPr>
            <w:fldChar w:fldCharType="begin"/>
          </w:r>
          <w:r w:rsidRPr="009F5643">
            <w:rPr>
              <w:noProof w:val="0"/>
            </w:rPr>
            <w:instrText xml:space="preserve"> TOC \o "1-3" \h \z \u </w:instrText>
          </w:r>
          <w:r w:rsidRPr="009F5643">
            <w:rPr>
              <w:noProof w:val="0"/>
            </w:rPr>
            <w:fldChar w:fldCharType="separate"/>
          </w:r>
          <w:hyperlink w:anchor="_Toc215432510" w:history="1">
            <w:r w:rsidR="008F0E89" w:rsidRPr="004D3002">
              <w:rPr>
                <w:rStyle w:val="Hypertextovprepojenie"/>
              </w:rPr>
              <w:t>1</w:t>
            </w:r>
            <w:r w:rsidR="008F0E89">
              <w:rPr>
                <w:rFonts w:asciiTheme="minorHAnsi" w:eastAsiaTheme="minorEastAsia" w:hAnsiTheme="minorHAnsi"/>
                <w:bCs w:val="0"/>
                <w:kern w:val="2"/>
                <w:szCs w:val="24"/>
                <w:lang w:eastAsia="sk-SK"/>
                <w14:ligatures w14:val="standardContextual"/>
              </w:rPr>
              <w:tab/>
            </w:r>
            <w:r w:rsidR="008F0E89" w:rsidRPr="004D3002">
              <w:rPr>
                <w:rStyle w:val="Hypertextovprepojenie"/>
              </w:rPr>
              <w:t>Úvod</w:t>
            </w:r>
            <w:r w:rsidR="008F0E89">
              <w:rPr>
                <w:webHidden/>
              </w:rPr>
              <w:tab/>
            </w:r>
            <w:r w:rsidR="008F0E89">
              <w:rPr>
                <w:webHidden/>
              </w:rPr>
              <w:fldChar w:fldCharType="begin"/>
            </w:r>
            <w:r w:rsidR="008F0E89">
              <w:rPr>
                <w:webHidden/>
              </w:rPr>
              <w:instrText xml:space="preserve"> PAGEREF _Toc215432510 \h </w:instrText>
            </w:r>
            <w:r w:rsidR="008F0E89">
              <w:rPr>
                <w:webHidden/>
              </w:rPr>
            </w:r>
            <w:r w:rsidR="008F0E89">
              <w:rPr>
                <w:webHidden/>
              </w:rPr>
              <w:fldChar w:fldCharType="separate"/>
            </w:r>
            <w:r w:rsidR="008F0E89">
              <w:rPr>
                <w:webHidden/>
              </w:rPr>
              <w:t>1</w:t>
            </w:r>
            <w:r w:rsidR="008F0E89">
              <w:rPr>
                <w:webHidden/>
              </w:rPr>
              <w:fldChar w:fldCharType="end"/>
            </w:r>
          </w:hyperlink>
        </w:p>
        <w:p w14:paraId="531CC5D1" w14:textId="63B76A82"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11" w:history="1">
            <w:r w:rsidRPr="004D3002">
              <w:rPr>
                <w:rStyle w:val="Hypertextovprepojenie"/>
              </w:rPr>
              <w:t>2</w:t>
            </w:r>
            <w:r>
              <w:rPr>
                <w:rFonts w:asciiTheme="minorHAnsi" w:eastAsiaTheme="minorEastAsia" w:hAnsiTheme="minorHAnsi"/>
                <w:bCs w:val="0"/>
                <w:kern w:val="2"/>
                <w:szCs w:val="24"/>
                <w:lang w:eastAsia="sk-SK"/>
                <w14:ligatures w14:val="standardContextual"/>
              </w:rPr>
              <w:tab/>
            </w:r>
            <w:r w:rsidRPr="004D3002">
              <w:rPr>
                <w:rStyle w:val="Hypertextovprepojenie"/>
              </w:rPr>
              <w:t>Business Scenario</w:t>
            </w:r>
            <w:r>
              <w:rPr>
                <w:webHidden/>
              </w:rPr>
              <w:tab/>
            </w:r>
            <w:r>
              <w:rPr>
                <w:webHidden/>
              </w:rPr>
              <w:fldChar w:fldCharType="begin"/>
            </w:r>
            <w:r>
              <w:rPr>
                <w:webHidden/>
              </w:rPr>
              <w:instrText xml:space="preserve"> PAGEREF _Toc215432511 \h </w:instrText>
            </w:r>
            <w:r>
              <w:rPr>
                <w:webHidden/>
              </w:rPr>
            </w:r>
            <w:r>
              <w:rPr>
                <w:webHidden/>
              </w:rPr>
              <w:fldChar w:fldCharType="separate"/>
            </w:r>
            <w:r>
              <w:rPr>
                <w:webHidden/>
              </w:rPr>
              <w:t>1</w:t>
            </w:r>
            <w:r>
              <w:rPr>
                <w:webHidden/>
              </w:rPr>
              <w:fldChar w:fldCharType="end"/>
            </w:r>
          </w:hyperlink>
        </w:p>
        <w:p w14:paraId="11DDBD84" w14:textId="0FBB75CE"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12" w:history="1">
            <w:r w:rsidRPr="004D3002">
              <w:rPr>
                <w:rStyle w:val="Hypertextovprepojenie"/>
              </w:rPr>
              <w:t>3</w:t>
            </w:r>
            <w:r>
              <w:rPr>
                <w:rFonts w:asciiTheme="minorHAnsi" w:eastAsiaTheme="minorEastAsia" w:hAnsiTheme="minorHAnsi"/>
                <w:bCs w:val="0"/>
                <w:kern w:val="2"/>
                <w:szCs w:val="24"/>
                <w:lang w:eastAsia="sk-SK"/>
                <w14:ligatures w14:val="standardContextual"/>
              </w:rPr>
              <w:tab/>
            </w:r>
            <w:r w:rsidRPr="004D3002">
              <w:rPr>
                <w:rStyle w:val="Hypertextovprepojenie"/>
              </w:rPr>
              <w:t>Motivation View</w:t>
            </w:r>
            <w:r>
              <w:rPr>
                <w:webHidden/>
              </w:rPr>
              <w:tab/>
            </w:r>
            <w:r>
              <w:rPr>
                <w:webHidden/>
              </w:rPr>
              <w:fldChar w:fldCharType="begin"/>
            </w:r>
            <w:r>
              <w:rPr>
                <w:webHidden/>
              </w:rPr>
              <w:instrText xml:space="preserve"> PAGEREF _Toc215432512 \h </w:instrText>
            </w:r>
            <w:r>
              <w:rPr>
                <w:webHidden/>
              </w:rPr>
            </w:r>
            <w:r>
              <w:rPr>
                <w:webHidden/>
              </w:rPr>
              <w:fldChar w:fldCharType="separate"/>
            </w:r>
            <w:r>
              <w:rPr>
                <w:webHidden/>
              </w:rPr>
              <w:t>2</w:t>
            </w:r>
            <w:r>
              <w:rPr>
                <w:webHidden/>
              </w:rPr>
              <w:fldChar w:fldCharType="end"/>
            </w:r>
          </w:hyperlink>
        </w:p>
        <w:p w14:paraId="02BC3B96" w14:textId="7B739DE1"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13" w:history="1">
            <w:r w:rsidRPr="004D3002">
              <w:rPr>
                <w:rStyle w:val="Hypertextovprepojenie"/>
              </w:rPr>
              <w:t>4</w:t>
            </w:r>
            <w:r>
              <w:rPr>
                <w:rFonts w:asciiTheme="minorHAnsi" w:eastAsiaTheme="minorEastAsia" w:hAnsiTheme="minorHAnsi"/>
                <w:bCs w:val="0"/>
                <w:kern w:val="2"/>
                <w:szCs w:val="24"/>
                <w:lang w:eastAsia="sk-SK"/>
                <w14:ligatures w14:val="standardContextual"/>
              </w:rPr>
              <w:tab/>
            </w:r>
            <w:r w:rsidRPr="004D3002">
              <w:rPr>
                <w:rStyle w:val="Hypertextovprepojenie"/>
              </w:rPr>
              <w:t>Organization View</w:t>
            </w:r>
            <w:r>
              <w:rPr>
                <w:webHidden/>
              </w:rPr>
              <w:tab/>
            </w:r>
            <w:r>
              <w:rPr>
                <w:webHidden/>
              </w:rPr>
              <w:fldChar w:fldCharType="begin"/>
            </w:r>
            <w:r>
              <w:rPr>
                <w:webHidden/>
              </w:rPr>
              <w:instrText xml:space="preserve"> PAGEREF _Toc215432513 \h </w:instrText>
            </w:r>
            <w:r>
              <w:rPr>
                <w:webHidden/>
              </w:rPr>
            </w:r>
            <w:r>
              <w:rPr>
                <w:webHidden/>
              </w:rPr>
              <w:fldChar w:fldCharType="separate"/>
            </w:r>
            <w:r>
              <w:rPr>
                <w:webHidden/>
              </w:rPr>
              <w:t>4</w:t>
            </w:r>
            <w:r>
              <w:rPr>
                <w:webHidden/>
              </w:rPr>
              <w:fldChar w:fldCharType="end"/>
            </w:r>
          </w:hyperlink>
        </w:p>
        <w:p w14:paraId="0A4699AD" w14:textId="549B5F8A"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14" w:history="1">
            <w:r w:rsidRPr="004D3002">
              <w:rPr>
                <w:rStyle w:val="Hypertextovprepojenie"/>
              </w:rPr>
              <w:t>5</w:t>
            </w:r>
            <w:r>
              <w:rPr>
                <w:rFonts w:asciiTheme="minorHAnsi" w:eastAsiaTheme="minorEastAsia" w:hAnsiTheme="minorHAnsi"/>
                <w:bCs w:val="0"/>
                <w:kern w:val="2"/>
                <w:szCs w:val="24"/>
                <w:lang w:eastAsia="sk-SK"/>
                <w14:ligatures w14:val="standardContextual"/>
              </w:rPr>
              <w:tab/>
            </w:r>
            <w:r w:rsidRPr="004D3002">
              <w:rPr>
                <w:rStyle w:val="Hypertextovprepojenie"/>
              </w:rPr>
              <w:t>Strategy View</w:t>
            </w:r>
            <w:r>
              <w:rPr>
                <w:webHidden/>
              </w:rPr>
              <w:tab/>
            </w:r>
            <w:r>
              <w:rPr>
                <w:webHidden/>
              </w:rPr>
              <w:fldChar w:fldCharType="begin"/>
            </w:r>
            <w:r>
              <w:rPr>
                <w:webHidden/>
              </w:rPr>
              <w:instrText xml:space="preserve"> PAGEREF _Toc215432514 \h </w:instrText>
            </w:r>
            <w:r>
              <w:rPr>
                <w:webHidden/>
              </w:rPr>
            </w:r>
            <w:r>
              <w:rPr>
                <w:webHidden/>
              </w:rPr>
              <w:fldChar w:fldCharType="separate"/>
            </w:r>
            <w:r>
              <w:rPr>
                <w:webHidden/>
              </w:rPr>
              <w:t>5</w:t>
            </w:r>
            <w:r>
              <w:rPr>
                <w:webHidden/>
              </w:rPr>
              <w:fldChar w:fldCharType="end"/>
            </w:r>
          </w:hyperlink>
        </w:p>
        <w:p w14:paraId="51822D75" w14:textId="7345F2BD"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15" w:history="1">
            <w:r w:rsidRPr="004D3002">
              <w:rPr>
                <w:rStyle w:val="Hypertextovprepojenie"/>
              </w:rPr>
              <w:t>6</w:t>
            </w:r>
            <w:r>
              <w:rPr>
                <w:rFonts w:asciiTheme="minorHAnsi" w:eastAsiaTheme="minorEastAsia" w:hAnsiTheme="minorHAnsi"/>
                <w:bCs w:val="0"/>
                <w:kern w:val="2"/>
                <w:szCs w:val="24"/>
                <w:lang w:eastAsia="sk-SK"/>
                <w14:ligatures w14:val="standardContextual"/>
              </w:rPr>
              <w:tab/>
            </w:r>
            <w:r w:rsidRPr="004D3002">
              <w:rPr>
                <w:rStyle w:val="Hypertextovprepojenie"/>
              </w:rPr>
              <w:t>Solution Concept Diagram</w:t>
            </w:r>
            <w:r>
              <w:rPr>
                <w:webHidden/>
              </w:rPr>
              <w:tab/>
            </w:r>
            <w:r>
              <w:rPr>
                <w:webHidden/>
              </w:rPr>
              <w:fldChar w:fldCharType="begin"/>
            </w:r>
            <w:r>
              <w:rPr>
                <w:webHidden/>
              </w:rPr>
              <w:instrText xml:space="preserve"> PAGEREF _Toc215432515 \h </w:instrText>
            </w:r>
            <w:r>
              <w:rPr>
                <w:webHidden/>
              </w:rPr>
            </w:r>
            <w:r>
              <w:rPr>
                <w:webHidden/>
              </w:rPr>
              <w:fldChar w:fldCharType="separate"/>
            </w:r>
            <w:r>
              <w:rPr>
                <w:webHidden/>
              </w:rPr>
              <w:t>6</w:t>
            </w:r>
            <w:r>
              <w:rPr>
                <w:webHidden/>
              </w:rPr>
              <w:fldChar w:fldCharType="end"/>
            </w:r>
          </w:hyperlink>
        </w:p>
        <w:p w14:paraId="0A16C767" w14:textId="4FAC938D"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16" w:history="1">
            <w:r w:rsidRPr="004D3002">
              <w:rPr>
                <w:rStyle w:val="Hypertextovprepojenie"/>
              </w:rPr>
              <w:t>7</w:t>
            </w:r>
            <w:r>
              <w:rPr>
                <w:rFonts w:asciiTheme="minorHAnsi" w:eastAsiaTheme="minorEastAsia" w:hAnsiTheme="minorHAnsi"/>
                <w:bCs w:val="0"/>
                <w:kern w:val="2"/>
                <w:szCs w:val="24"/>
                <w:lang w:eastAsia="sk-SK"/>
                <w14:ligatures w14:val="standardContextual"/>
              </w:rPr>
              <w:tab/>
            </w:r>
            <w:r w:rsidRPr="004D3002">
              <w:rPr>
                <w:rStyle w:val="Hypertextovprepojenie"/>
              </w:rPr>
              <w:t>Business Layer</w:t>
            </w:r>
            <w:r>
              <w:rPr>
                <w:webHidden/>
              </w:rPr>
              <w:tab/>
            </w:r>
            <w:r>
              <w:rPr>
                <w:webHidden/>
              </w:rPr>
              <w:fldChar w:fldCharType="begin"/>
            </w:r>
            <w:r>
              <w:rPr>
                <w:webHidden/>
              </w:rPr>
              <w:instrText xml:space="preserve"> PAGEREF _Toc215432516 \h </w:instrText>
            </w:r>
            <w:r>
              <w:rPr>
                <w:webHidden/>
              </w:rPr>
            </w:r>
            <w:r>
              <w:rPr>
                <w:webHidden/>
              </w:rPr>
              <w:fldChar w:fldCharType="separate"/>
            </w:r>
            <w:r>
              <w:rPr>
                <w:webHidden/>
              </w:rPr>
              <w:t>8</w:t>
            </w:r>
            <w:r>
              <w:rPr>
                <w:webHidden/>
              </w:rPr>
              <w:fldChar w:fldCharType="end"/>
            </w:r>
          </w:hyperlink>
        </w:p>
        <w:p w14:paraId="26EC5FCF" w14:textId="25B87119" w:rsidR="008F0E89" w:rsidRDefault="008F0E89">
          <w:pPr>
            <w:pStyle w:val="Obsah2"/>
            <w:rPr>
              <w:rFonts w:asciiTheme="minorHAnsi" w:eastAsiaTheme="minorEastAsia" w:hAnsiTheme="minorHAnsi"/>
              <w:noProof/>
              <w:kern w:val="2"/>
              <w:szCs w:val="24"/>
              <w:lang w:eastAsia="sk-SK"/>
              <w14:ligatures w14:val="standardContextual"/>
            </w:rPr>
          </w:pPr>
          <w:hyperlink w:anchor="_Toc215432517" w:history="1">
            <w:r w:rsidRPr="004D3002">
              <w:rPr>
                <w:rStyle w:val="Hypertextovprepojenie"/>
                <w:noProof/>
              </w:rPr>
              <w:t>7.1</w:t>
            </w:r>
            <w:r>
              <w:rPr>
                <w:rFonts w:asciiTheme="minorHAnsi" w:eastAsiaTheme="minorEastAsia" w:hAnsiTheme="minorHAnsi"/>
                <w:noProof/>
                <w:kern w:val="2"/>
                <w:szCs w:val="24"/>
                <w:lang w:eastAsia="sk-SK"/>
                <w14:ligatures w14:val="standardContextual"/>
              </w:rPr>
              <w:tab/>
            </w:r>
            <w:r w:rsidRPr="004D3002">
              <w:rPr>
                <w:rStyle w:val="Hypertextovprepojenie"/>
                <w:noProof/>
              </w:rPr>
              <w:t>Requirements Realization View</w:t>
            </w:r>
            <w:r>
              <w:rPr>
                <w:noProof/>
                <w:webHidden/>
              </w:rPr>
              <w:tab/>
            </w:r>
            <w:r>
              <w:rPr>
                <w:noProof/>
                <w:webHidden/>
              </w:rPr>
              <w:fldChar w:fldCharType="begin"/>
            </w:r>
            <w:r>
              <w:rPr>
                <w:noProof/>
                <w:webHidden/>
              </w:rPr>
              <w:instrText xml:space="preserve"> PAGEREF _Toc215432517 \h </w:instrText>
            </w:r>
            <w:r>
              <w:rPr>
                <w:noProof/>
                <w:webHidden/>
              </w:rPr>
            </w:r>
            <w:r>
              <w:rPr>
                <w:noProof/>
                <w:webHidden/>
              </w:rPr>
              <w:fldChar w:fldCharType="separate"/>
            </w:r>
            <w:r>
              <w:rPr>
                <w:noProof/>
                <w:webHidden/>
              </w:rPr>
              <w:t>8</w:t>
            </w:r>
            <w:r>
              <w:rPr>
                <w:noProof/>
                <w:webHidden/>
              </w:rPr>
              <w:fldChar w:fldCharType="end"/>
            </w:r>
          </w:hyperlink>
        </w:p>
        <w:p w14:paraId="5524542D" w14:textId="7D199684" w:rsidR="008F0E89" w:rsidRDefault="008F0E89">
          <w:pPr>
            <w:pStyle w:val="Obsah3"/>
            <w:rPr>
              <w:rFonts w:asciiTheme="minorHAnsi" w:eastAsiaTheme="minorEastAsia" w:hAnsiTheme="minorHAnsi"/>
              <w:noProof/>
              <w:kern w:val="2"/>
              <w:szCs w:val="24"/>
              <w:lang w:eastAsia="sk-SK"/>
              <w14:ligatures w14:val="standardContextual"/>
            </w:rPr>
          </w:pPr>
          <w:hyperlink w:anchor="_Toc215432518" w:history="1">
            <w:r w:rsidRPr="004D3002">
              <w:rPr>
                <w:rStyle w:val="Hypertextovprepojenie"/>
                <w:noProof/>
              </w:rPr>
              <w:t>7.1.1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_Toc215432518 \h </w:instrText>
            </w:r>
            <w:r>
              <w:rPr>
                <w:noProof/>
                <w:webHidden/>
              </w:rPr>
            </w:r>
            <w:r>
              <w:rPr>
                <w:noProof/>
                <w:webHidden/>
              </w:rPr>
              <w:fldChar w:fldCharType="separate"/>
            </w:r>
            <w:r>
              <w:rPr>
                <w:noProof/>
                <w:webHidden/>
              </w:rPr>
              <w:t>8</w:t>
            </w:r>
            <w:r>
              <w:rPr>
                <w:noProof/>
                <w:webHidden/>
              </w:rPr>
              <w:fldChar w:fldCharType="end"/>
            </w:r>
          </w:hyperlink>
        </w:p>
        <w:p w14:paraId="6DBE233A" w14:textId="5C8E46AF" w:rsidR="008F0E89" w:rsidRDefault="008F0E89">
          <w:pPr>
            <w:pStyle w:val="Obsah3"/>
            <w:rPr>
              <w:rFonts w:asciiTheme="minorHAnsi" w:eastAsiaTheme="minorEastAsia" w:hAnsiTheme="minorHAnsi"/>
              <w:noProof/>
              <w:kern w:val="2"/>
              <w:szCs w:val="24"/>
              <w:lang w:eastAsia="sk-SK"/>
              <w14:ligatures w14:val="standardContextual"/>
            </w:rPr>
          </w:pPr>
          <w:hyperlink w:anchor="_Toc215432519" w:history="1">
            <w:r w:rsidRPr="004D3002">
              <w:rPr>
                <w:rStyle w:val="Hypertextovprepojenie"/>
                <w:noProof/>
              </w:rPr>
              <w:t>7.1.2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_Toc215432519 \h </w:instrText>
            </w:r>
            <w:r>
              <w:rPr>
                <w:noProof/>
                <w:webHidden/>
              </w:rPr>
            </w:r>
            <w:r>
              <w:rPr>
                <w:noProof/>
                <w:webHidden/>
              </w:rPr>
              <w:fldChar w:fldCharType="separate"/>
            </w:r>
            <w:r>
              <w:rPr>
                <w:noProof/>
                <w:webHidden/>
              </w:rPr>
              <w:t>9</w:t>
            </w:r>
            <w:r>
              <w:rPr>
                <w:noProof/>
                <w:webHidden/>
              </w:rPr>
              <w:fldChar w:fldCharType="end"/>
            </w:r>
          </w:hyperlink>
        </w:p>
        <w:p w14:paraId="325A62F4" w14:textId="38800345" w:rsidR="008F0E89" w:rsidRDefault="008F0E89">
          <w:pPr>
            <w:pStyle w:val="Obsah2"/>
            <w:rPr>
              <w:rFonts w:asciiTheme="minorHAnsi" w:eastAsiaTheme="minorEastAsia" w:hAnsiTheme="minorHAnsi"/>
              <w:noProof/>
              <w:kern w:val="2"/>
              <w:szCs w:val="24"/>
              <w:lang w:eastAsia="sk-SK"/>
              <w14:ligatures w14:val="standardContextual"/>
            </w:rPr>
          </w:pPr>
          <w:hyperlink w:anchor="_Toc215432520" w:history="1">
            <w:r w:rsidRPr="004D3002">
              <w:rPr>
                <w:rStyle w:val="Hypertextovprepojenie"/>
                <w:noProof/>
              </w:rPr>
              <w:t>7.2</w:t>
            </w:r>
            <w:r>
              <w:rPr>
                <w:rFonts w:asciiTheme="minorHAnsi" w:eastAsiaTheme="minorEastAsia" w:hAnsiTheme="minorHAnsi"/>
                <w:noProof/>
                <w:kern w:val="2"/>
                <w:szCs w:val="24"/>
                <w:lang w:eastAsia="sk-SK"/>
                <w14:ligatures w14:val="standardContextual"/>
              </w:rPr>
              <w:tab/>
            </w:r>
            <w:r w:rsidRPr="004D3002">
              <w:rPr>
                <w:rStyle w:val="Hypertextovprepojenie"/>
                <w:noProof/>
              </w:rPr>
              <w:t>Product View</w:t>
            </w:r>
            <w:r>
              <w:rPr>
                <w:noProof/>
                <w:webHidden/>
              </w:rPr>
              <w:tab/>
            </w:r>
            <w:r>
              <w:rPr>
                <w:noProof/>
                <w:webHidden/>
              </w:rPr>
              <w:fldChar w:fldCharType="begin"/>
            </w:r>
            <w:r>
              <w:rPr>
                <w:noProof/>
                <w:webHidden/>
              </w:rPr>
              <w:instrText xml:space="preserve"> PAGEREF _Toc215432520 \h </w:instrText>
            </w:r>
            <w:r>
              <w:rPr>
                <w:noProof/>
                <w:webHidden/>
              </w:rPr>
            </w:r>
            <w:r>
              <w:rPr>
                <w:noProof/>
                <w:webHidden/>
              </w:rPr>
              <w:fldChar w:fldCharType="separate"/>
            </w:r>
            <w:r>
              <w:rPr>
                <w:noProof/>
                <w:webHidden/>
              </w:rPr>
              <w:t>11</w:t>
            </w:r>
            <w:r>
              <w:rPr>
                <w:noProof/>
                <w:webHidden/>
              </w:rPr>
              <w:fldChar w:fldCharType="end"/>
            </w:r>
          </w:hyperlink>
        </w:p>
        <w:p w14:paraId="50930048" w14:textId="7E9DCAA6" w:rsidR="008F0E89" w:rsidRDefault="008F0E89">
          <w:pPr>
            <w:pStyle w:val="Obsah3"/>
            <w:rPr>
              <w:rFonts w:asciiTheme="minorHAnsi" w:eastAsiaTheme="minorEastAsia" w:hAnsiTheme="minorHAnsi"/>
              <w:noProof/>
              <w:kern w:val="2"/>
              <w:szCs w:val="24"/>
              <w:lang w:eastAsia="sk-SK"/>
              <w14:ligatures w14:val="standardContextual"/>
            </w:rPr>
          </w:pPr>
          <w:hyperlink w:anchor="_Toc215432521" w:history="1">
            <w:r w:rsidRPr="004D3002">
              <w:rPr>
                <w:rStyle w:val="Hypertextovprepojenie"/>
                <w:noProof/>
              </w:rPr>
              <w:t>7.2.1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_Toc215432521 \h </w:instrText>
            </w:r>
            <w:r>
              <w:rPr>
                <w:noProof/>
                <w:webHidden/>
              </w:rPr>
            </w:r>
            <w:r>
              <w:rPr>
                <w:noProof/>
                <w:webHidden/>
              </w:rPr>
              <w:fldChar w:fldCharType="separate"/>
            </w:r>
            <w:r>
              <w:rPr>
                <w:noProof/>
                <w:webHidden/>
              </w:rPr>
              <w:t>11</w:t>
            </w:r>
            <w:r>
              <w:rPr>
                <w:noProof/>
                <w:webHidden/>
              </w:rPr>
              <w:fldChar w:fldCharType="end"/>
            </w:r>
          </w:hyperlink>
        </w:p>
        <w:p w14:paraId="327EBB99" w14:textId="356A6413" w:rsidR="008F0E89" w:rsidRDefault="008F0E89">
          <w:pPr>
            <w:pStyle w:val="Obsah3"/>
            <w:rPr>
              <w:rFonts w:asciiTheme="minorHAnsi" w:eastAsiaTheme="minorEastAsia" w:hAnsiTheme="minorHAnsi"/>
              <w:noProof/>
              <w:kern w:val="2"/>
              <w:szCs w:val="24"/>
              <w:lang w:eastAsia="sk-SK"/>
              <w14:ligatures w14:val="standardContextual"/>
            </w:rPr>
          </w:pPr>
          <w:hyperlink w:anchor="_Toc215432522" w:history="1">
            <w:r w:rsidRPr="004D3002">
              <w:rPr>
                <w:rStyle w:val="Hypertextovprepojenie"/>
                <w:noProof/>
              </w:rPr>
              <w:t>7.2.2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_Toc215432522 \h </w:instrText>
            </w:r>
            <w:r>
              <w:rPr>
                <w:noProof/>
                <w:webHidden/>
              </w:rPr>
            </w:r>
            <w:r>
              <w:rPr>
                <w:noProof/>
                <w:webHidden/>
              </w:rPr>
              <w:fldChar w:fldCharType="separate"/>
            </w:r>
            <w:r>
              <w:rPr>
                <w:noProof/>
                <w:webHidden/>
              </w:rPr>
              <w:t>12</w:t>
            </w:r>
            <w:r>
              <w:rPr>
                <w:noProof/>
                <w:webHidden/>
              </w:rPr>
              <w:fldChar w:fldCharType="end"/>
            </w:r>
          </w:hyperlink>
        </w:p>
        <w:p w14:paraId="42EFB692" w14:textId="5BF62095" w:rsidR="008F0E89" w:rsidRDefault="008F0E89">
          <w:pPr>
            <w:pStyle w:val="Obsah2"/>
            <w:rPr>
              <w:rFonts w:asciiTheme="minorHAnsi" w:eastAsiaTheme="minorEastAsia" w:hAnsiTheme="minorHAnsi"/>
              <w:noProof/>
              <w:kern w:val="2"/>
              <w:szCs w:val="24"/>
              <w:lang w:eastAsia="sk-SK"/>
              <w14:ligatures w14:val="standardContextual"/>
            </w:rPr>
          </w:pPr>
          <w:hyperlink w:anchor="_Toc215432523" w:history="1">
            <w:r w:rsidRPr="004D3002">
              <w:rPr>
                <w:rStyle w:val="Hypertextovprepojenie"/>
                <w:noProof/>
              </w:rPr>
              <w:t>7.3</w:t>
            </w:r>
            <w:r>
              <w:rPr>
                <w:rFonts w:asciiTheme="minorHAnsi" w:eastAsiaTheme="minorEastAsia" w:hAnsiTheme="minorHAnsi"/>
                <w:noProof/>
                <w:kern w:val="2"/>
                <w:szCs w:val="24"/>
                <w:lang w:eastAsia="sk-SK"/>
                <w14:ligatures w14:val="standardContextual"/>
              </w:rPr>
              <w:tab/>
            </w:r>
            <w:r w:rsidRPr="004D3002">
              <w:rPr>
                <w:rStyle w:val="Hypertextovprepojenie"/>
                <w:noProof/>
              </w:rPr>
              <w:t>Business Process Cooperation View</w:t>
            </w:r>
            <w:r>
              <w:rPr>
                <w:noProof/>
                <w:webHidden/>
              </w:rPr>
              <w:tab/>
            </w:r>
            <w:r>
              <w:rPr>
                <w:noProof/>
                <w:webHidden/>
              </w:rPr>
              <w:fldChar w:fldCharType="begin"/>
            </w:r>
            <w:r>
              <w:rPr>
                <w:noProof/>
                <w:webHidden/>
              </w:rPr>
              <w:instrText xml:space="preserve"> PAGEREF _Toc215432523 \h </w:instrText>
            </w:r>
            <w:r>
              <w:rPr>
                <w:noProof/>
                <w:webHidden/>
              </w:rPr>
            </w:r>
            <w:r>
              <w:rPr>
                <w:noProof/>
                <w:webHidden/>
              </w:rPr>
              <w:fldChar w:fldCharType="separate"/>
            </w:r>
            <w:r>
              <w:rPr>
                <w:noProof/>
                <w:webHidden/>
              </w:rPr>
              <w:t>13</w:t>
            </w:r>
            <w:r>
              <w:rPr>
                <w:noProof/>
                <w:webHidden/>
              </w:rPr>
              <w:fldChar w:fldCharType="end"/>
            </w:r>
          </w:hyperlink>
        </w:p>
        <w:p w14:paraId="013BDEA7" w14:textId="7CA2B0F0" w:rsidR="008F0E89" w:rsidRDefault="008F0E89">
          <w:pPr>
            <w:pStyle w:val="Obsah3"/>
            <w:rPr>
              <w:rFonts w:asciiTheme="minorHAnsi" w:eastAsiaTheme="minorEastAsia" w:hAnsiTheme="minorHAnsi"/>
              <w:noProof/>
              <w:kern w:val="2"/>
              <w:szCs w:val="24"/>
              <w:lang w:eastAsia="sk-SK"/>
              <w14:ligatures w14:val="standardContextual"/>
            </w:rPr>
          </w:pPr>
          <w:hyperlink w:anchor="_Toc215432524" w:history="1">
            <w:r w:rsidRPr="004D3002">
              <w:rPr>
                <w:rStyle w:val="Hypertextovprepojenie"/>
                <w:noProof/>
              </w:rPr>
              <w:t>7.3.1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_Toc215432524 \h </w:instrText>
            </w:r>
            <w:r>
              <w:rPr>
                <w:noProof/>
                <w:webHidden/>
              </w:rPr>
            </w:r>
            <w:r>
              <w:rPr>
                <w:noProof/>
                <w:webHidden/>
              </w:rPr>
              <w:fldChar w:fldCharType="separate"/>
            </w:r>
            <w:r>
              <w:rPr>
                <w:noProof/>
                <w:webHidden/>
              </w:rPr>
              <w:t>13</w:t>
            </w:r>
            <w:r>
              <w:rPr>
                <w:noProof/>
                <w:webHidden/>
              </w:rPr>
              <w:fldChar w:fldCharType="end"/>
            </w:r>
          </w:hyperlink>
        </w:p>
        <w:p w14:paraId="70D95773" w14:textId="0991C9C4" w:rsidR="008F0E89" w:rsidRDefault="008F0E89">
          <w:pPr>
            <w:pStyle w:val="Obsah3"/>
            <w:rPr>
              <w:rFonts w:asciiTheme="minorHAnsi" w:eastAsiaTheme="minorEastAsia" w:hAnsiTheme="minorHAnsi"/>
              <w:noProof/>
              <w:kern w:val="2"/>
              <w:szCs w:val="24"/>
              <w:lang w:eastAsia="sk-SK"/>
              <w14:ligatures w14:val="standardContextual"/>
            </w:rPr>
          </w:pPr>
          <w:hyperlink w:anchor="_Toc215432525" w:history="1">
            <w:r w:rsidRPr="004D3002">
              <w:rPr>
                <w:rStyle w:val="Hypertextovprepojenie"/>
                <w:noProof/>
              </w:rPr>
              <w:t>7.3.2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_Toc215432525 \h </w:instrText>
            </w:r>
            <w:r>
              <w:rPr>
                <w:noProof/>
                <w:webHidden/>
              </w:rPr>
            </w:r>
            <w:r>
              <w:rPr>
                <w:noProof/>
                <w:webHidden/>
              </w:rPr>
              <w:fldChar w:fldCharType="separate"/>
            </w:r>
            <w:r>
              <w:rPr>
                <w:noProof/>
                <w:webHidden/>
              </w:rPr>
              <w:t>14</w:t>
            </w:r>
            <w:r>
              <w:rPr>
                <w:noProof/>
                <w:webHidden/>
              </w:rPr>
              <w:fldChar w:fldCharType="end"/>
            </w:r>
          </w:hyperlink>
        </w:p>
        <w:p w14:paraId="5CFCCC1D" w14:textId="517BFC77"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26" w:history="1">
            <w:r w:rsidRPr="004D3002">
              <w:rPr>
                <w:rStyle w:val="Hypertextovprepojenie"/>
              </w:rPr>
              <w:t>8</w:t>
            </w:r>
            <w:r>
              <w:rPr>
                <w:rFonts w:asciiTheme="minorHAnsi" w:eastAsiaTheme="minorEastAsia" w:hAnsiTheme="minorHAnsi"/>
                <w:bCs w:val="0"/>
                <w:kern w:val="2"/>
                <w:szCs w:val="24"/>
                <w:lang w:eastAsia="sk-SK"/>
                <w14:ligatures w14:val="standardContextual"/>
              </w:rPr>
              <w:tab/>
            </w:r>
            <w:r w:rsidRPr="004D3002">
              <w:rPr>
                <w:rStyle w:val="Hypertextovprepojenie"/>
              </w:rPr>
              <w:t>Application Layer</w:t>
            </w:r>
            <w:r>
              <w:rPr>
                <w:webHidden/>
              </w:rPr>
              <w:tab/>
            </w:r>
            <w:r>
              <w:rPr>
                <w:webHidden/>
              </w:rPr>
              <w:fldChar w:fldCharType="begin"/>
            </w:r>
            <w:r>
              <w:rPr>
                <w:webHidden/>
              </w:rPr>
              <w:instrText xml:space="preserve"> PAGEREF _Toc215432526 \h </w:instrText>
            </w:r>
            <w:r>
              <w:rPr>
                <w:webHidden/>
              </w:rPr>
            </w:r>
            <w:r>
              <w:rPr>
                <w:webHidden/>
              </w:rPr>
              <w:fldChar w:fldCharType="separate"/>
            </w:r>
            <w:r>
              <w:rPr>
                <w:webHidden/>
              </w:rPr>
              <w:t>15</w:t>
            </w:r>
            <w:r>
              <w:rPr>
                <w:webHidden/>
              </w:rPr>
              <w:fldChar w:fldCharType="end"/>
            </w:r>
          </w:hyperlink>
        </w:p>
        <w:p w14:paraId="692F6B25" w14:textId="09046531" w:rsidR="008F0E89" w:rsidRDefault="008F0E89">
          <w:pPr>
            <w:pStyle w:val="Obsah2"/>
            <w:rPr>
              <w:rFonts w:asciiTheme="minorHAnsi" w:eastAsiaTheme="minorEastAsia" w:hAnsiTheme="minorHAnsi"/>
              <w:noProof/>
              <w:kern w:val="2"/>
              <w:szCs w:val="24"/>
              <w:lang w:eastAsia="sk-SK"/>
              <w14:ligatures w14:val="standardContextual"/>
            </w:rPr>
          </w:pPr>
          <w:hyperlink w:anchor="_Toc215432527" w:history="1">
            <w:r w:rsidRPr="004D3002">
              <w:rPr>
                <w:rStyle w:val="Hypertextovprepojenie"/>
                <w:noProof/>
              </w:rPr>
              <w:t>8.1</w:t>
            </w:r>
            <w:r>
              <w:rPr>
                <w:rFonts w:asciiTheme="minorHAnsi" w:eastAsiaTheme="minorEastAsia" w:hAnsiTheme="minorHAnsi"/>
                <w:noProof/>
                <w:kern w:val="2"/>
                <w:szCs w:val="24"/>
                <w:lang w:eastAsia="sk-SK"/>
                <w14:ligatures w14:val="standardContextual"/>
              </w:rPr>
              <w:tab/>
            </w:r>
            <w:r w:rsidRPr="004D3002">
              <w:rPr>
                <w:rStyle w:val="Hypertextovprepojenie"/>
                <w:noProof/>
              </w:rPr>
              <w:t>Application Cooperation View</w:t>
            </w:r>
            <w:r>
              <w:rPr>
                <w:noProof/>
                <w:webHidden/>
              </w:rPr>
              <w:tab/>
            </w:r>
            <w:r>
              <w:rPr>
                <w:noProof/>
                <w:webHidden/>
              </w:rPr>
              <w:fldChar w:fldCharType="begin"/>
            </w:r>
            <w:r>
              <w:rPr>
                <w:noProof/>
                <w:webHidden/>
              </w:rPr>
              <w:instrText xml:space="preserve"> PAGEREF _Toc215432527 \h </w:instrText>
            </w:r>
            <w:r>
              <w:rPr>
                <w:noProof/>
                <w:webHidden/>
              </w:rPr>
            </w:r>
            <w:r>
              <w:rPr>
                <w:noProof/>
                <w:webHidden/>
              </w:rPr>
              <w:fldChar w:fldCharType="separate"/>
            </w:r>
            <w:r>
              <w:rPr>
                <w:noProof/>
                <w:webHidden/>
              </w:rPr>
              <w:t>15</w:t>
            </w:r>
            <w:r>
              <w:rPr>
                <w:noProof/>
                <w:webHidden/>
              </w:rPr>
              <w:fldChar w:fldCharType="end"/>
            </w:r>
          </w:hyperlink>
        </w:p>
        <w:p w14:paraId="5B2E58E2" w14:textId="188FE6C5" w:rsidR="008F0E89" w:rsidRDefault="008F0E89">
          <w:pPr>
            <w:pStyle w:val="Obsah3"/>
            <w:rPr>
              <w:rFonts w:asciiTheme="minorHAnsi" w:eastAsiaTheme="minorEastAsia" w:hAnsiTheme="minorHAnsi"/>
              <w:noProof/>
              <w:kern w:val="2"/>
              <w:szCs w:val="24"/>
              <w:lang w:eastAsia="sk-SK"/>
              <w14:ligatures w14:val="standardContextual"/>
            </w:rPr>
          </w:pPr>
          <w:hyperlink w:anchor="_Toc215432528" w:history="1">
            <w:r w:rsidRPr="004D3002">
              <w:rPr>
                <w:rStyle w:val="Hypertextovprepojenie"/>
                <w:noProof/>
              </w:rPr>
              <w:t>8.1.1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_Toc215432528 \h </w:instrText>
            </w:r>
            <w:r>
              <w:rPr>
                <w:noProof/>
                <w:webHidden/>
              </w:rPr>
            </w:r>
            <w:r>
              <w:rPr>
                <w:noProof/>
                <w:webHidden/>
              </w:rPr>
              <w:fldChar w:fldCharType="separate"/>
            </w:r>
            <w:r>
              <w:rPr>
                <w:noProof/>
                <w:webHidden/>
              </w:rPr>
              <w:t>15</w:t>
            </w:r>
            <w:r>
              <w:rPr>
                <w:noProof/>
                <w:webHidden/>
              </w:rPr>
              <w:fldChar w:fldCharType="end"/>
            </w:r>
          </w:hyperlink>
        </w:p>
        <w:p w14:paraId="1C14CC44" w14:textId="5FE688AC" w:rsidR="008F0E89" w:rsidRDefault="008F0E89">
          <w:pPr>
            <w:pStyle w:val="Obsah3"/>
            <w:rPr>
              <w:rFonts w:asciiTheme="minorHAnsi" w:eastAsiaTheme="minorEastAsia" w:hAnsiTheme="minorHAnsi"/>
              <w:noProof/>
              <w:kern w:val="2"/>
              <w:szCs w:val="24"/>
              <w:lang w:eastAsia="sk-SK"/>
              <w14:ligatures w14:val="standardContextual"/>
            </w:rPr>
          </w:pPr>
          <w:hyperlink w:anchor="_Toc215432529" w:history="1">
            <w:r w:rsidRPr="004D3002">
              <w:rPr>
                <w:rStyle w:val="Hypertextovprepojenie"/>
                <w:noProof/>
              </w:rPr>
              <w:t>8.1.2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_Toc215432529 \h </w:instrText>
            </w:r>
            <w:r>
              <w:rPr>
                <w:noProof/>
                <w:webHidden/>
              </w:rPr>
            </w:r>
            <w:r>
              <w:rPr>
                <w:noProof/>
                <w:webHidden/>
              </w:rPr>
              <w:fldChar w:fldCharType="separate"/>
            </w:r>
            <w:r>
              <w:rPr>
                <w:noProof/>
                <w:webHidden/>
              </w:rPr>
              <w:t>16</w:t>
            </w:r>
            <w:r>
              <w:rPr>
                <w:noProof/>
                <w:webHidden/>
              </w:rPr>
              <w:fldChar w:fldCharType="end"/>
            </w:r>
          </w:hyperlink>
        </w:p>
        <w:p w14:paraId="64ED1156" w14:textId="2C91AF93" w:rsidR="008F0E89" w:rsidRDefault="008F0E89">
          <w:pPr>
            <w:pStyle w:val="Obsah2"/>
            <w:rPr>
              <w:rFonts w:asciiTheme="minorHAnsi" w:eastAsiaTheme="minorEastAsia" w:hAnsiTheme="minorHAnsi"/>
              <w:noProof/>
              <w:kern w:val="2"/>
              <w:szCs w:val="24"/>
              <w:lang w:eastAsia="sk-SK"/>
              <w14:ligatures w14:val="standardContextual"/>
            </w:rPr>
          </w:pPr>
          <w:hyperlink w:anchor="_Toc215432530" w:history="1">
            <w:r w:rsidRPr="004D3002">
              <w:rPr>
                <w:rStyle w:val="Hypertextovprepojenie"/>
                <w:noProof/>
              </w:rPr>
              <w:t>8.2</w:t>
            </w:r>
            <w:r>
              <w:rPr>
                <w:rFonts w:asciiTheme="minorHAnsi" w:eastAsiaTheme="minorEastAsia" w:hAnsiTheme="minorHAnsi"/>
                <w:noProof/>
                <w:kern w:val="2"/>
                <w:szCs w:val="24"/>
                <w:lang w:eastAsia="sk-SK"/>
                <w14:ligatures w14:val="standardContextual"/>
              </w:rPr>
              <w:tab/>
            </w:r>
            <w:r w:rsidRPr="004D3002">
              <w:rPr>
                <w:rStyle w:val="Hypertextovprepojenie"/>
                <w:noProof/>
              </w:rPr>
              <w:t>Application Usage View</w:t>
            </w:r>
            <w:r>
              <w:rPr>
                <w:noProof/>
                <w:webHidden/>
              </w:rPr>
              <w:tab/>
            </w:r>
            <w:r>
              <w:rPr>
                <w:noProof/>
                <w:webHidden/>
              </w:rPr>
              <w:fldChar w:fldCharType="begin"/>
            </w:r>
            <w:r>
              <w:rPr>
                <w:noProof/>
                <w:webHidden/>
              </w:rPr>
              <w:instrText xml:space="preserve"> PAGEREF _Toc215432530 \h </w:instrText>
            </w:r>
            <w:r>
              <w:rPr>
                <w:noProof/>
                <w:webHidden/>
              </w:rPr>
            </w:r>
            <w:r>
              <w:rPr>
                <w:noProof/>
                <w:webHidden/>
              </w:rPr>
              <w:fldChar w:fldCharType="separate"/>
            </w:r>
            <w:r>
              <w:rPr>
                <w:noProof/>
                <w:webHidden/>
              </w:rPr>
              <w:t>17</w:t>
            </w:r>
            <w:r>
              <w:rPr>
                <w:noProof/>
                <w:webHidden/>
              </w:rPr>
              <w:fldChar w:fldCharType="end"/>
            </w:r>
          </w:hyperlink>
        </w:p>
        <w:p w14:paraId="75BEF8C4" w14:textId="3D08D662" w:rsidR="008F0E89" w:rsidRDefault="008F0E89">
          <w:pPr>
            <w:pStyle w:val="Obsah3"/>
            <w:rPr>
              <w:rFonts w:asciiTheme="minorHAnsi" w:eastAsiaTheme="minorEastAsia" w:hAnsiTheme="minorHAnsi"/>
              <w:noProof/>
              <w:kern w:val="2"/>
              <w:szCs w:val="24"/>
              <w:lang w:eastAsia="sk-SK"/>
              <w14:ligatures w14:val="standardContextual"/>
            </w:rPr>
          </w:pPr>
          <w:hyperlink w:anchor="_Toc215432531" w:history="1">
            <w:r w:rsidRPr="004D3002">
              <w:rPr>
                <w:rStyle w:val="Hypertextovprepojenie"/>
                <w:noProof/>
              </w:rPr>
              <w:t>8.2.1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_Toc215432531 \h </w:instrText>
            </w:r>
            <w:r>
              <w:rPr>
                <w:noProof/>
                <w:webHidden/>
              </w:rPr>
            </w:r>
            <w:r>
              <w:rPr>
                <w:noProof/>
                <w:webHidden/>
              </w:rPr>
              <w:fldChar w:fldCharType="separate"/>
            </w:r>
            <w:r>
              <w:rPr>
                <w:noProof/>
                <w:webHidden/>
              </w:rPr>
              <w:t>17</w:t>
            </w:r>
            <w:r>
              <w:rPr>
                <w:noProof/>
                <w:webHidden/>
              </w:rPr>
              <w:fldChar w:fldCharType="end"/>
            </w:r>
          </w:hyperlink>
        </w:p>
        <w:p w14:paraId="3A5A5FF4" w14:textId="26628BB9" w:rsidR="008F0E89" w:rsidRDefault="008F0E89">
          <w:pPr>
            <w:pStyle w:val="Obsah3"/>
            <w:rPr>
              <w:rFonts w:asciiTheme="minorHAnsi" w:eastAsiaTheme="minorEastAsia" w:hAnsiTheme="minorHAnsi"/>
              <w:noProof/>
              <w:kern w:val="2"/>
              <w:szCs w:val="24"/>
              <w:lang w:eastAsia="sk-SK"/>
              <w14:ligatures w14:val="standardContextual"/>
            </w:rPr>
          </w:pPr>
          <w:hyperlink w:anchor="_Toc215432532" w:history="1">
            <w:r w:rsidRPr="004D3002">
              <w:rPr>
                <w:rStyle w:val="Hypertextovprepojenie"/>
                <w:noProof/>
              </w:rPr>
              <w:t>8.2.2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_Toc215432532 \h </w:instrText>
            </w:r>
            <w:r>
              <w:rPr>
                <w:noProof/>
                <w:webHidden/>
              </w:rPr>
            </w:r>
            <w:r>
              <w:rPr>
                <w:noProof/>
                <w:webHidden/>
              </w:rPr>
              <w:fldChar w:fldCharType="separate"/>
            </w:r>
            <w:r>
              <w:rPr>
                <w:noProof/>
                <w:webHidden/>
              </w:rPr>
              <w:t>18</w:t>
            </w:r>
            <w:r>
              <w:rPr>
                <w:noProof/>
                <w:webHidden/>
              </w:rPr>
              <w:fldChar w:fldCharType="end"/>
            </w:r>
          </w:hyperlink>
        </w:p>
        <w:p w14:paraId="381FEB15" w14:textId="178AE8CF"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33" w:history="1">
            <w:r w:rsidRPr="004D3002">
              <w:rPr>
                <w:rStyle w:val="Hypertextovprepojenie"/>
              </w:rPr>
              <w:t>9</w:t>
            </w:r>
            <w:r>
              <w:rPr>
                <w:rFonts w:asciiTheme="minorHAnsi" w:eastAsiaTheme="minorEastAsia" w:hAnsiTheme="minorHAnsi"/>
                <w:bCs w:val="0"/>
                <w:kern w:val="2"/>
                <w:szCs w:val="24"/>
                <w:lang w:eastAsia="sk-SK"/>
                <w14:ligatures w14:val="standardContextual"/>
              </w:rPr>
              <w:tab/>
            </w:r>
            <w:r w:rsidRPr="004D3002">
              <w:rPr>
                <w:rStyle w:val="Hypertextovprepojenie"/>
              </w:rPr>
              <w:t>Technology Layer</w:t>
            </w:r>
            <w:r>
              <w:rPr>
                <w:webHidden/>
              </w:rPr>
              <w:tab/>
            </w:r>
            <w:r>
              <w:rPr>
                <w:webHidden/>
              </w:rPr>
              <w:fldChar w:fldCharType="begin"/>
            </w:r>
            <w:r>
              <w:rPr>
                <w:webHidden/>
              </w:rPr>
              <w:instrText xml:space="preserve"> PAGEREF _Toc215432533 \h </w:instrText>
            </w:r>
            <w:r>
              <w:rPr>
                <w:webHidden/>
              </w:rPr>
            </w:r>
            <w:r>
              <w:rPr>
                <w:webHidden/>
              </w:rPr>
              <w:fldChar w:fldCharType="separate"/>
            </w:r>
            <w:r>
              <w:rPr>
                <w:webHidden/>
              </w:rPr>
              <w:t>19</w:t>
            </w:r>
            <w:r>
              <w:rPr>
                <w:webHidden/>
              </w:rPr>
              <w:fldChar w:fldCharType="end"/>
            </w:r>
          </w:hyperlink>
        </w:p>
        <w:p w14:paraId="3B8A5D7F" w14:textId="1C54149F" w:rsidR="008F0E89" w:rsidRDefault="008F0E89">
          <w:pPr>
            <w:pStyle w:val="Obsah2"/>
            <w:rPr>
              <w:rFonts w:asciiTheme="minorHAnsi" w:eastAsiaTheme="minorEastAsia" w:hAnsiTheme="minorHAnsi"/>
              <w:noProof/>
              <w:kern w:val="2"/>
              <w:szCs w:val="24"/>
              <w:lang w:eastAsia="sk-SK"/>
              <w14:ligatures w14:val="standardContextual"/>
            </w:rPr>
          </w:pPr>
          <w:hyperlink w:anchor="_Toc215432534" w:history="1">
            <w:r w:rsidRPr="004D3002">
              <w:rPr>
                <w:rStyle w:val="Hypertextovprepojenie"/>
                <w:noProof/>
              </w:rPr>
              <w:t>9.1</w:t>
            </w:r>
            <w:r>
              <w:rPr>
                <w:rFonts w:asciiTheme="minorHAnsi" w:eastAsiaTheme="minorEastAsia" w:hAnsiTheme="minorHAnsi"/>
                <w:noProof/>
                <w:kern w:val="2"/>
                <w:szCs w:val="24"/>
                <w:lang w:eastAsia="sk-SK"/>
                <w14:ligatures w14:val="standardContextual"/>
              </w:rPr>
              <w:tab/>
            </w:r>
            <w:r w:rsidRPr="004D3002">
              <w:rPr>
                <w:rStyle w:val="Hypertextovprepojenie"/>
                <w:noProof/>
              </w:rPr>
              <w:t>Technology Usage View</w:t>
            </w:r>
            <w:r>
              <w:rPr>
                <w:noProof/>
                <w:webHidden/>
              </w:rPr>
              <w:tab/>
            </w:r>
            <w:r>
              <w:rPr>
                <w:noProof/>
                <w:webHidden/>
              </w:rPr>
              <w:fldChar w:fldCharType="begin"/>
            </w:r>
            <w:r>
              <w:rPr>
                <w:noProof/>
                <w:webHidden/>
              </w:rPr>
              <w:instrText xml:space="preserve"> PAGEREF _Toc215432534 \h </w:instrText>
            </w:r>
            <w:r>
              <w:rPr>
                <w:noProof/>
                <w:webHidden/>
              </w:rPr>
            </w:r>
            <w:r>
              <w:rPr>
                <w:noProof/>
                <w:webHidden/>
              </w:rPr>
              <w:fldChar w:fldCharType="separate"/>
            </w:r>
            <w:r>
              <w:rPr>
                <w:noProof/>
                <w:webHidden/>
              </w:rPr>
              <w:t>19</w:t>
            </w:r>
            <w:r>
              <w:rPr>
                <w:noProof/>
                <w:webHidden/>
              </w:rPr>
              <w:fldChar w:fldCharType="end"/>
            </w:r>
          </w:hyperlink>
        </w:p>
        <w:p w14:paraId="463194F2" w14:textId="213AE8AD" w:rsidR="008F0E89" w:rsidRDefault="008F0E89">
          <w:pPr>
            <w:pStyle w:val="Obsah3"/>
            <w:rPr>
              <w:rFonts w:asciiTheme="minorHAnsi" w:eastAsiaTheme="minorEastAsia" w:hAnsiTheme="minorHAnsi"/>
              <w:noProof/>
              <w:kern w:val="2"/>
              <w:szCs w:val="24"/>
              <w:lang w:eastAsia="sk-SK"/>
              <w14:ligatures w14:val="standardContextual"/>
            </w:rPr>
          </w:pPr>
          <w:hyperlink w:anchor="_Toc215432535" w:history="1">
            <w:r w:rsidRPr="004D3002">
              <w:rPr>
                <w:rStyle w:val="Hypertextovprepojenie"/>
                <w:noProof/>
              </w:rPr>
              <w:t>9.1.1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_Toc215432535 \h </w:instrText>
            </w:r>
            <w:r>
              <w:rPr>
                <w:noProof/>
                <w:webHidden/>
              </w:rPr>
            </w:r>
            <w:r>
              <w:rPr>
                <w:noProof/>
                <w:webHidden/>
              </w:rPr>
              <w:fldChar w:fldCharType="separate"/>
            </w:r>
            <w:r>
              <w:rPr>
                <w:noProof/>
                <w:webHidden/>
              </w:rPr>
              <w:t>20</w:t>
            </w:r>
            <w:r>
              <w:rPr>
                <w:noProof/>
                <w:webHidden/>
              </w:rPr>
              <w:fldChar w:fldCharType="end"/>
            </w:r>
          </w:hyperlink>
        </w:p>
        <w:p w14:paraId="772BF083" w14:textId="65884EDA" w:rsidR="008F0E89" w:rsidRDefault="008F0E89">
          <w:pPr>
            <w:pStyle w:val="Obsah3"/>
            <w:rPr>
              <w:rFonts w:asciiTheme="minorHAnsi" w:eastAsiaTheme="minorEastAsia" w:hAnsiTheme="minorHAnsi"/>
              <w:noProof/>
              <w:kern w:val="2"/>
              <w:szCs w:val="24"/>
              <w:lang w:eastAsia="sk-SK"/>
              <w14:ligatures w14:val="standardContextual"/>
            </w:rPr>
          </w:pPr>
          <w:hyperlink w:anchor="_Toc215432536" w:history="1">
            <w:r w:rsidRPr="004D3002">
              <w:rPr>
                <w:rStyle w:val="Hypertextovprepojenie"/>
                <w:noProof/>
              </w:rPr>
              <w:t>9.1.2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_Toc215432536 \h </w:instrText>
            </w:r>
            <w:r>
              <w:rPr>
                <w:noProof/>
                <w:webHidden/>
              </w:rPr>
            </w:r>
            <w:r>
              <w:rPr>
                <w:noProof/>
                <w:webHidden/>
              </w:rPr>
              <w:fldChar w:fldCharType="separate"/>
            </w:r>
            <w:r>
              <w:rPr>
                <w:noProof/>
                <w:webHidden/>
              </w:rPr>
              <w:t>20</w:t>
            </w:r>
            <w:r>
              <w:rPr>
                <w:noProof/>
                <w:webHidden/>
              </w:rPr>
              <w:fldChar w:fldCharType="end"/>
            </w:r>
          </w:hyperlink>
        </w:p>
        <w:p w14:paraId="6BB6C14E" w14:textId="47FC396D" w:rsidR="008F0E89" w:rsidRDefault="008F0E89">
          <w:pPr>
            <w:pStyle w:val="Obsah2"/>
            <w:rPr>
              <w:rFonts w:asciiTheme="minorHAnsi" w:eastAsiaTheme="minorEastAsia" w:hAnsiTheme="minorHAnsi"/>
              <w:noProof/>
              <w:kern w:val="2"/>
              <w:szCs w:val="24"/>
              <w:lang w:eastAsia="sk-SK"/>
              <w14:ligatures w14:val="standardContextual"/>
            </w:rPr>
          </w:pPr>
          <w:hyperlink w:anchor="_Toc215432537" w:history="1">
            <w:r w:rsidRPr="004D3002">
              <w:rPr>
                <w:rStyle w:val="Hypertextovprepojenie"/>
                <w:noProof/>
              </w:rPr>
              <w:t>9.2</w:t>
            </w:r>
            <w:r>
              <w:rPr>
                <w:rFonts w:asciiTheme="minorHAnsi" w:eastAsiaTheme="minorEastAsia" w:hAnsiTheme="minorHAnsi"/>
                <w:noProof/>
                <w:kern w:val="2"/>
                <w:szCs w:val="24"/>
                <w:lang w:eastAsia="sk-SK"/>
                <w14:ligatures w14:val="standardContextual"/>
              </w:rPr>
              <w:tab/>
            </w:r>
            <w:r w:rsidRPr="004D3002">
              <w:rPr>
                <w:rStyle w:val="Hypertextovprepojenie"/>
                <w:noProof/>
              </w:rPr>
              <w:t>Technology View</w:t>
            </w:r>
            <w:r>
              <w:rPr>
                <w:noProof/>
                <w:webHidden/>
              </w:rPr>
              <w:tab/>
            </w:r>
            <w:r>
              <w:rPr>
                <w:noProof/>
                <w:webHidden/>
              </w:rPr>
              <w:fldChar w:fldCharType="begin"/>
            </w:r>
            <w:r>
              <w:rPr>
                <w:noProof/>
                <w:webHidden/>
              </w:rPr>
              <w:instrText xml:space="preserve"> PAGEREF _Toc215432537 \h </w:instrText>
            </w:r>
            <w:r>
              <w:rPr>
                <w:noProof/>
                <w:webHidden/>
              </w:rPr>
            </w:r>
            <w:r>
              <w:rPr>
                <w:noProof/>
                <w:webHidden/>
              </w:rPr>
              <w:fldChar w:fldCharType="separate"/>
            </w:r>
            <w:r>
              <w:rPr>
                <w:noProof/>
                <w:webHidden/>
              </w:rPr>
              <w:t>22</w:t>
            </w:r>
            <w:r>
              <w:rPr>
                <w:noProof/>
                <w:webHidden/>
              </w:rPr>
              <w:fldChar w:fldCharType="end"/>
            </w:r>
          </w:hyperlink>
        </w:p>
        <w:p w14:paraId="5D22C6F1" w14:textId="0945CB97" w:rsidR="008F0E89" w:rsidRDefault="008F0E89">
          <w:pPr>
            <w:pStyle w:val="Obsah3"/>
            <w:rPr>
              <w:rFonts w:asciiTheme="minorHAnsi" w:eastAsiaTheme="minorEastAsia" w:hAnsiTheme="minorHAnsi"/>
              <w:noProof/>
              <w:kern w:val="2"/>
              <w:szCs w:val="24"/>
              <w:lang w:eastAsia="sk-SK"/>
              <w14:ligatures w14:val="standardContextual"/>
            </w:rPr>
          </w:pPr>
          <w:hyperlink w:anchor="_Toc215432538" w:history="1">
            <w:r w:rsidRPr="004D3002">
              <w:rPr>
                <w:rStyle w:val="Hypertextovprepojenie"/>
                <w:noProof/>
              </w:rPr>
              <w:t>9.2.1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_Toc215432538 \h </w:instrText>
            </w:r>
            <w:r>
              <w:rPr>
                <w:noProof/>
                <w:webHidden/>
              </w:rPr>
            </w:r>
            <w:r>
              <w:rPr>
                <w:noProof/>
                <w:webHidden/>
              </w:rPr>
              <w:fldChar w:fldCharType="separate"/>
            </w:r>
            <w:r>
              <w:rPr>
                <w:noProof/>
                <w:webHidden/>
              </w:rPr>
              <w:t>22</w:t>
            </w:r>
            <w:r>
              <w:rPr>
                <w:noProof/>
                <w:webHidden/>
              </w:rPr>
              <w:fldChar w:fldCharType="end"/>
            </w:r>
          </w:hyperlink>
        </w:p>
        <w:p w14:paraId="1A370443" w14:textId="7A9963F6" w:rsidR="008F0E89" w:rsidRDefault="008F0E89">
          <w:pPr>
            <w:pStyle w:val="Obsah3"/>
            <w:rPr>
              <w:rFonts w:asciiTheme="minorHAnsi" w:eastAsiaTheme="minorEastAsia" w:hAnsiTheme="minorHAnsi"/>
              <w:noProof/>
              <w:kern w:val="2"/>
              <w:szCs w:val="24"/>
              <w:lang w:eastAsia="sk-SK"/>
              <w14:ligatures w14:val="standardContextual"/>
            </w:rPr>
          </w:pPr>
          <w:hyperlink w:anchor="_Toc215432539" w:history="1">
            <w:r w:rsidRPr="004D3002">
              <w:rPr>
                <w:rStyle w:val="Hypertextovprepojenie"/>
                <w:noProof/>
              </w:rPr>
              <w:t>9.2.2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_Toc215432539 \h </w:instrText>
            </w:r>
            <w:r>
              <w:rPr>
                <w:noProof/>
                <w:webHidden/>
              </w:rPr>
            </w:r>
            <w:r>
              <w:rPr>
                <w:noProof/>
                <w:webHidden/>
              </w:rPr>
              <w:fldChar w:fldCharType="separate"/>
            </w:r>
            <w:r>
              <w:rPr>
                <w:noProof/>
                <w:webHidden/>
              </w:rPr>
              <w:t>23</w:t>
            </w:r>
            <w:r>
              <w:rPr>
                <w:noProof/>
                <w:webHidden/>
              </w:rPr>
              <w:fldChar w:fldCharType="end"/>
            </w:r>
          </w:hyperlink>
        </w:p>
        <w:p w14:paraId="4BAB49B8" w14:textId="3D019FE9"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0" w:history="1">
            <w:r w:rsidRPr="004D3002">
              <w:rPr>
                <w:rStyle w:val="Hypertextovprepojenie"/>
              </w:rPr>
              <w:t>10</w:t>
            </w:r>
            <w:r>
              <w:rPr>
                <w:rFonts w:asciiTheme="minorHAnsi" w:eastAsiaTheme="minorEastAsia" w:hAnsiTheme="minorHAnsi"/>
                <w:bCs w:val="0"/>
                <w:kern w:val="2"/>
                <w:szCs w:val="24"/>
                <w:lang w:eastAsia="sk-SK"/>
                <w14:ligatures w14:val="standardContextual"/>
              </w:rPr>
              <w:tab/>
            </w:r>
            <w:r w:rsidRPr="004D3002">
              <w:rPr>
                <w:rStyle w:val="Hypertextovprepojenie"/>
              </w:rPr>
              <w:t>Layered View</w:t>
            </w:r>
            <w:r>
              <w:rPr>
                <w:webHidden/>
              </w:rPr>
              <w:tab/>
            </w:r>
            <w:r>
              <w:rPr>
                <w:webHidden/>
              </w:rPr>
              <w:fldChar w:fldCharType="begin"/>
            </w:r>
            <w:r>
              <w:rPr>
                <w:webHidden/>
              </w:rPr>
              <w:instrText xml:space="preserve"> PAGEREF _Toc215432540 \h </w:instrText>
            </w:r>
            <w:r>
              <w:rPr>
                <w:webHidden/>
              </w:rPr>
            </w:r>
            <w:r>
              <w:rPr>
                <w:webHidden/>
              </w:rPr>
              <w:fldChar w:fldCharType="separate"/>
            </w:r>
            <w:r>
              <w:rPr>
                <w:webHidden/>
              </w:rPr>
              <w:t>24</w:t>
            </w:r>
            <w:r>
              <w:rPr>
                <w:webHidden/>
              </w:rPr>
              <w:fldChar w:fldCharType="end"/>
            </w:r>
          </w:hyperlink>
        </w:p>
        <w:p w14:paraId="0537E759" w14:textId="4E203BDD" w:rsidR="008F0E89" w:rsidRDefault="008F0E89">
          <w:pPr>
            <w:pStyle w:val="Obsah3"/>
            <w:tabs>
              <w:tab w:val="left" w:pos="1440"/>
            </w:tabs>
            <w:rPr>
              <w:rFonts w:asciiTheme="minorHAnsi" w:eastAsiaTheme="minorEastAsia" w:hAnsiTheme="minorHAnsi"/>
              <w:noProof/>
              <w:kern w:val="2"/>
              <w:szCs w:val="24"/>
              <w:lang w:eastAsia="sk-SK"/>
              <w14:ligatures w14:val="standardContextual"/>
            </w:rPr>
          </w:pPr>
          <w:hyperlink w:anchor="_Toc215432541" w:history="1">
            <w:r w:rsidRPr="004D3002">
              <w:rPr>
                <w:rStyle w:val="Hypertextovprepojenie"/>
                <w:noProof/>
              </w:rPr>
              <w:t>10.1.1</w:t>
            </w:r>
            <w:r>
              <w:rPr>
                <w:rFonts w:asciiTheme="minorHAnsi" w:eastAsiaTheme="minorEastAsia" w:hAnsiTheme="minorHAnsi"/>
                <w:noProof/>
                <w:kern w:val="2"/>
                <w:szCs w:val="24"/>
                <w:lang w:eastAsia="sk-SK"/>
                <w14:ligatures w14:val="standardContextual"/>
              </w:rPr>
              <w:tab/>
            </w:r>
            <w:r w:rsidRPr="004D3002">
              <w:rPr>
                <w:rStyle w:val="Hypertextovprepojenie"/>
                <w:noProof/>
              </w:rPr>
              <w:t>AS-IS</w:t>
            </w:r>
            <w:r>
              <w:rPr>
                <w:noProof/>
                <w:webHidden/>
              </w:rPr>
              <w:tab/>
            </w:r>
            <w:r>
              <w:rPr>
                <w:noProof/>
                <w:webHidden/>
              </w:rPr>
              <w:fldChar w:fldCharType="begin"/>
            </w:r>
            <w:r>
              <w:rPr>
                <w:noProof/>
                <w:webHidden/>
              </w:rPr>
              <w:instrText xml:space="preserve"> PAGEREF _Toc215432541 \h </w:instrText>
            </w:r>
            <w:r>
              <w:rPr>
                <w:noProof/>
                <w:webHidden/>
              </w:rPr>
            </w:r>
            <w:r>
              <w:rPr>
                <w:noProof/>
                <w:webHidden/>
              </w:rPr>
              <w:fldChar w:fldCharType="separate"/>
            </w:r>
            <w:r>
              <w:rPr>
                <w:noProof/>
                <w:webHidden/>
              </w:rPr>
              <w:t>24</w:t>
            </w:r>
            <w:r>
              <w:rPr>
                <w:noProof/>
                <w:webHidden/>
              </w:rPr>
              <w:fldChar w:fldCharType="end"/>
            </w:r>
          </w:hyperlink>
        </w:p>
        <w:p w14:paraId="4CB2EA18" w14:textId="747DCA4A" w:rsidR="008F0E89" w:rsidRDefault="008F0E89">
          <w:pPr>
            <w:pStyle w:val="Obsah3"/>
            <w:tabs>
              <w:tab w:val="left" w:pos="1440"/>
            </w:tabs>
            <w:rPr>
              <w:rFonts w:asciiTheme="minorHAnsi" w:eastAsiaTheme="minorEastAsia" w:hAnsiTheme="minorHAnsi"/>
              <w:noProof/>
              <w:kern w:val="2"/>
              <w:szCs w:val="24"/>
              <w:lang w:eastAsia="sk-SK"/>
              <w14:ligatures w14:val="standardContextual"/>
            </w:rPr>
          </w:pPr>
          <w:hyperlink w:anchor="_Toc215432542" w:history="1">
            <w:r w:rsidRPr="004D3002">
              <w:rPr>
                <w:rStyle w:val="Hypertextovprepojenie"/>
                <w:noProof/>
              </w:rPr>
              <w:t>10.1.2</w:t>
            </w:r>
            <w:r>
              <w:rPr>
                <w:rFonts w:asciiTheme="minorHAnsi" w:eastAsiaTheme="minorEastAsia" w:hAnsiTheme="minorHAnsi"/>
                <w:noProof/>
                <w:kern w:val="2"/>
                <w:szCs w:val="24"/>
                <w:lang w:eastAsia="sk-SK"/>
                <w14:ligatures w14:val="standardContextual"/>
              </w:rPr>
              <w:tab/>
            </w:r>
            <w:r w:rsidRPr="004D3002">
              <w:rPr>
                <w:rStyle w:val="Hypertextovprepojenie"/>
                <w:noProof/>
              </w:rPr>
              <w:t>TO-BE</w:t>
            </w:r>
            <w:r>
              <w:rPr>
                <w:noProof/>
                <w:webHidden/>
              </w:rPr>
              <w:tab/>
            </w:r>
            <w:r>
              <w:rPr>
                <w:noProof/>
                <w:webHidden/>
              </w:rPr>
              <w:fldChar w:fldCharType="begin"/>
            </w:r>
            <w:r>
              <w:rPr>
                <w:noProof/>
                <w:webHidden/>
              </w:rPr>
              <w:instrText xml:space="preserve"> PAGEREF _Toc215432542 \h </w:instrText>
            </w:r>
            <w:r>
              <w:rPr>
                <w:noProof/>
                <w:webHidden/>
              </w:rPr>
            </w:r>
            <w:r>
              <w:rPr>
                <w:noProof/>
                <w:webHidden/>
              </w:rPr>
              <w:fldChar w:fldCharType="separate"/>
            </w:r>
            <w:r>
              <w:rPr>
                <w:noProof/>
                <w:webHidden/>
              </w:rPr>
              <w:t>25</w:t>
            </w:r>
            <w:r>
              <w:rPr>
                <w:noProof/>
                <w:webHidden/>
              </w:rPr>
              <w:fldChar w:fldCharType="end"/>
            </w:r>
          </w:hyperlink>
        </w:p>
        <w:p w14:paraId="06CB6D5E" w14:textId="10739A80"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3" w:history="1">
            <w:r w:rsidRPr="004D3002">
              <w:rPr>
                <w:rStyle w:val="Hypertextovprepojenie"/>
              </w:rPr>
              <w:t>11</w:t>
            </w:r>
            <w:r>
              <w:rPr>
                <w:rFonts w:asciiTheme="minorHAnsi" w:eastAsiaTheme="minorEastAsia" w:hAnsiTheme="minorHAnsi"/>
                <w:bCs w:val="0"/>
                <w:kern w:val="2"/>
                <w:szCs w:val="24"/>
                <w:lang w:eastAsia="sk-SK"/>
                <w14:ligatures w14:val="standardContextual"/>
              </w:rPr>
              <w:tab/>
            </w:r>
            <w:r w:rsidRPr="004D3002">
              <w:rPr>
                <w:rStyle w:val="Hypertextovprepojenie"/>
              </w:rPr>
              <w:t>Implementation and Migration Viewpoint</w:t>
            </w:r>
            <w:r>
              <w:rPr>
                <w:webHidden/>
              </w:rPr>
              <w:tab/>
            </w:r>
            <w:r>
              <w:rPr>
                <w:webHidden/>
              </w:rPr>
              <w:fldChar w:fldCharType="begin"/>
            </w:r>
            <w:r>
              <w:rPr>
                <w:webHidden/>
              </w:rPr>
              <w:instrText xml:space="preserve"> PAGEREF _Toc215432543 \h </w:instrText>
            </w:r>
            <w:r>
              <w:rPr>
                <w:webHidden/>
              </w:rPr>
            </w:r>
            <w:r>
              <w:rPr>
                <w:webHidden/>
              </w:rPr>
              <w:fldChar w:fldCharType="separate"/>
            </w:r>
            <w:r>
              <w:rPr>
                <w:webHidden/>
              </w:rPr>
              <w:t>26</w:t>
            </w:r>
            <w:r>
              <w:rPr>
                <w:webHidden/>
              </w:rPr>
              <w:fldChar w:fldCharType="end"/>
            </w:r>
          </w:hyperlink>
        </w:p>
        <w:p w14:paraId="452F7009" w14:textId="5E2C66C1"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4" w:history="1">
            <w:r w:rsidRPr="004D3002">
              <w:rPr>
                <w:rStyle w:val="Hypertextovprepojenie"/>
              </w:rPr>
              <w:t>12</w:t>
            </w:r>
            <w:r>
              <w:rPr>
                <w:rFonts w:asciiTheme="minorHAnsi" w:eastAsiaTheme="minorEastAsia" w:hAnsiTheme="minorHAnsi"/>
                <w:bCs w:val="0"/>
                <w:kern w:val="2"/>
                <w:szCs w:val="24"/>
                <w:lang w:eastAsia="sk-SK"/>
                <w14:ligatures w14:val="standardContextual"/>
              </w:rPr>
              <w:tab/>
            </w:r>
            <w:r w:rsidRPr="004D3002">
              <w:rPr>
                <w:rStyle w:val="Hypertextovprepojenie"/>
              </w:rPr>
              <w:t>Enterprise Continuum</w:t>
            </w:r>
            <w:r>
              <w:rPr>
                <w:webHidden/>
              </w:rPr>
              <w:tab/>
            </w:r>
            <w:r>
              <w:rPr>
                <w:webHidden/>
              </w:rPr>
              <w:fldChar w:fldCharType="begin"/>
            </w:r>
            <w:r>
              <w:rPr>
                <w:webHidden/>
              </w:rPr>
              <w:instrText xml:space="preserve"> PAGEREF _Toc215432544 \h </w:instrText>
            </w:r>
            <w:r>
              <w:rPr>
                <w:webHidden/>
              </w:rPr>
            </w:r>
            <w:r>
              <w:rPr>
                <w:webHidden/>
              </w:rPr>
              <w:fldChar w:fldCharType="separate"/>
            </w:r>
            <w:r>
              <w:rPr>
                <w:webHidden/>
              </w:rPr>
              <w:t>27</w:t>
            </w:r>
            <w:r>
              <w:rPr>
                <w:webHidden/>
              </w:rPr>
              <w:fldChar w:fldCharType="end"/>
            </w:r>
          </w:hyperlink>
        </w:p>
        <w:p w14:paraId="47E9EEA6" w14:textId="7FA35F5A"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5" w:history="1">
            <w:r w:rsidRPr="004D3002">
              <w:rPr>
                <w:rStyle w:val="Hypertextovprepojenie"/>
              </w:rPr>
              <w:t>13</w:t>
            </w:r>
            <w:r>
              <w:rPr>
                <w:rFonts w:asciiTheme="minorHAnsi" w:eastAsiaTheme="minorEastAsia" w:hAnsiTheme="minorHAnsi"/>
                <w:bCs w:val="0"/>
                <w:kern w:val="2"/>
                <w:szCs w:val="24"/>
                <w:lang w:eastAsia="sk-SK"/>
                <w14:ligatures w14:val="standardContextual"/>
              </w:rPr>
              <w:tab/>
            </w:r>
            <w:r w:rsidRPr="004D3002">
              <w:rPr>
                <w:rStyle w:val="Hypertextovprepojenie"/>
              </w:rPr>
              <w:t>GAP Analýza</w:t>
            </w:r>
            <w:r>
              <w:rPr>
                <w:webHidden/>
              </w:rPr>
              <w:tab/>
            </w:r>
            <w:r>
              <w:rPr>
                <w:webHidden/>
              </w:rPr>
              <w:fldChar w:fldCharType="begin"/>
            </w:r>
            <w:r>
              <w:rPr>
                <w:webHidden/>
              </w:rPr>
              <w:instrText xml:space="preserve"> PAGEREF _Toc215432545 \h </w:instrText>
            </w:r>
            <w:r>
              <w:rPr>
                <w:webHidden/>
              </w:rPr>
            </w:r>
            <w:r>
              <w:rPr>
                <w:webHidden/>
              </w:rPr>
              <w:fldChar w:fldCharType="separate"/>
            </w:r>
            <w:r>
              <w:rPr>
                <w:webHidden/>
              </w:rPr>
              <w:t>27</w:t>
            </w:r>
            <w:r>
              <w:rPr>
                <w:webHidden/>
              </w:rPr>
              <w:fldChar w:fldCharType="end"/>
            </w:r>
          </w:hyperlink>
        </w:p>
        <w:p w14:paraId="747526ED" w14:textId="15FE1F22"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6" w:history="1">
            <w:r w:rsidRPr="004D3002">
              <w:rPr>
                <w:rStyle w:val="Hypertextovprepojenie"/>
              </w:rPr>
              <w:t>14</w:t>
            </w:r>
            <w:r>
              <w:rPr>
                <w:rFonts w:asciiTheme="minorHAnsi" w:eastAsiaTheme="minorEastAsia" w:hAnsiTheme="minorHAnsi"/>
                <w:bCs w:val="0"/>
                <w:kern w:val="2"/>
                <w:szCs w:val="24"/>
                <w:lang w:eastAsia="sk-SK"/>
                <w14:ligatures w14:val="standardContextual"/>
              </w:rPr>
              <w:tab/>
            </w:r>
            <w:r w:rsidRPr="004D3002">
              <w:rPr>
                <w:rStyle w:val="Hypertextovprepojenie"/>
              </w:rPr>
              <w:t>Harmonogram</w:t>
            </w:r>
            <w:r>
              <w:rPr>
                <w:webHidden/>
              </w:rPr>
              <w:tab/>
            </w:r>
            <w:r>
              <w:rPr>
                <w:webHidden/>
              </w:rPr>
              <w:fldChar w:fldCharType="begin"/>
            </w:r>
            <w:r>
              <w:rPr>
                <w:webHidden/>
              </w:rPr>
              <w:instrText xml:space="preserve"> PAGEREF _Toc215432546 \h </w:instrText>
            </w:r>
            <w:r>
              <w:rPr>
                <w:webHidden/>
              </w:rPr>
            </w:r>
            <w:r>
              <w:rPr>
                <w:webHidden/>
              </w:rPr>
              <w:fldChar w:fldCharType="separate"/>
            </w:r>
            <w:r>
              <w:rPr>
                <w:webHidden/>
              </w:rPr>
              <w:t>28</w:t>
            </w:r>
            <w:r>
              <w:rPr>
                <w:webHidden/>
              </w:rPr>
              <w:fldChar w:fldCharType="end"/>
            </w:r>
          </w:hyperlink>
        </w:p>
        <w:p w14:paraId="4D633D05" w14:textId="16C4517A"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7" w:history="1">
            <w:r w:rsidRPr="004D3002">
              <w:rPr>
                <w:rStyle w:val="Hypertextovprepojenie"/>
              </w:rPr>
              <w:t>15</w:t>
            </w:r>
            <w:r>
              <w:rPr>
                <w:rFonts w:asciiTheme="minorHAnsi" w:eastAsiaTheme="minorEastAsia" w:hAnsiTheme="minorHAnsi"/>
                <w:bCs w:val="0"/>
                <w:kern w:val="2"/>
                <w:szCs w:val="24"/>
                <w:lang w:eastAsia="sk-SK"/>
                <w14:ligatures w14:val="standardContextual"/>
              </w:rPr>
              <w:tab/>
            </w:r>
            <w:r w:rsidRPr="004D3002">
              <w:rPr>
                <w:rStyle w:val="Hypertextovprepojenie"/>
              </w:rPr>
              <w:t>Finančná analýza</w:t>
            </w:r>
            <w:r>
              <w:rPr>
                <w:webHidden/>
              </w:rPr>
              <w:tab/>
            </w:r>
            <w:r>
              <w:rPr>
                <w:webHidden/>
              </w:rPr>
              <w:fldChar w:fldCharType="begin"/>
            </w:r>
            <w:r>
              <w:rPr>
                <w:webHidden/>
              </w:rPr>
              <w:instrText xml:space="preserve"> PAGEREF _Toc215432547 \h </w:instrText>
            </w:r>
            <w:r>
              <w:rPr>
                <w:webHidden/>
              </w:rPr>
            </w:r>
            <w:r>
              <w:rPr>
                <w:webHidden/>
              </w:rPr>
              <w:fldChar w:fldCharType="separate"/>
            </w:r>
            <w:r>
              <w:rPr>
                <w:webHidden/>
              </w:rPr>
              <w:t>28</w:t>
            </w:r>
            <w:r>
              <w:rPr>
                <w:webHidden/>
              </w:rPr>
              <w:fldChar w:fldCharType="end"/>
            </w:r>
          </w:hyperlink>
        </w:p>
        <w:p w14:paraId="7328CA72" w14:textId="4D688E3D"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8" w:history="1">
            <w:r w:rsidRPr="004D3002">
              <w:rPr>
                <w:rStyle w:val="Hypertextovprepojenie"/>
              </w:rPr>
              <w:t>16</w:t>
            </w:r>
            <w:r>
              <w:rPr>
                <w:rFonts w:asciiTheme="minorHAnsi" w:eastAsiaTheme="minorEastAsia" w:hAnsiTheme="minorHAnsi"/>
                <w:bCs w:val="0"/>
                <w:kern w:val="2"/>
                <w:szCs w:val="24"/>
                <w:lang w:eastAsia="sk-SK"/>
                <w14:ligatures w14:val="standardContextual"/>
              </w:rPr>
              <w:tab/>
            </w:r>
            <w:r w:rsidRPr="004D3002">
              <w:rPr>
                <w:rStyle w:val="Hypertextovprepojenie"/>
              </w:rPr>
              <w:t>Záver</w:t>
            </w:r>
            <w:r>
              <w:rPr>
                <w:webHidden/>
              </w:rPr>
              <w:tab/>
            </w:r>
            <w:r>
              <w:rPr>
                <w:webHidden/>
              </w:rPr>
              <w:fldChar w:fldCharType="begin"/>
            </w:r>
            <w:r>
              <w:rPr>
                <w:webHidden/>
              </w:rPr>
              <w:instrText xml:space="preserve"> PAGEREF _Toc215432548 \h </w:instrText>
            </w:r>
            <w:r>
              <w:rPr>
                <w:webHidden/>
              </w:rPr>
            </w:r>
            <w:r>
              <w:rPr>
                <w:webHidden/>
              </w:rPr>
              <w:fldChar w:fldCharType="separate"/>
            </w:r>
            <w:r>
              <w:rPr>
                <w:webHidden/>
              </w:rPr>
              <w:t>28</w:t>
            </w:r>
            <w:r>
              <w:rPr>
                <w:webHidden/>
              </w:rPr>
              <w:fldChar w:fldCharType="end"/>
            </w:r>
          </w:hyperlink>
        </w:p>
        <w:p w14:paraId="7EEB6B40" w14:textId="1FD6B3BC" w:rsidR="008F0E89" w:rsidRDefault="008F0E89">
          <w:pPr>
            <w:pStyle w:val="Obsah1"/>
            <w:rPr>
              <w:rFonts w:asciiTheme="minorHAnsi" w:eastAsiaTheme="minorEastAsia" w:hAnsiTheme="minorHAnsi"/>
              <w:bCs w:val="0"/>
              <w:kern w:val="2"/>
              <w:szCs w:val="24"/>
              <w:lang w:eastAsia="sk-SK"/>
              <w14:ligatures w14:val="standardContextual"/>
            </w:rPr>
          </w:pPr>
          <w:hyperlink w:anchor="_Toc215432549" w:history="1">
            <w:r w:rsidRPr="004D3002">
              <w:rPr>
                <w:rStyle w:val="Hypertextovprepojenie"/>
              </w:rPr>
              <w:t>Literatúra</w:t>
            </w:r>
            <w:r>
              <w:rPr>
                <w:webHidden/>
              </w:rPr>
              <w:tab/>
            </w:r>
            <w:r>
              <w:rPr>
                <w:webHidden/>
              </w:rPr>
              <w:fldChar w:fldCharType="begin"/>
            </w:r>
            <w:r>
              <w:rPr>
                <w:webHidden/>
              </w:rPr>
              <w:instrText xml:space="preserve"> PAGEREF _Toc215432549 \h </w:instrText>
            </w:r>
            <w:r>
              <w:rPr>
                <w:webHidden/>
              </w:rPr>
            </w:r>
            <w:r>
              <w:rPr>
                <w:webHidden/>
              </w:rPr>
              <w:fldChar w:fldCharType="separate"/>
            </w:r>
            <w:r>
              <w:rPr>
                <w:webHidden/>
              </w:rPr>
              <w:t>29</w:t>
            </w:r>
            <w:r>
              <w:rPr>
                <w:webHidden/>
              </w:rPr>
              <w:fldChar w:fldCharType="end"/>
            </w:r>
          </w:hyperlink>
        </w:p>
        <w:p w14:paraId="2CB542B2" w14:textId="287E6F90" w:rsidR="00BF32EA" w:rsidRPr="009F5643" w:rsidRDefault="003410B1" w:rsidP="005F6AAA">
          <w:pPr>
            <w:sectPr w:rsidR="00BF32EA" w:rsidRPr="009F5643" w:rsidSect="00F0444B">
              <w:footerReference w:type="default" r:id="rId9"/>
              <w:pgSz w:w="11906" w:h="16838"/>
              <w:pgMar w:top="1417" w:right="1417" w:bottom="1417" w:left="1417" w:header="708" w:footer="708" w:gutter="0"/>
              <w:cols w:space="708"/>
              <w:titlePg/>
              <w:docGrid w:linePitch="360"/>
            </w:sectPr>
          </w:pPr>
          <w:r w:rsidRPr="009F5643">
            <w:rPr>
              <w:b/>
              <w:bCs/>
            </w:rPr>
            <w:fldChar w:fldCharType="end"/>
          </w:r>
        </w:p>
      </w:sdtContent>
    </w:sdt>
    <w:p w14:paraId="40CC8287" w14:textId="525F0A92" w:rsidR="0055562E" w:rsidRPr="009F5643" w:rsidRDefault="00CD6D88" w:rsidP="0055562E">
      <w:pPr>
        <w:pStyle w:val="Nadpis1"/>
      </w:pPr>
      <w:bookmarkStart w:id="0" w:name="_Toc215432510"/>
      <w:r w:rsidRPr="009F5643">
        <w:lastRenderedPageBreak/>
        <w:t>Úvod</w:t>
      </w:r>
      <w:bookmarkEnd w:id="0"/>
    </w:p>
    <w:p w14:paraId="00B8430C" w14:textId="6F38199F" w:rsidR="0055562E" w:rsidRPr="009F5643" w:rsidRDefault="00D810D9" w:rsidP="0055562E">
      <w:r w:rsidRPr="009F5643">
        <w:t>Cieľom tohto semestrálneho projektu je navrhnúť architektúru platformy na odhaľovanie podvodov a</w:t>
      </w:r>
      <w:r w:rsidR="0000055C" w:rsidRPr="009F5643">
        <w:t> </w:t>
      </w:r>
      <w:r w:rsidRPr="009F5643">
        <w:t>AML</w:t>
      </w:r>
      <w:r w:rsidR="0000055C" w:rsidRPr="009F5643">
        <w:t xml:space="preserve"> (</w:t>
      </w:r>
      <w:proofErr w:type="spellStart"/>
      <w:r w:rsidR="0000055C" w:rsidRPr="009F5643">
        <w:t>Anti</w:t>
      </w:r>
      <w:proofErr w:type="spellEnd"/>
      <w:r w:rsidR="0000055C" w:rsidRPr="009F5643">
        <w:t xml:space="preserve">-Money </w:t>
      </w:r>
      <w:proofErr w:type="spellStart"/>
      <w:r w:rsidR="0000055C" w:rsidRPr="009F5643">
        <w:t>Laundering</w:t>
      </w:r>
      <w:proofErr w:type="spellEnd"/>
      <w:r w:rsidR="0000055C" w:rsidRPr="009F5643">
        <w:t>)</w:t>
      </w:r>
      <w:r w:rsidRPr="009F5643">
        <w:t xml:space="preserve"> pre bankové prostredie. Postupovali sme podľa princípov TOGAF a</w:t>
      </w:r>
      <w:r w:rsidRPr="009F5643">
        <w:t> </w:t>
      </w:r>
      <w:r w:rsidRPr="009F5643">
        <w:t xml:space="preserve">modelovali v jazyku </w:t>
      </w:r>
      <w:proofErr w:type="spellStart"/>
      <w:r w:rsidRPr="009F5643">
        <w:t>ArchiMate</w:t>
      </w:r>
      <w:proofErr w:type="spellEnd"/>
      <w:r w:rsidRPr="009F5643">
        <w:t>. Pri každom relevantnom pohľade rozlišujeme AS-IS (súčasný stav banky s prevažne manuálnymi procesmi) a TO-BE (cieľový stav s</w:t>
      </w:r>
      <w:r w:rsidRPr="009F5643">
        <w:t> </w:t>
      </w:r>
      <w:r w:rsidRPr="009F5643">
        <w:t xml:space="preserve">automatizovaným </w:t>
      </w:r>
      <w:proofErr w:type="spellStart"/>
      <w:r w:rsidRPr="009F5643">
        <w:t>realtime</w:t>
      </w:r>
      <w:proofErr w:type="spellEnd"/>
      <w:r w:rsidRPr="009F5643">
        <w:t xml:space="preserve"> rozhodovaním, </w:t>
      </w:r>
      <w:r w:rsidRPr="009F5643">
        <w:t>manažmentom</w:t>
      </w:r>
      <w:r w:rsidR="0000055C" w:rsidRPr="009F5643">
        <w:t xml:space="preserve"> prípadov</w:t>
      </w:r>
      <w:r w:rsidRPr="009F5643">
        <w:t xml:space="preserve"> a regulačným reportovaním). Výsledkom je konzistentný súbor diagramov a sprievodných textov, ktoré</w:t>
      </w:r>
      <w:r w:rsidR="00333608" w:rsidRPr="009F5643">
        <w:t> </w:t>
      </w:r>
      <w:r w:rsidRPr="009F5643">
        <w:t>vysvetľujú, čo projekt prináša, ako je rozdelený do modulov a aké prevádzkové a</w:t>
      </w:r>
      <w:r w:rsidR="00887E2E" w:rsidRPr="009F5643">
        <w:t> </w:t>
      </w:r>
      <w:r w:rsidRPr="009F5643">
        <w:t>regulačné požiadavky spĺňa. Dokument zároveň naznačuje plán prechodu, medzery medzi AS-IS a TO-BE a očakávané prínosy pre banku.</w:t>
      </w:r>
    </w:p>
    <w:p w14:paraId="6C042E6D" w14:textId="748D337A" w:rsidR="00CD6D88" w:rsidRPr="009F5643" w:rsidRDefault="00CD6D88" w:rsidP="00CD6D88">
      <w:pPr>
        <w:pStyle w:val="Nadpis1"/>
      </w:pPr>
      <w:bookmarkStart w:id="1" w:name="_Toc215432511"/>
      <w:r w:rsidRPr="009F5643">
        <w:t xml:space="preserve">Business </w:t>
      </w:r>
      <w:proofErr w:type="spellStart"/>
      <w:r w:rsidRPr="009F5643">
        <w:t>Scenario</w:t>
      </w:r>
      <w:bookmarkEnd w:id="1"/>
      <w:proofErr w:type="spellEnd"/>
    </w:p>
    <w:p w14:paraId="0CDEA661" w14:textId="440710BE" w:rsidR="0069605F" w:rsidRPr="009F5643" w:rsidRDefault="0000055C" w:rsidP="00CD6D88">
      <w:r w:rsidRPr="009F5643">
        <w:t xml:space="preserve">Banka čelí rastúcemu tlaku na efektívne odhaľovanie podvodov a prania peňazí, pričom súčasný spôsob práce je do veľkej miery manuálny a dávkový. Transakčné dáta sa spracúvajú raz denne, analytici prechádzajú dlhé zoznamy </w:t>
      </w:r>
      <w:r w:rsidRPr="009F5643">
        <w:t>poplachov</w:t>
      </w:r>
      <w:r w:rsidRPr="009F5643">
        <w:t>, vytvárajú spisy a v prípade povinnosti nahlásiť podozrivú činnosť pripravujú správu SAR</w:t>
      </w:r>
      <w:r w:rsidRPr="009F5643">
        <w:t xml:space="preserve"> (</w:t>
      </w:r>
      <w:proofErr w:type="spellStart"/>
      <w:r w:rsidRPr="009F5643">
        <w:t>Suspicious</w:t>
      </w:r>
      <w:proofErr w:type="spellEnd"/>
      <w:r w:rsidRPr="009F5643">
        <w:t xml:space="preserve"> </w:t>
      </w:r>
      <w:proofErr w:type="spellStart"/>
      <w:r w:rsidRPr="009F5643">
        <w:t>Activity</w:t>
      </w:r>
      <w:proofErr w:type="spellEnd"/>
      <w:r w:rsidRPr="009F5643">
        <w:t xml:space="preserve"> Report)</w:t>
      </w:r>
      <w:r w:rsidRPr="009F5643">
        <w:t>, ktorú odosielajú cez webové rozhranie príslušného úradu. Takéto nastavenie je pomalé, generuje veľa falošných poplachov a vystavuje banku riziku, že nedodrží zákonné lehoty. Do</w:t>
      </w:r>
      <w:r w:rsidR="0069605F" w:rsidRPr="009F5643">
        <w:t> </w:t>
      </w:r>
      <w:r w:rsidRPr="009F5643">
        <w:t xml:space="preserve">toho vstupujú povinnosti GDPR, požiadavky na uchovanie záznamov a </w:t>
      </w:r>
      <w:proofErr w:type="spellStart"/>
      <w:r w:rsidRPr="009F5643">
        <w:t>auditovateľnosť</w:t>
      </w:r>
      <w:proofErr w:type="spellEnd"/>
      <w:r w:rsidRPr="009F5643">
        <w:t xml:space="preserve"> celého procesu</w:t>
      </w:r>
      <w:r w:rsidR="0069605F" w:rsidRPr="009F5643">
        <w:t>.</w:t>
      </w:r>
      <w:r w:rsidR="009602A9" w:rsidRPr="009F5643">
        <w:t xml:space="preserve"> </w:t>
      </w:r>
      <w:r w:rsidR="0069605F" w:rsidRPr="009F5643">
        <w:t>Naša iniciatíva reaguje na tieto limity návrhom platformy, ktorá presunie rozhodovanie k</w:t>
      </w:r>
      <w:r w:rsidR="00A575F4" w:rsidRPr="009F5643">
        <w:t> </w:t>
      </w:r>
      <w:r w:rsidR="0069605F" w:rsidRPr="009F5643">
        <w:t xml:space="preserve">okamihu vzniku platby. V cieľovom stave prechádza transakcia </w:t>
      </w:r>
      <w:r w:rsidR="00A575F4" w:rsidRPr="009F5643">
        <w:t>hodnotením</w:t>
      </w:r>
      <w:r w:rsidR="0069605F" w:rsidRPr="009F5643">
        <w:t xml:space="preserve"> v</w:t>
      </w:r>
      <w:r w:rsidR="00803A87" w:rsidRPr="009F5643">
        <w:t> </w:t>
      </w:r>
      <w:r w:rsidR="0069605F" w:rsidRPr="009F5643">
        <w:t>reálnom čase, ktorý kombinuje pravidlá a</w:t>
      </w:r>
      <w:r w:rsidR="00A575F4" w:rsidRPr="009F5643">
        <w:t> </w:t>
      </w:r>
      <w:r w:rsidR="0069605F" w:rsidRPr="009F5643">
        <w:t>modely</w:t>
      </w:r>
      <w:r w:rsidR="00A575F4" w:rsidRPr="009F5643">
        <w:t>. V</w:t>
      </w:r>
      <w:r w:rsidR="0069605F" w:rsidRPr="009F5643">
        <w:t>ýsledok rozhodne o schválení, blokácii alebo o potrebe dodatočného overenia. Následné upozornenia už nevznikajú izolovane</w:t>
      </w:r>
      <w:r w:rsidR="00A575F4" w:rsidRPr="009F5643">
        <w:t>. S</w:t>
      </w:r>
      <w:r w:rsidR="0069605F" w:rsidRPr="009F5643">
        <w:t>ystém ich zlučuje do</w:t>
      </w:r>
      <w:r w:rsidR="00341496" w:rsidRPr="009F5643">
        <w:t> </w:t>
      </w:r>
      <w:r w:rsidR="0069605F" w:rsidRPr="009F5643">
        <w:t xml:space="preserve">súvisiacich celkov, prideľuje prioritu podľa rizika a tým znižuje záťaž na tím </w:t>
      </w:r>
      <w:r w:rsidR="00A575F4" w:rsidRPr="009F5643">
        <w:t>manažmentu rozhodovaní</w:t>
      </w:r>
      <w:r w:rsidR="0069605F" w:rsidRPr="009F5643">
        <w:t xml:space="preserve"> a vyšetrovateľov. Pre prípady je pripravený jednotný „</w:t>
      </w:r>
      <w:proofErr w:type="spellStart"/>
      <w:r w:rsidR="0069605F" w:rsidRPr="009F5643">
        <w:t>case</w:t>
      </w:r>
      <w:proofErr w:type="spellEnd"/>
      <w:r w:rsidR="0069605F" w:rsidRPr="009F5643">
        <w:t xml:space="preserve"> management“, ktorý</w:t>
      </w:r>
      <w:r w:rsidR="005B6899" w:rsidRPr="009F5643">
        <w:t> </w:t>
      </w:r>
      <w:r w:rsidR="0069605F" w:rsidRPr="009F5643">
        <w:t xml:space="preserve">zhromažďuje dôkazy, riadi </w:t>
      </w:r>
      <w:proofErr w:type="spellStart"/>
      <w:r w:rsidR="0069605F" w:rsidRPr="009F5643">
        <w:t>workflow</w:t>
      </w:r>
      <w:proofErr w:type="spellEnd"/>
      <w:r w:rsidR="0069605F" w:rsidRPr="009F5643">
        <w:t xml:space="preserve"> a udržiava nemenný audit. Ak prípad spĺňa zákonné kritériá, platforma automatizuje zostavenie balíka SAR, jeho odoslanie a</w:t>
      </w:r>
      <w:r w:rsidR="00BD0B52" w:rsidRPr="009F5643">
        <w:t> </w:t>
      </w:r>
      <w:r w:rsidR="0069605F" w:rsidRPr="009F5643">
        <w:t>potvrdenie o</w:t>
      </w:r>
      <w:r w:rsidR="00A575F4" w:rsidRPr="009F5643">
        <w:t> </w:t>
      </w:r>
      <w:r w:rsidR="0069605F" w:rsidRPr="009F5643">
        <w:t>doručení</w:t>
      </w:r>
      <w:r w:rsidR="00A575F4" w:rsidRPr="009F5643">
        <w:t>.</w:t>
      </w:r>
      <w:r w:rsidR="0069605F" w:rsidRPr="009F5643">
        <w:t xml:space="preserve"> </w:t>
      </w:r>
      <w:r w:rsidR="00A575F4" w:rsidRPr="009F5643">
        <w:t>V</w:t>
      </w:r>
      <w:r w:rsidR="0069605F" w:rsidRPr="009F5643">
        <w:t>šetko sa</w:t>
      </w:r>
      <w:r w:rsidR="00A575F4" w:rsidRPr="009F5643">
        <w:t xml:space="preserve"> taktiež</w:t>
      </w:r>
      <w:r w:rsidR="0069605F" w:rsidRPr="009F5643">
        <w:t xml:space="preserve"> bezpečne archivuje.</w:t>
      </w:r>
    </w:p>
    <w:p w14:paraId="487E89EF" w14:textId="5E58DFB7" w:rsidR="00837D7E" w:rsidRPr="009F5643" w:rsidRDefault="00837D7E" w:rsidP="00CD6D88">
      <w:r w:rsidRPr="009F5643">
        <w:t>Zásadnou podmienkou je vstavan</w:t>
      </w:r>
      <w:r w:rsidRPr="009F5643">
        <w:t>ý</w:t>
      </w:r>
      <w:r w:rsidRPr="009F5643">
        <w:t xml:space="preserve"> </w:t>
      </w:r>
      <w:r w:rsidRPr="009F5643">
        <w:t>súlad s dodržovaním bankových predpisov</w:t>
      </w:r>
      <w:r w:rsidR="00803A87" w:rsidRPr="009F5643">
        <w:t>.</w:t>
      </w:r>
      <w:r w:rsidRPr="009F5643">
        <w:t xml:space="preserve"> </w:t>
      </w:r>
      <w:r w:rsidR="00803A87" w:rsidRPr="009F5643">
        <w:t>Podmienky ako o</w:t>
      </w:r>
      <w:r w:rsidRPr="009F5643">
        <w:t xml:space="preserve">chrana osobných údajov pomocou </w:t>
      </w:r>
      <w:proofErr w:type="spellStart"/>
      <w:r w:rsidRPr="009F5643">
        <w:t>pseudonymizácie</w:t>
      </w:r>
      <w:proofErr w:type="spellEnd"/>
      <w:r w:rsidRPr="009F5643">
        <w:t xml:space="preserve"> a tokenizácie, riadenie prístupov a</w:t>
      </w:r>
      <w:r w:rsidR="007D2A8E" w:rsidRPr="009F5643">
        <w:t> </w:t>
      </w:r>
      <w:r w:rsidRPr="009F5643">
        <w:t xml:space="preserve">dlhodobé uchovanie záznamov tak, aby boli spoľahlivo </w:t>
      </w:r>
      <w:proofErr w:type="spellStart"/>
      <w:r w:rsidRPr="009F5643">
        <w:t>dohľadateľné</w:t>
      </w:r>
      <w:proofErr w:type="spellEnd"/>
      <w:r w:rsidRPr="009F5643">
        <w:t xml:space="preserve">. </w:t>
      </w:r>
      <w:proofErr w:type="spellStart"/>
      <w:r w:rsidRPr="009F5643">
        <w:t>Stakeholdermi</w:t>
      </w:r>
      <w:proofErr w:type="spellEnd"/>
      <w:r w:rsidRPr="009F5643">
        <w:t xml:space="preserve"> sú</w:t>
      </w:r>
      <w:r w:rsidR="00BC588B" w:rsidRPr="009F5643">
        <w:t> </w:t>
      </w:r>
      <w:r w:rsidRPr="009F5643">
        <w:t xml:space="preserve">prevádzkové a platobné tímy banky, útvar </w:t>
      </w:r>
      <w:r w:rsidR="00803A87" w:rsidRPr="009F5643">
        <w:t>na súlad s predpismi</w:t>
      </w:r>
      <w:r w:rsidRPr="009F5643">
        <w:t xml:space="preserve">, analytici a v neposlednom </w:t>
      </w:r>
      <w:r w:rsidRPr="009F5643">
        <w:lastRenderedPageBreak/>
        <w:t xml:space="preserve">rade </w:t>
      </w:r>
      <w:r w:rsidR="00803A87" w:rsidRPr="009F5643">
        <w:t>centrálna banka</w:t>
      </w:r>
      <w:r w:rsidRPr="009F5643">
        <w:t xml:space="preserve"> ako príjemca reportov. V prvej etape projektu (MVP) sa sústredíme na vybudovanie </w:t>
      </w:r>
      <w:proofErr w:type="spellStart"/>
      <w:r w:rsidRPr="009F5643">
        <w:t>realtime</w:t>
      </w:r>
      <w:proofErr w:type="spellEnd"/>
      <w:r w:rsidRPr="009F5643">
        <w:t xml:space="preserve"> </w:t>
      </w:r>
      <w:r w:rsidR="007C35C8" w:rsidRPr="009F5643">
        <w:t>hodnotenia</w:t>
      </w:r>
      <w:r w:rsidRPr="009F5643">
        <w:t xml:space="preserve">, základného </w:t>
      </w:r>
      <w:r w:rsidR="007C35C8" w:rsidRPr="009F5643">
        <w:t>triedenie</w:t>
      </w:r>
      <w:r w:rsidRPr="009F5643">
        <w:t xml:space="preserve"> s prípadmi a generovanie SAR, pričom odoslanie môže dočasne ostať </w:t>
      </w:r>
      <w:r w:rsidR="007C35C8" w:rsidRPr="009F5643">
        <w:t>polo manuálne</w:t>
      </w:r>
      <w:r w:rsidRPr="009F5643">
        <w:t>.</w:t>
      </w:r>
      <w:r w:rsidR="007C35C8" w:rsidRPr="009F5643">
        <w:t xml:space="preserve"> </w:t>
      </w:r>
    </w:p>
    <w:p w14:paraId="05185A00" w14:textId="06105EB3" w:rsidR="007C35C8" w:rsidRPr="009F5643" w:rsidRDefault="007C35C8" w:rsidP="00CD6D88">
      <w:r w:rsidRPr="009F5643">
        <w:t xml:space="preserve">Očakávaným prínosom je citeľné zníženie falošných alarmov, rýchlejšie uzatváranie prípadov a splnenie všetkých zákonných lehôt. Banka tak znižuje straty z podvodov, skracuje čas reakcie pri podozrivých aktivitách a získava transparentnú, </w:t>
      </w:r>
      <w:proofErr w:type="spellStart"/>
      <w:r w:rsidRPr="009F5643">
        <w:t>auditovateľnú</w:t>
      </w:r>
      <w:proofErr w:type="spellEnd"/>
      <w:r w:rsidRPr="009F5643">
        <w:t xml:space="preserve"> stopu rozhodnutí.</w:t>
      </w:r>
      <w:r w:rsidRPr="009F5643">
        <w:t xml:space="preserve"> </w:t>
      </w:r>
      <w:r w:rsidRPr="009F5643">
        <w:t xml:space="preserve">Celkovo ide o premyslený prechod od </w:t>
      </w:r>
      <w:r w:rsidRPr="009F5643">
        <w:t>manuálneho dávkového prístupu</w:t>
      </w:r>
      <w:r w:rsidRPr="009F5643">
        <w:t xml:space="preserve"> k automatizovanému, vysoko dostupnému a bezpečnému AML riešeniu, ktoré je udržateľné aj pri rastúcich objemoch transakcií.</w:t>
      </w:r>
    </w:p>
    <w:p w14:paraId="6A93E170" w14:textId="229D16B0" w:rsidR="0055562E" w:rsidRPr="009F5643" w:rsidRDefault="0081692E" w:rsidP="0081692E">
      <w:pPr>
        <w:pStyle w:val="Nadpis1"/>
      </w:pPr>
      <w:bookmarkStart w:id="2" w:name="_Toc215432512"/>
      <w:proofErr w:type="spellStart"/>
      <w:r w:rsidRPr="009F5643">
        <w:t>Motivation</w:t>
      </w:r>
      <w:proofErr w:type="spellEnd"/>
      <w:r w:rsidRPr="009F5643">
        <w:t xml:space="preserve"> </w:t>
      </w:r>
      <w:proofErr w:type="spellStart"/>
      <w:r w:rsidRPr="009F5643">
        <w:t>View</w:t>
      </w:r>
      <w:bookmarkEnd w:id="2"/>
      <w:proofErr w:type="spellEnd"/>
    </w:p>
    <w:p w14:paraId="643EDAE8" w14:textId="6EBF6DB4" w:rsidR="000C2373" w:rsidRPr="009F5643" w:rsidRDefault="000035CC" w:rsidP="000C2373">
      <w:r w:rsidRPr="009F5643">
        <w:t>Motivačný pohľad zachytáva, prečo platformu budujeme a čo ňou chceme dosiahnuť. Na</w:t>
      </w:r>
      <w:r w:rsidR="000C2373" w:rsidRPr="009F5643">
        <w:t> </w:t>
      </w:r>
      <w:r w:rsidRPr="009F5643">
        <w:t>najvyššej úrovni stoja zainteresované strany banky a</w:t>
      </w:r>
      <w:r w:rsidR="000C2373" w:rsidRPr="009F5643">
        <w:t> </w:t>
      </w:r>
      <w:r w:rsidRPr="009F5643">
        <w:t>regulácie</w:t>
      </w:r>
      <w:r w:rsidR="000C2373" w:rsidRPr="009F5643">
        <w:t>.</w:t>
      </w:r>
      <w:r w:rsidRPr="009F5643">
        <w:t xml:space="preserve"> Banky požadujú rýchle a</w:t>
      </w:r>
      <w:r w:rsidR="000C2373" w:rsidRPr="009F5643">
        <w:t> o</w:t>
      </w:r>
      <w:r w:rsidRPr="009F5643">
        <w:t>bhájiteľné rozhodovanie, chráni</w:t>
      </w:r>
      <w:r w:rsidR="000C2373" w:rsidRPr="009F5643">
        <w:t xml:space="preserve">ť </w:t>
      </w:r>
      <w:r w:rsidRPr="009F5643">
        <w:t>osobné údaje</w:t>
      </w:r>
      <w:r w:rsidR="000C2373" w:rsidRPr="009F5643">
        <w:t xml:space="preserve"> a</w:t>
      </w:r>
      <w:r w:rsidRPr="009F5643">
        <w:t xml:space="preserve"> minimal</w:t>
      </w:r>
      <w:r w:rsidR="000C2373" w:rsidRPr="009F5643">
        <w:t>izovať</w:t>
      </w:r>
      <w:r w:rsidRPr="009F5643">
        <w:t xml:space="preserve"> riziko únikov</w:t>
      </w:r>
      <w:r w:rsidR="000C2373" w:rsidRPr="009F5643">
        <w:t>.</w:t>
      </w:r>
      <w:r w:rsidRPr="009F5643">
        <w:t xml:space="preserve"> </w:t>
      </w:r>
      <w:r w:rsidR="000C2373" w:rsidRPr="009F5643">
        <w:t>Z</w:t>
      </w:r>
      <w:r w:rsidRPr="009F5643">
        <w:t>ákazníci očakávajú bezpečné a plynulé platby</w:t>
      </w:r>
      <w:r w:rsidR="000C2373" w:rsidRPr="009F5643">
        <w:t>.</w:t>
      </w:r>
      <w:r w:rsidRPr="009F5643">
        <w:t xml:space="preserve"> </w:t>
      </w:r>
      <w:r w:rsidR="000C2373" w:rsidRPr="009F5643">
        <w:t>C</w:t>
      </w:r>
      <w:r w:rsidRPr="009F5643">
        <w:t>entrálna banka vyžaduj</w:t>
      </w:r>
      <w:r w:rsidRPr="009F5643">
        <w:t>e</w:t>
      </w:r>
      <w:r w:rsidRPr="009F5643">
        <w:t xml:space="preserve"> včasné a kompletné reportovanie, a regulačné oddelenie banky stráži splnenie zákonných povinností. Z týchto potrieb vychádzajú hlavné </w:t>
      </w:r>
      <w:proofErr w:type="spellStart"/>
      <w:r w:rsidRPr="009F5643">
        <w:t>drivery</w:t>
      </w:r>
      <w:proofErr w:type="spellEnd"/>
      <w:r w:rsidRPr="009F5643">
        <w:t>: potreba rozhodovať v momente platby, redukovať príliš veľa falošných alarmov, zvládať právne povinnosti (GDPR, retenčné lehoty, audit), predchádzať únikom dát a umožniť retrospektívnu analýzu pre odhalenie skrytých vzorcov podvodov</w:t>
      </w:r>
      <w:r w:rsidRPr="009F5643">
        <w:t xml:space="preserve">. </w:t>
      </w:r>
      <w:r w:rsidRPr="009F5643">
        <w:t xml:space="preserve">Každý </w:t>
      </w:r>
      <w:proofErr w:type="spellStart"/>
      <w:r w:rsidRPr="009F5643">
        <w:t>driver</w:t>
      </w:r>
      <w:proofErr w:type="spellEnd"/>
      <w:r w:rsidRPr="009F5643">
        <w:t xml:space="preserve"> je zobrazený cez konkrétny </w:t>
      </w:r>
      <w:proofErr w:type="spellStart"/>
      <w:r w:rsidRPr="009F5643">
        <w:t>outcome</w:t>
      </w:r>
      <w:proofErr w:type="spellEnd"/>
      <w:r w:rsidRPr="009F5643">
        <w:t xml:space="preserve">. Teda, </w:t>
      </w:r>
      <w:r w:rsidRPr="009F5643">
        <w:t xml:space="preserve">čo urobíme, aby sme cieľ naplnili. Ochrana súkromia sa pretavila do </w:t>
      </w:r>
      <w:proofErr w:type="spellStart"/>
      <w:r w:rsidRPr="009F5643">
        <w:t>pseudonymizačnej</w:t>
      </w:r>
      <w:proofErr w:type="spellEnd"/>
      <w:r w:rsidRPr="009F5643">
        <w:t xml:space="preserve"> </w:t>
      </w:r>
      <w:proofErr w:type="spellStart"/>
      <w:r w:rsidRPr="009F5643">
        <w:t>pipeline</w:t>
      </w:r>
      <w:proofErr w:type="spellEnd"/>
      <w:r w:rsidRPr="009F5643">
        <w:t xml:space="preserve">, ktorá vedie k skrývaniu identity v dátach a vytvára princíp </w:t>
      </w:r>
      <w:proofErr w:type="spellStart"/>
      <w:r w:rsidRPr="009F5643">
        <w:t>Data</w:t>
      </w:r>
      <w:proofErr w:type="spellEnd"/>
      <w:r w:rsidRPr="009F5643">
        <w:t xml:space="preserve"> </w:t>
      </w:r>
      <w:proofErr w:type="spellStart"/>
      <w:r w:rsidRPr="009F5643">
        <w:t>privacy</w:t>
      </w:r>
      <w:proofErr w:type="spellEnd"/>
      <w:r w:rsidRPr="009F5643">
        <w:t xml:space="preserve">. Legislatívne povinnosti zastrešuje </w:t>
      </w:r>
      <w:proofErr w:type="spellStart"/>
      <w:r w:rsidRPr="009F5643">
        <w:t>Automated</w:t>
      </w:r>
      <w:proofErr w:type="spellEnd"/>
      <w:r w:rsidRPr="009F5643">
        <w:t xml:space="preserve"> SAR </w:t>
      </w:r>
      <w:proofErr w:type="spellStart"/>
      <w:r w:rsidRPr="009F5643">
        <w:t>reporting</w:t>
      </w:r>
      <w:proofErr w:type="spellEnd"/>
      <w:r w:rsidRPr="009F5643">
        <w:t xml:space="preserve"> </w:t>
      </w:r>
      <w:proofErr w:type="spellStart"/>
      <w:r w:rsidRPr="009F5643">
        <w:t>flow</w:t>
      </w:r>
      <w:proofErr w:type="spellEnd"/>
      <w:r w:rsidRPr="009F5643">
        <w:t xml:space="preserve"> s dvoma merateľnými cieľmi</w:t>
      </w:r>
      <w:r w:rsidRPr="009F5643">
        <w:t xml:space="preserve"> </w:t>
      </w:r>
      <w:r w:rsidRPr="009F5643">
        <w:t xml:space="preserve">a podporným princípom </w:t>
      </w:r>
      <w:r w:rsidRPr="009F5643">
        <w:t>súlad s bankovými predpismi je vbudovaný v dizajne systému (</w:t>
      </w:r>
      <w:proofErr w:type="spellStart"/>
      <w:r w:rsidRPr="009F5643">
        <w:t>Compliance</w:t>
      </w:r>
      <w:proofErr w:type="spellEnd"/>
      <w:r w:rsidRPr="009F5643">
        <w:t xml:space="preserve"> </w:t>
      </w:r>
      <w:proofErr w:type="spellStart"/>
      <w:r w:rsidRPr="009F5643">
        <w:t>built</w:t>
      </w:r>
      <w:proofErr w:type="spellEnd"/>
      <w:r w:rsidRPr="009F5643">
        <w:t xml:space="preserve"> </w:t>
      </w:r>
      <w:proofErr w:type="spellStart"/>
      <w:r w:rsidRPr="009F5643">
        <w:t>into</w:t>
      </w:r>
      <w:proofErr w:type="spellEnd"/>
      <w:r w:rsidRPr="009F5643">
        <w:t xml:space="preserve"> </w:t>
      </w:r>
      <w:proofErr w:type="spellStart"/>
      <w:r w:rsidRPr="009F5643">
        <w:t>the</w:t>
      </w:r>
      <w:proofErr w:type="spellEnd"/>
      <w:r w:rsidRPr="009F5643">
        <w:t xml:space="preserve"> design</w:t>
      </w:r>
      <w:r w:rsidRPr="009F5643">
        <w:t>)</w:t>
      </w:r>
      <w:r w:rsidRPr="009F5643">
        <w:t xml:space="preserve">. Problém </w:t>
      </w:r>
      <w:r w:rsidRPr="009F5643">
        <w:t>triedenia</w:t>
      </w:r>
      <w:r w:rsidRPr="009F5643">
        <w:t xml:space="preserve"> rieši</w:t>
      </w:r>
      <w:r w:rsidRPr="009F5643">
        <w:t xml:space="preserve"> automatizované triedenie poplachov</w:t>
      </w:r>
      <w:r w:rsidRPr="009F5643">
        <w:t xml:space="preserve"> </w:t>
      </w:r>
      <w:r w:rsidRPr="009F5643">
        <w:t>(</w:t>
      </w:r>
      <w:proofErr w:type="spellStart"/>
      <w:r w:rsidRPr="009F5643">
        <w:t>Automated</w:t>
      </w:r>
      <w:proofErr w:type="spellEnd"/>
      <w:r w:rsidRPr="009F5643">
        <w:t xml:space="preserve"> alarm </w:t>
      </w:r>
      <w:proofErr w:type="spellStart"/>
      <w:r w:rsidRPr="009F5643">
        <w:t>triage</w:t>
      </w:r>
      <w:proofErr w:type="spellEnd"/>
      <w:r w:rsidRPr="009F5643">
        <w:t>)</w:t>
      </w:r>
      <w:r w:rsidRPr="009F5643">
        <w:t xml:space="preserve"> so zameraním na</w:t>
      </w:r>
      <w:r w:rsidR="00DB5735" w:rsidRPr="009F5643">
        <w:t> </w:t>
      </w:r>
      <w:proofErr w:type="spellStart"/>
      <w:r w:rsidRPr="009F5643">
        <w:t>sortovanie</w:t>
      </w:r>
      <w:proofErr w:type="spellEnd"/>
      <w:r w:rsidRPr="009F5643">
        <w:t xml:space="preserve"> podľa dôležitosti</w:t>
      </w:r>
      <w:r w:rsidRPr="009F5643">
        <w:t xml:space="preserve"> </w:t>
      </w:r>
      <w:r w:rsidRPr="009F5643">
        <w:t>(</w:t>
      </w:r>
      <w:r w:rsidRPr="009F5643">
        <w:t xml:space="preserve">Sort by </w:t>
      </w:r>
      <w:proofErr w:type="spellStart"/>
      <w:r w:rsidRPr="009F5643">
        <w:t>importance</w:t>
      </w:r>
      <w:proofErr w:type="spellEnd"/>
      <w:r w:rsidRPr="009F5643">
        <w:t>)</w:t>
      </w:r>
      <w:r w:rsidRPr="009F5643">
        <w:t xml:space="preserve"> a</w:t>
      </w:r>
      <w:r w:rsidRPr="009F5643">
        <w:t> zoskupovanie súvisiacich prípadov (</w:t>
      </w:r>
      <w:proofErr w:type="spellStart"/>
      <w:r w:rsidRPr="009F5643">
        <w:t>Merging</w:t>
      </w:r>
      <w:proofErr w:type="spellEnd"/>
      <w:r w:rsidRPr="009F5643">
        <w:t xml:space="preserve"> </w:t>
      </w:r>
      <w:proofErr w:type="spellStart"/>
      <w:r w:rsidRPr="009F5643">
        <w:t>related</w:t>
      </w:r>
      <w:proofErr w:type="spellEnd"/>
      <w:r w:rsidRPr="009F5643">
        <w:t xml:space="preserve"> </w:t>
      </w:r>
      <w:proofErr w:type="spellStart"/>
      <w:r w:rsidRPr="009F5643">
        <w:t>alarms</w:t>
      </w:r>
      <w:proofErr w:type="spellEnd"/>
      <w:r w:rsidRPr="009F5643">
        <w:t>).</w:t>
      </w:r>
      <w:r w:rsidRPr="009F5643">
        <w:t xml:space="preserve"> </w:t>
      </w:r>
      <w:r w:rsidRPr="009F5643">
        <w:t>S</w:t>
      </w:r>
      <w:r w:rsidRPr="009F5643">
        <w:t xml:space="preserve">ústredíme sa najprv na najrizikovejšie prípady. </w:t>
      </w:r>
      <w:r w:rsidR="000C2373" w:rsidRPr="009F5643">
        <w:t>Požiadavka rozhodovať priamo pri platbe sa premieta do brány na hodnotenie platieb v reálnom čase. Jej</w:t>
      </w:r>
      <w:r w:rsidR="00DB5735" w:rsidRPr="009F5643">
        <w:t> </w:t>
      </w:r>
      <w:r w:rsidR="000C2373" w:rsidRPr="009F5643">
        <w:t>cieľom je mať rýchle rozhranie na vyhodnocovanie platieb a zároveň záložné pravidlá pri</w:t>
      </w:r>
      <w:r w:rsidR="00DB5735" w:rsidRPr="009F5643">
        <w:t> </w:t>
      </w:r>
      <w:r w:rsidR="000C2373" w:rsidRPr="009F5643">
        <w:t xml:space="preserve">výpadku, aby sa prevádzka nezastavila. Základným princípom je tu spracovanie v reálnom čase. Napokon, potreba spätne odhaliť skryté schémy vedie k integrácii pre </w:t>
      </w:r>
      <w:proofErr w:type="spellStart"/>
      <w:r w:rsidR="000C2373" w:rsidRPr="009F5643">
        <w:t>hlbkové</w:t>
      </w:r>
      <w:proofErr w:type="spellEnd"/>
      <w:r w:rsidR="000C2373" w:rsidRPr="009F5643">
        <w:t xml:space="preserve"> vyhľadávanie, ktorej ciele sú odhalenie doteraz nezachytených podvodov a zvýšenie presnosti modelov v reálnom čase</w:t>
      </w:r>
      <w:r w:rsidR="000C2373" w:rsidRPr="009F5643">
        <w:t>.</w:t>
      </w:r>
    </w:p>
    <w:p w14:paraId="5A60E433" w14:textId="77777777" w:rsidR="000C2373" w:rsidRPr="009F5643" w:rsidRDefault="000C2373" w:rsidP="000C2373"/>
    <w:p w14:paraId="01F33D4F" w14:textId="27185754" w:rsidR="008B3D3F" w:rsidRPr="009F5643" w:rsidRDefault="000C2373" w:rsidP="000C2373">
      <w:r w:rsidRPr="009F5643">
        <w:t xml:space="preserve">Každý princíp podopierajú požiadavky a obmedzenia, aby bol výsledok </w:t>
      </w:r>
      <w:proofErr w:type="spellStart"/>
      <w:r w:rsidRPr="009F5643">
        <w:t>auditovateľný</w:t>
      </w:r>
      <w:proofErr w:type="spellEnd"/>
      <w:r w:rsidRPr="009F5643">
        <w:t>, bezpečný a dlhodobo udržateľný. Pri ochrane súkromia ide o tokenizáciu/</w:t>
      </w:r>
      <w:proofErr w:type="spellStart"/>
      <w:r w:rsidRPr="009F5643">
        <w:t>pseudonymizáciu</w:t>
      </w:r>
      <w:proofErr w:type="spellEnd"/>
      <w:r w:rsidRPr="009F5643">
        <w:t xml:space="preserve"> </w:t>
      </w:r>
      <w:r w:rsidRPr="009F5643">
        <w:t>a </w:t>
      </w:r>
      <w:r w:rsidRPr="009F5643">
        <w:t xml:space="preserve">GDPR. Pri súlade s reguláciou požadujeme nemenný auditný záznam, uchovávanie AML záznamov minimálne 5 rokov a automatizovaný balík na odoslanie pre </w:t>
      </w:r>
      <w:r w:rsidRPr="009F5643">
        <w:t>centrálnu banku</w:t>
      </w:r>
      <w:r w:rsidRPr="009F5643">
        <w:t>. Pre</w:t>
      </w:r>
      <w:r w:rsidRPr="009F5643">
        <w:t> </w:t>
      </w:r>
      <w:r w:rsidRPr="009F5643">
        <w:t xml:space="preserve">triedenie a hodnotenie rizika potrebujeme zoradenie </w:t>
      </w:r>
      <w:r w:rsidR="00DB5735" w:rsidRPr="009F5643">
        <w:t>poplachov</w:t>
      </w:r>
      <w:r w:rsidRPr="009F5643">
        <w:t>, možnosť prepájať osoby a</w:t>
      </w:r>
      <w:r w:rsidR="000F4504" w:rsidRPr="009F5643">
        <w:t> </w:t>
      </w:r>
      <w:r w:rsidRPr="009F5643">
        <w:t xml:space="preserve">účty a meniteľné pravidlá bez odstávky. Pre bránu v reálnom čase je </w:t>
      </w:r>
      <w:r w:rsidR="00DB5735" w:rsidRPr="009F5643">
        <w:t>dôležitá</w:t>
      </w:r>
      <w:r w:rsidRPr="009F5643">
        <w:t xml:space="preserve"> vysoká dostupnosť a online spracovanie</w:t>
      </w:r>
      <w:r w:rsidR="00DB5735" w:rsidRPr="009F5643">
        <w:t>. P</w:t>
      </w:r>
      <w:r w:rsidRPr="009F5643">
        <w:t xml:space="preserve">re </w:t>
      </w:r>
      <w:proofErr w:type="spellStart"/>
      <w:r w:rsidRPr="009F5643">
        <w:t>hlbkovú</w:t>
      </w:r>
      <w:proofErr w:type="spellEnd"/>
      <w:r w:rsidRPr="009F5643">
        <w:t xml:space="preserve"> </w:t>
      </w:r>
      <w:proofErr w:type="spellStart"/>
      <w:r w:rsidRPr="009F5643">
        <w:t>analytiku</w:t>
      </w:r>
      <w:proofErr w:type="spellEnd"/>
      <w:r w:rsidRPr="009F5643">
        <w:t xml:space="preserve"> </w:t>
      </w:r>
      <w:r w:rsidR="00DB5735" w:rsidRPr="009F5643">
        <w:t xml:space="preserve">sú dôležité </w:t>
      </w:r>
      <w:r w:rsidRPr="009F5643">
        <w:t>AI modely a bezpečný prístup k transakčným dátam. Tieto požiadavky tvoria záväzné kritériá návrhu a zároveň slúžia ako meradlá kvality riešenia</w:t>
      </w:r>
      <w:r w:rsidR="00DB5735" w:rsidRPr="009F5643">
        <w:t>.</w:t>
      </w:r>
    </w:p>
    <w:p w14:paraId="69E9D7DC" w14:textId="16120951" w:rsidR="00CD6D88" w:rsidRPr="009F5643" w:rsidRDefault="008B3D3F" w:rsidP="008B3D3F">
      <w:pPr>
        <w:jc w:val="center"/>
      </w:pPr>
      <w:r w:rsidRPr="009F5643">
        <w:drawing>
          <wp:inline distT="0" distB="0" distL="0" distR="0" wp14:anchorId="2CBCF7F7" wp14:editId="48D2EE35">
            <wp:extent cx="5628433" cy="5473700"/>
            <wp:effectExtent l="0" t="0" r="0" b="0"/>
            <wp:docPr id="706944619" name="Obrázo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480" cy="5476663"/>
                    </a:xfrm>
                    <a:prstGeom prst="rect">
                      <a:avLst/>
                    </a:prstGeom>
                    <a:noFill/>
                  </pic:spPr>
                </pic:pic>
              </a:graphicData>
            </a:graphic>
          </wp:inline>
        </w:drawing>
      </w:r>
    </w:p>
    <w:p w14:paraId="343EB0E3" w14:textId="733E1760" w:rsidR="008B3D3F" w:rsidRPr="009F5643" w:rsidRDefault="008B3D3F" w:rsidP="008B3D3F">
      <w:pPr>
        <w:jc w:val="center"/>
      </w:pPr>
      <w:r w:rsidRPr="009F5643">
        <w:t xml:space="preserve">Obrázok 1: Diagram pre </w:t>
      </w:r>
      <w:proofErr w:type="spellStart"/>
      <w:r w:rsidRPr="009F5643">
        <w:t>Motivation</w:t>
      </w:r>
      <w:proofErr w:type="spellEnd"/>
      <w:r w:rsidRPr="009F5643">
        <w:t xml:space="preserve"> </w:t>
      </w:r>
      <w:proofErr w:type="spellStart"/>
      <w:r w:rsidRPr="009F5643">
        <w:t>viewpoint</w:t>
      </w:r>
      <w:proofErr w:type="spellEnd"/>
    </w:p>
    <w:p w14:paraId="09FE0FE4" w14:textId="10858FC4" w:rsidR="00CD6D88" w:rsidRPr="009F5643" w:rsidRDefault="00CD6D88" w:rsidP="00CD6D88">
      <w:pPr>
        <w:pStyle w:val="Nadpis1"/>
      </w:pPr>
      <w:bookmarkStart w:id="3" w:name="_Toc215432513"/>
      <w:proofErr w:type="spellStart"/>
      <w:r w:rsidRPr="009F5643">
        <w:lastRenderedPageBreak/>
        <w:t>Organization</w:t>
      </w:r>
      <w:proofErr w:type="spellEnd"/>
      <w:r w:rsidRPr="009F5643">
        <w:t xml:space="preserve"> </w:t>
      </w:r>
      <w:proofErr w:type="spellStart"/>
      <w:r w:rsidRPr="009F5643">
        <w:t>View</w:t>
      </w:r>
      <w:bookmarkEnd w:id="3"/>
      <w:proofErr w:type="spellEnd"/>
    </w:p>
    <w:p w14:paraId="00763937" w14:textId="7716F45F" w:rsidR="00DB5735" w:rsidRPr="009F5643" w:rsidRDefault="00DB5735" w:rsidP="00DB5735">
      <w:r w:rsidRPr="009F5643">
        <w:t xml:space="preserve">Sme poskytovateľ AML platformy pre viac bánk, preto organizačný pohľad opisuje naše interné tímy a ich väzbu na architektúru. Oblasť </w:t>
      </w:r>
      <w:proofErr w:type="spellStart"/>
      <w:r w:rsidRPr="009F5643">
        <w:t>Compliance</w:t>
      </w:r>
      <w:proofErr w:type="spellEnd"/>
      <w:r w:rsidRPr="009F5643">
        <w:t xml:space="preserve"> &amp; </w:t>
      </w:r>
      <w:proofErr w:type="spellStart"/>
      <w:r w:rsidRPr="009F5643">
        <w:t>Regulatory</w:t>
      </w:r>
      <w:proofErr w:type="spellEnd"/>
      <w:r w:rsidRPr="009F5643">
        <w:t xml:space="preserve"> (AML </w:t>
      </w:r>
      <w:proofErr w:type="spellStart"/>
      <w:r w:rsidRPr="009F5643">
        <w:t>officer</w:t>
      </w:r>
      <w:proofErr w:type="spellEnd"/>
      <w:r w:rsidRPr="009F5643">
        <w:t>, tím</w:t>
      </w:r>
      <w:r w:rsidR="006F1BDB" w:rsidRPr="009F5643">
        <w:t> </w:t>
      </w:r>
      <w:r w:rsidRPr="009F5643">
        <w:t xml:space="preserve">regulačného </w:t>
      </w:r>
      <w:proofErr w:type="spellStart"/>
      <w:r w:rsidRPr="009F5643">
        <w:t>reportingu</w:t>
      </w:r>
      <w:proofErr w:type="spellEnd"/>
      <w:r w:rsidRPr="009F5643">
        <w:t>, dohľad nad politikami) vlastní pravidlá, šablóny a procesy pre SAR a dohliada na GDPR a retenčné povinnosti</w:t>
      </w:r>
      <w:r w:rsidR="003E2F3A" w:rsidRPr="009F5643">
        <w:t>.</w:t>
      </w:r>
      <w:r w:rsidRPr="009F5643">
        <w:t xml:space="preserve"> </w:t>
      </w:r>
      <w:r w:rsidR="003E2F3A" w:rsidRPr="009F5643">
        <w:t>T</w:t>
      </w:r>
      <w:r w:rsidRPr="009F5643">
        <w:t>ým garantuje</w:t>
      </w:r>
      <w:r w:rsidR="003E2F3A" w:rsidRPr="009F5643">
        <w:t>me</w:t>
      </w:r>
      <w:r w:rsidRPr="009F5643">
        <w:t xml:space="preserve"> princíp </w:t>
      </w:r>
      <w:r w:rsidR="003E2F3A" w:rsidRPr="009F5643">
        <w:t>súladu s predpismi</w:t>
      </w:r>
      <w:r w:rsidRPr="009F5643">
        <w:t xml:space="preserve"> zabudovan</w:t>
      </w:r>
      <w:r w:rsidR="003E2F3A" w:rsidRPr="009F5643">
        <w:t>ými</w:t>
      </w:r>
      <w:r w:rsidRPr="009F5643">
        <w:t xml:space="preserve"> v dizajne. Operatívu rieši </w:t>
      </w:r>
      <w:proofErr w:type="spellStart"/>
      <w:r w:rsidRPr="009F5643">
        <w:t>Detection</w:t>
      </w:r>
      <w:proofErr w:type="spellEnd"/>
      <w:r w:rsidRPr="009F5643">
        <w:t xml:space="preserve"> </w:t>
      </w:r>
      <w:proofErr w:type="spellStart"/>
      <w:r w:rsidRPr="009F5643">
        <w:t>operations</w:t>
      </w:r>
      <w:proofErr w:type="spellEnd"/>
      <w:r w:rsidR="003E2F3A" w:rsidRPr="009F5643">
        <w:t>, kde</w:t>
      </w:r>
      <w:r w:rsidRPr="009F5643">
        <w:t xml:space="preserve"> tím t</w:t>
      </w:r>
      <w:r w:rsidR="003E2F3A" w:rsidRPr="009F5643">
        <w:t>riedenia</w:t>
      </w:r>
      <w:r w:rsidRPr="009F5643">
        <w:t xml:space="preserve"> spravuje poradie a zlučovanie alarmov, tím vyšetrovania pracuje s prípadmi a komunikuje s bankou pri eskaláciách. </w:t>
      </w:r>
      <w:r w:rsidR="003E2F3A" w:rsidRPr="009F5643">
        <w:t xml:space="preserve">Vrstva </w:t>
      </w:r>
      <w:proofErr w:type="spellStart"/>
      <w:r w:rsidR="003E2F3A" w:rsidRPr="009F5643">
        <w:t>Data</w:t>
      </w:r>
      <w:proofErr w:type="spellEnd"/>
      <w:r w:rsidR="003E2F3A" w:rsidRPr="009F5643">
        <w:t xml:space="preserve"> &amp; </w:t>
      </w:r>
      <w:proofErr w:type="spellStart"/>
      <w:r w:rsidR="003E2F3A" w:rsidRPr="009F5643">
        <w:t>Models</w:t>
      </w:r>
      <w:proofErr w:type="spellEnd"/>
      <w:r w:rsidR="003E2F3A" w:rsidRPr="009F5643">
        <w:t xml:space="preserve"> zodpovedá za prípravu dátových tokov a feature </w:t>
      </w:r>
      <w:proofErr w:type="spellStart"/>
      <w:r w:rsidR="003E2F3A" w:rsidRPr="009F5643">
        <w:t>store</w:t>
      </w:r>
      <w:proofErr w:type="spellEnd"/>
      <w:r w:rsidR="003E2F3A" w:rsidRPr="009F5643">
        <w:t xml:space="preserve"> (</w:t>
      </w:r>
      <w:proofErr w:type="spellStart"/>
      <w:r w:rsidR="003E2F3A" w:rsidRPr="009F5643">
        <w:t>data</w:t>
      </w:r>
      <w:proofErr w:type="spellEnd"/>
    </w:p>
    <w:p w14:paraId="7C43D91D" w14:textId="7A05CC22" w:rsidR="00CD6D88" w:rsidRPr="009F5643" w:rsidRDefault="008B3D3F" w:rsidP="008B3D3F">
      <w:pPr>
        <w:jc w:val="center"/>
      </w:pPr>
      <w:r w:rsidRPr="009F5643">
        <w:drawing>
          <wp:inline distT="0" distB="0" distL="0" distR="0" wp14:anchorId="100DB163" wp14:editId="14E6551F">
            <wp:extent cx="3937000" cy="5396884"/>
            <wp:effectExtent l="0" t="0" r="6350" b="0"/>
            <wp:docPr id="1356087770" name="Obrázok 75" descr="Obrázok, na ktorom je text, štvorec, diagram, snímka obrazovk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7770" name="Obrázok 75" descr="Obrázok, na ktorom je text, štvorec, diagram, snímka obrazovky&#10;&#10;Obsah vygenerovaný pomocou AI môže byť nesprávn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8013" cy="5398272"/>
                    </a:xfrm>
                    <a:prstGeom prst="rect">
                      <a:avLst/>
                    </a:prstGeom>
                    <a:noFill/>
                    <a:ln>
                      <a:noFill/>
                    </a:ln>
                  </pic:spPr>
                </pic:pic>
              </a:graphicData>
            </a:graphic>
          </wp:inline>
        </w:drawing>
      </w:r>
    </w:p>
    <w:p w14:paraId="65958885" w14:textId="1FB0A365" w:rsidR="008B3D3F" w:rsidRPr="009F5643" w:rsidRDefault="008B3D3F" w:rsidP="008B3D3F">
      <w:pPr>
        <w:jc w:val="center"/>
      </w:pPr>
      <w:r w:rsidRPr="009F5643">
        <w:t xml:space="preserve">Obrázok 2: Diagram pre </w:t>
      </w:r>
      <w:proofErr w:type="spellStart"/>
      <w:r w:rsidRPr="009F5643">
        <w:t>Organization</w:t>
      </w:r>
      <w:proofErr w:type="spellEnd"/>
      <w:r w:rsidRPr="009F5643">
        <w:t xml:space="preserve"> </w:t>
      </w:r>
      <w:proofErr w:type="spellStart"/>
      <w:r w:rsidRPr="009F5643">
        <w:t>Viewpoint</w:t>
      </w:r>
      <w:proofErr w:type="spellEnd"/>
    </w:p>
    <w:p w14:paraId="00A9D1E1" w14:textId="7F25713D" w:rsidR="008B3D3F" w:rsidRPr="009F5643" w:rsidRDefault="003E2F3A" w:rsidP="008B3D3F">
      <w:proofErr w:type="spellStart"/>
      <w:r w:rsidRPr="009F5643">
        <w:t>engineering</w:t>
      </w:r>
      <w:proofErr w:type="spellEnd"/>
      <w:r w:rsidRPr="009F5643">
        <w:t xml:space="preserve">), vývoj a nasadzovanie pravidiel a modelov pre </w:t>
      </w:r>
      <w:r w:rsidRPr="009F5643">
        <w:t>hodnotenie transakcií</w:t>
      </w:r>
      <w:r w:rsidRPr="009F5643">
        <w:t xml:space="preserve"> a ich priebežnú kontrolu. </w:t>
      </w:r>
      <w:proofErr w:type="spellStart"/>
      <w:r w:rsidRPr="009F5643">
        <w:t>Platform</w:t>
      </w:r>
      <w:proofErr w:type="spellEnd"/>
      <w:r w:rsidRPr="009F5643">
        <w:t xml:space="preserve"> &amp; </w:t>
      </w:r>
      <w:proofErr w:type="spellStart"/>
      <w:r w:rsidRPr="009F5643">
        <w:t>Security</w:t>
      </w:r>
      <w:proofErr w:type="spellEnd"/>
      <w:r w:rsidRPr="009F5643">
        <w:t xml:space="preserve"> prevádzkuje infraštruktúru</w:t>
      </w:r>
      <w:r w:rsidRPr="009F5643">
        <w:t xml:space="preserve">: </w:t>
      </w:r>
      <w:r w:rsidRPr="009F5643">
        <w:t xml:space="preserve">kontajnerový </w:t>
      </w:r>
      <w:r w:rsidRPr="009F5643">
        <w:t>manažment</w:t>
      </w:r>
      <w:r w:rsidRPr="009F5643">
        <w:t xml:space="preserve">, </w:t>
      </w:r>
      <w:r w:rsidRPr="009F5643">
        <w:lastRenderedPageBreak/>
        <w:t xml:space="preserve">API </w:t>
      </w:r>
      <w:proofErr w:type="spellStart"/>
      <w:r w:rsidRPr="009F5643">
        <w:t>gateway</w:t>
      </w:r>
      <w:proofErr w:type="spellEnd"/>
      <w:r w:rsidRPr="009F5643">
        <w:t xml:space="preserve"> </w:t>
      </w:r>
      <w:r w:rsidRPr="009F5643">
        <w:t xml:space="preserve">a bezpečnostné služby </w:t>
      </w:r>
      <w:r w:rsidRPr="009F5643">
        <w:t>KMS (</w:t>
      </w:r>
      <w:proofErr w:type="spellStart"/>
      <w:r w:rsidRPr="009F5643">
        <w:t>K</w:t>
      </w:r>
      <w:r w:rsidRPr="009F5643">
        <w:t>ey</w:t>
      </w:r>
      <w:proofErr w:type="spellEnd"/>
      <w:r w:rsidRPr="009F5643">
        <w:t xml:space="preserve"> </w:t>
      </w:r>
      <w:proofErr w:type="spellStart"/>
      <w:r w:rsidRPr="009F5643">
        <w:t>M</w:t>
      </w:r>
      <w:r w:rsidRPr="009F5643">
        <w:t>anagment</w:t>
      </w:r>
      <w:proofErr w:type="spellEnd"/>
      <w:r w:rsidRPr="009F5643">
        <w:t xml:space="preserve"> </w:t>
      </w:r>
      <w:r w:rsidRPr="009F5643">
        <w:t>S</w:t>
      </w:r>
      <w:r w:rsidRPr="009F5643">
        <w:t>ervice</w:t>
      </w:r>
      <w:r w:rsidRPr="009F5643">
        <w:t>)</w:t>
      </w:r>
      <w:r w:rsidRPr="009F5643">
        <w:t xml:space="preserve">. Tým </w:t>
      </w:r>
      <w:r w:rsidRPr="009F5643">
        <w:t xml:space="preserve">zabezpečuje vysokú dostupnosť a </w:t>
      </w:r>
      <w:proofErr w:type="spellStart"/>
      <w:r w:rsidRPr="009F5643">
        <w:t>auditovateľnosť</w:t>
      </w:r>
      <w:proofErr w:type="spellEnd"/>
      <w:r w:rsidRPr="009F5643">
        <w:t xml:space="preserve">. </w:t>
      </w:r>
      <w:r w:rsidR="00A41497" w:rsidRPr="009F5643">
        <w:t>Nakoniec</w:t>
      </w:r>
      <w:r w:rsidRPr="009F5643">
        <w:t xml:space="preserve">, </w:t>
      </w:r>
      <w:proofErr w:type="spellStart"/>
      <w:r w:rsidRPr="009F5643">
        <w:t>Client</w:t>
      </w:r>
      <w:proofErr w:type="spellEnd"/>
      <w:r w:rsidRPr="009F5643">
        <w:t xml:space="preserve"> </w:t>
      </w:r>
      <w:proofErr w:type="spellStart"/>
      <w:r w:rsidRPr="009F5643">
        <w:t>integration</w:t>
      </w:r>
      <w:proofErr w:type="spellEnd"/>
      <w:r w:rsidRPr="009F5643">
        <w:t xml:space="preserve"> </w:t>
      </w:r>
      <w:r w:rsidRPr="009F5643">
        <w:t>vedie technickú integráciu s</w:t>
      </w:r>
      <w:r w:rsidRPr="009F5643">
        <w:t> </w:t>
      </w:r>
      <w:r w:rsidRPr="009F5643">
        <w:t>bankami a stará sa o</w:t>
      </w:r>
      <w:r w:rsidRPr="009F5643">
        <w:t xml:space="preserve"> efektívnu </w:t>
      </w:r>
      <w:r w:rsidRPr="009F5643">
        <w:t>adopciu</w:t>
      </w:r>
      <w:r w:rsidRPr="009F5643">
        <w:t xml:space="preserve"> nášho systému do systému banky</w:t>
      </w:r>
      <w:r w:rsidRPr="009F5643">
        <w:t>.</w:t>
      </w:r>
    </w:p>
    <w:p w14:paraId="112352E1" w14:textId="6E9DB40C" w:rsidR="00CD6D88" w:rsidRPr="009F5643" w:rsidRDefault="00CD6D88" w:rsidP="00CD6D88">
      <w:pPr>
        <w:pStyle w:val="Nadpis1"/>
      </w:pPr>
      <w:bookmarkStart w:id="4" w:name="_Toc215432514"/>
      <w:proofErr w:type="spellStart"/>
      <w:r w:rsidRPr="009F5643">
        <w:t>Strategy</w:t>
      </w:r>
      <w:proofErr w:type="spellEnd"/>
      <w:r w:rsidRPr="009F5643">
        <w:t xml:space="preserve"> </w:t>
      </w:r>
      <w:proofErr w:type="spellStart"/>
      <w:r w:rsidRPr="009F5643">
        <w:t>View</w:t>
      </w:r>
      <w:bookmarkEnd w:id="4"/>
      <w:proofErr w:type="spellEnd"/>
    </w:p>
    <w:p w14:paraId="020EE81F" w14:textId="383206C5" w:rsidR="00DA1590" w:rsidRPr="009F5643" w:rsidRDefault="00DA1590" w:rsidP="00DA1590">
      <w:r w:rsidRPr="009F5643">
        <w:t>Strategický pohľad ukazuje, ako sa naše zámery z motivácie pretavia do vykonateľného plánu. Každý stĺpec v</w:t>
      </w:r>
      <w:r w:rsidRPr="009F5643">
        <w:t> </w:t>
      </w:r>
      <w:r w:rsidRPr="009F5643">
        <w:t>diagrame</w:t>
      </w:r>
      <w:r w:rsidRPr="009F5643">
        <w:t xml:space="preserve"> (Obrázok 3)</w:t>
      </w:r>
      <w:r w:rsidRPr="009F5643">
        <w:t xml:space="preserve"> predstavuje jednu hodnotovú líniu: hore je výsledok, ktorý chceme doručiť, pod ním kurz akcie (čo budeme robiť), ďalej schopnosť organizácie potrebná na doručenie a úplne dole tímy a platformy, ktoré túto schopnosť nesú.</w:t>
      </w:r>
      <w:r w:rsidR="00105489" w:rsidRPr="009F5643">
        <w:t xml:space="preserve"> </w:t>
      </w:r>
      <w:r w:rsidR="00105489" w:rsidRPr="009F5643">
        <w:t>Vďaka tomu má každý cieľ z</w:t>
      </w:r>
      <w:r w:rsidR="00105489" w:rsidRPr="009F5643">
        <w:t xml:space="preserve"> motivácie </w:t>
      </w:r>
      <w:r w:rsidR="00105489" w:rsidRPr="009F5643">
        <w:t>konkrétny realizačný postup, vlastníka aj potrebné kapacity, takže</w:t>
      </w:r>
      <w:r w:rsidR="00E70F49" w:rsidRPr="009F5643">
        <w:t> </w:t>
      </w:r>
      <w:r w:rsidR="00105489" w:rsidRPr="009F5643">
        <w:t>je vykonateľný, merateľný a udržateľný.</w:t>
      </w:r>
    </w:p>
    <w:p w14:paraId="35A6344E" w14:textId="72006EA4" w:rsidR="00CD6D88" w:rsidRPr="009F5643" w:rsidRDefault="00DA1590" w:rsidP="006444FF">
      <w:pPr>
        <w:jc w:val="center"/>
      </w:pPr>
      <w:r w:rsidRPr="009F5643">
        <w:drawing>
          <wp:inline distT="0" distB="0" distL="0" distR="0" wp14:anchorId="092A6B60" wp14:editId="2698F1CF">
            <wp:extent cx="5760720" cy="4272915"/>
            <wp:effectExtent l="0" t="0" r="0" b="0"/>
            <wp:docPr id="667807490" name="Obrázok 76" descr="Obrázok, na ktorom je text, snímka obrazovky, diagram, štvorec&#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07490" name="Obrázok 76" descr="Obrázok, na ktorom je text, snímka obrazovky, diagram, štvorec&#10;&#10;Obsah vygenerovaný pomocou AI môže byť nesprávn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272915"/>
                    </a:xfrm>
                    <a:prstGeom prst="rect">
                      <a:avLst/>
                    </a:prstGeom>
                    <a:noFill/>
                    <a:ln>
                      <a:noFill/>
                    </a:ln>
                  </pic:spPr>
                </pic:pic>
              </a:graphicData>
            </a:graphic>
          </wp:inline>
        </w:drawing>
      </w:r>
    </w:p>
    <w:p w14:paraId="7EE4C94F" w14:textId="25EF4C01" w:rsidR="00DA1590" w:rsidRPr="009F5643" w:rsidRDefault="00DA1590" w:rsidP="00DA1590">
      <w:pPr>
        <w:jc w:val="center"/>
      </w:pPr>
      <w:r w:rsidRPr="009F5643">
        <w:t xml:space="preserve">Obrázok 3: Diagram pre </w:t>
      </w:r>
      <w:proofErr w:type="spellStart"/>
      <w:r w:rsidRPr="009F5643">
        <w:t>Strategy</w:t>
      </w:r>
      <w:proofErr w:type="spellEnd"/>
      <w:r w:rsidRPr="009F5643">
        <w:t xml:space="preserve"> </w:t>
      </w:r>
      <w:proofErr w:type="spellStart"/>
      <w:r w:rsidRPr="009F5643">
        <w:t>Viewpoint</w:t>
      </w:r>
      <w:proofErr w:type="spellEnd"/>
    </w:p>
    <w:p w14:paraId="69D074B3" w14:textId="295E0ACE" w:rsidR="00DA1590" w:rsidRPr="009F5643" w:rsidRDefault="00DA1590" w:rsidP="00DA1590">
      <w:pPr>
        <w:pStyle w:val="Odsekzoznamu"/>
        <w:numPr>
          <w:ilvl w:val="0"/>
          <w:numId w:val="26"/>
        </w:numPr>
      </w:pPr>
      <w:r w:rsidRPr="009F5643">
        <w:t xml:space="preserve">Výsledok </w:t>
      </w:r>
      <w:proofErr w:type="spellStart"/>
      <w:r w:rsidRPr="009F5643">
        <w:t>pseudonymizačná</w:t>
      </w:r>
      <w:proofErr w:type="spellEnd"/>
      <w:r w:rsidRPr="009F5643">
        <w:t xml:space="preserve"> </w:t>
      </w:r>
      <w:proofErr w:type="spellStart"/>
      <w:r w:rsidRPr="009F5643">
        <w:t>pipeline</w:t>
      </w:r>
      <w:proofErr w:type="spellEnd"/>
      <w:r w:rsidRPr="009F5643">
        <w:t xml:space="preserve"> realizujeme kurzom akcie </w:t>
      </w:r>
      <w:proofErr w:type="spellStart"/>
      <w:r w:rsidRPr="009F5643">
        <w:t>pseudonymizovať</w:t>
      </w:r>
      <w:proofErr w:type="spellEnd"/>
      <w:r w:rsidRPr="009F5643">
        <w:t xml:space="preserve"> už</w:t>
      </w:r>
      <w:r w:rsidR="00A75E6D" w:rsidRPr="009F5643">
        <w:t> </w:t>
      </w:r>
      <w:r w:rsidRPr="009F5643">
        <w:t>v</w:t>
      </w:r>
      <w:r w:rsidR="00A75E6D" w:rsidRPr="009F5643">
        <w:t> </w:t>
      </w:r>
      <w:r w:rsidRPr="009F5643">
        <w:t>návrhu. Vyžaduje to schopnosť Ochrana súkromia/identity, ktorú nesie AML analytický tím spolu s právnym tímom</w:t>
      </w:r>
      <w:r w:rsidR="00A75E6D" w:rsidRPr="009F5643">
        <w:t xml:space="preserve">, ktorí </w:t>
      </w:r>
      <w:r w:rsidRPr="009F5643">
        <w:t>definujú pravidlá, kontrolu súladu a</w:t>
      </w:r>
      <w:r w:rsidR="00A75E6D" w:rsidRPr="009F5643">
        <w:t> </w:t>
      </w:r>
      <w:r w:rsidRPr="009F5643">
        <w:t>dohliadajú na implementáciu v dátových tokoch.</w:t>
      </w:r>
    </w:p>
    <w:p w14:paraId="6443313D" w14:textId="7F40482C" w:rsidR="00DA1590" w:rsidRPr="009F5643" w:rsidRDefault="00DA1590" w:rsidP="00A75E6D">
      <w:pPr>
        <w:pStyle w:val="Odsekzoznamu"/>
        <w:numPr>
          <w:ilvl w:val="0"/>
          <w:numId w:val="26"/>
        </w:numPr>
      </w:pPr>
      <w:r w:rsidRPr="009F5643">
        <w:lastRenderedPageBreak/>
        <w:t xml:space="preserve">Výsledok automatizovaný SAR tok doručíme kurzom automatizovať SAR reporty. Stojí na schopnosti </w:t>
      </w:r>
      <w:r w:rsidR="00A75E6D" w:rsidRPr="009F5643">
        <w:t>r</w:t>
      </w:r>
      <w:r w:rsidRPr="009F5643">
        <w:t>egulačné</w:t>
      </w:r>
      <w:r w:rsidR="00A75E6D" w:rsidRPr="009F5643">
        <w:t>ho</w:t>
      </w:r>
      <w:r w:rsidRPr="009F5643">
        <w:t xml:space="preserve"> reportovani</w:t>
      </w:r>
      <w:r w:rsidR="00A75E6D" w:rsidRPr="009F5643">
        <w:t>a</w:t>
      </w:r>
      <w:r w:rsidRPr="009F5643">
        <w:t>, ktorú implementuje developerský tím v úzkej spolupráci s AML analytikmi a právom, aby boli výstupy prijateľné pre regulátora.</w:t>
      </w:r>
    </w:p>
    <w:p w14:paraId="1B6FB0DC" w14:textId="6114BAB9" w:rsidR="00DA1590" w:rsidRPr="009F5643" w:rsidRDefault="00DA1590" w:rsidP="00A75E6D">
      <w:pPr>
        <w:pStyle w:val="Odsekzoznamu"/>
        <w:numPr>
          <w:ilvl w:val="0"/>
          <w:numId w:val="26"/>
        </w:numPr>
      </w:pPr>
      <w:r w:rsidRPr="009F5643">
        <w:t xml:space="preserve">Výsledok automatizované </w:t>
      </w:r>
      <w:r w:rsidR="00A75E6D" w:rsidRPr="009F5643">
        <w:t xml:space="preserve">delenie </w:t>
      </w:r>
      <w:r w:rsidRPr="009F5643">
        <w:t xml:space="preserve">napĺňame kurzom </w:t>
      </w:r>
      <w:r w:rsidR="00A75E6D" w:rsidRPr="009F5643">
        <w:t>delenie</w:t>
      </w:r>
      <w:r w:rsidRPr="009F5643">
        <w:t xml:space="preserve"> podľa rizika. Opiera sa</w:t>
      </w:r>
      <w:r w:rsidR="00A75E6D" w:rsidRPr="009F5643">
        <w:t> </w:t>
      </w:r>
      <w:r w:rsidRPr="009F5643">
        <w:t>o</w:t>
      </w:r>
      <w:r w:rsidR="000F39C3" w:rsidRPr="009F5643">
        <w:t> </w:t>
      </w:r>
      <w:r w:rsidRPr="009F5643">
        <w:t>schopnosť</w:t>
      </w:r>
      <w:r w:rsidR="000F39C3" w:rsidRPr="009F5643">
        <w:t xml:space="preserve"> </w:t>
      </w:r>
      <w:proofErr w:type="spellStart"/>
      <w:r w:rsidR="00A75E6D" w:rsidRPr="009F5643">
        <w:t>p</w:t>
      </w:r>
      <w:r w:rsidRPr="009F5643">
        <w:t>rioritizáci</w:t>
      </w:r>
      <w:r w:rsidR="00A75E6D" w:rsidRPr="009F5643">
        <w:t>e</w:t>
      </w:r>
      <w:proofErr w:type="spellEnd"/>
      <w:r w:rsidRPr="009F5643">
        <w:t xml:space="preserve"> rizika a</w:t>
      </w:r>
      <w:r w:rsidR="00A75E6D" w:rsidRPr="009F5643">
        <w:t> delenie, kde</w:t>
      </w:r>
      <w:r w:rsidRPr="009F5643">
        <w:t xml:space="preserve"> využíva transakčnú dátovú infraštruktúru</w:t>
      </w:r>
      <w:r w:rsidR="00A75E6D" w:rsidRPr="009F5643">
        <w:t>.</w:t>
      </w:r>
      <w:r w:rsidRPr="009F5643">
        <w:t xml:space="preserve"> </w:t>
      </w:r>
      <w:r w:rsidR="00A75E6D" w:rsidRPr="009F5643">
        <w:t>R</w:t>
      </w:r>
      <w:r w:rsidRPr="009F5643">
        <w:t>ealizáciu drží developerský tím.</w:t>
      </w:r>
    </w:p>
    <w:p w14:paraId="14F24FFC" w14:textId="345AE485" w:rsidR="00DA1590" w:rsidRPr="009F5643" w:rsidRDefault="00DA1590" w:rsidP="000F39C3">
      <w:pPr>
        <w:pStyle w:val="Odsekzoznamu"/>
        <w:numPr>
          <w:ilvl w:val="0"/>
          <w:numId w:val="26"/>
        </w:numPr>
      </w:pPr>
      <w:r w:rsidRPr="009F5643">
        <w:t xml:space="preserve">Výsledok integrácia platformy na hlboké vyhľadávanie riešime kurzom integrovať </w:t>
      </w:r>
      <w:r w:rsidR="000F39C3" w:rsidRPr="009F5643">
        <w:t>hlboko vyhľadávaciu</w:t>
      </w:r>
      <w:r w:rsidRPr="009F5643">
        <w:t xml:space="preserve"> </w:t>
      </w:r>
      <w:proofErr w:type="spellStart"/>
      <w:r w:rsidRPr="009F5643">
        <w:t>analytiku</w:t>
      </w:r>
      <w:proofErr w:type="spellEnd"/>
      <w:r w:rsidRPr="009F5643">
        <w:t xml:space="preserve">. Potrebná je schopnosť </w:t>
      </w:r>
      <w:r w:rsidR="000F39C3" w:rsidRPr="009F5643">
        <w:t>p</w:t>
      </w:r>
      <w:r w:rsidRPr="009F5643">
        <w:t>okročilé vyšetrovanie a</w:t>
      </w:r>
      <w:r w:rsidR="000F39C3" w:rsidRPr="009F5643">
        <w:t> </w:t>
      </w:r>
      <w:r w:rsidRPr="009F5643">
        <w:t>analytika, ktorú umožňuje transakčná dátová infraštruktúra</w:t>
      </w:r>
      <w:r w:rsidR="000F39C3" w:rsidRPr="009F5643">
        <w:t>.</w:t>
      </w:r>
    </w:p>
    <w:p w14:paraId="441CAD35" w14:textId="0D8B7465" w:rsidR="00DA1590" w:rsidRPr="009F5643" w:rsidRDefault="00DA1590" w:rsidP="000F39C3">
      <w:pPr>
        <w:pStyle w:val="Odsekzoznamu"/>
        <w:numPr>
          <w:ilvl w:val="0"/>
          <w:numId w:val="26"/>
        </w:numPr>
      </w:pPr>
      <w:r w:rsidRPr="009F5643">
        <w:t xml:space="preserve">Výsledok brána na </w:t>
      </w:r>
      <w:r w:rsidR="000F39C3" w:rsidRPr="009F5643">
        <w:t>hodnotenie</w:t>
      </w:r>
      <w:r w:rsidRPr="009F5643">
        <w:t xml:space="preserve"> platieb ideme dodať kurzom vybudova</w:t>
      </w:r>
      <w:r w:rsidR="000F39C3" w:rsidRPr="009F5643">
        <w:t>nie</w:t>
      </w:r>
      <w:r w:rsidRPr="009F5643">
        <w:t xml:space="preserve"> </w:t>
      </w:r>
      <w:proofErr w:type="spellStart"/>
      <w:r w:rsidRPr="009F5643">
        <w:t>realtime</w:t>
      </w:r>
      <w:proofErr w:type="spellEnd"/>
      <w:r w:rsidRPr="009F5643">
        <w:t xml:space="preserve"> </w:t>
      </w:r>
      <w:r w:rsidR="000F39C3" w:rsidRPr="009F5643">
        <w:t>hodnotiacej</w:t>
      </w:r>
      <w:r w:rsidRPr="009F5643">
        <w:t xml:space="preserve"> brán</w:t>
      </w:r>
      <w:r w:rsidR="000F39C3" w:rsidRPr="009F5643">
        <w:t>y</w:t>
      </w:r>
      <w:r w:rsidRPr="009F5643">
        <w:t>. Vyžaduje schopnosť rozhodovani</w:t>
      </w:r>
      <w:r w:rsidR="000F39C3" w:rsidRPr="009F5643">
        <w:t>a v reálnom čase</w:t>
      </w:r>
      <w:r w:rsidRPr="009F5643">
        <w:t xml:space="preserve"> a silné prevádzkové zázemie</w:t>
      </w:r>
      <w:r w:rsidR="000F39C3" w:rsidRPr="009F5643">
        <w:t>.</w:t>
      </w:r>
      <w:r w:rsidRPr="009F5643">
        <w:t xml:space="preserve"> </w:t>
      </w:r>
      <w:r w:rsidR="000F39C3" w:rsidRPr="009F5643">
        <w:t>Z</w:t>
      </w:r>
      <w:r w:rsidRPr="009F5643">
        <w:t xml:space="preserve">odpovedá </w:t>
      </w:r>
      <w:proofErr w:type="spellStart"/>
      <w:r w:rsidRPr="009F5643">
        <w:t>DevOps</w:t>
      </w:r>
      <w:proofErr w:type="spellEnd"/>
      <w:r w:rsidRPr="009F5643">
        <w:t xml:space="preserve"> tím, ktorý garantuje nasadzovanie, dostupnosť a monitoring v produkcii, spolu s developerským tímom.</w:t>
      </w:r>
    </w:p>
    <w:p w14:paraId="3503C10D" w14:textId="4988E74D" w:rsidR="00CD6D88" w:rsidRPr="009F5643" w:rsidRDefault="00CD6D88" w:rsidP="00CD6D88">
      <w:pPr>
        <w:pStyle w:val="Nadpis1"/>
      </w:pPr>
      <w:bookmarkStart w:id="5" w:name="_Toc215432515"/>
      <w:proofErr w:type="spellStart"/>
      <w:r w:rsidRPr="009F5643">
        <w:t>Solution</w:t>
      </w:r>
      <w:proofErr w:type="spellEnd"/>
      <w:r w:rsidRPr="009F5643">
        <w:t xml:space="preserve"> </w:t>
      </w:r>
      <w:proofErr w:type="spellStart"/>
      <w:r w:rsidRPr="009F5643">
        <w:t>Concept</w:t>
      </w:r>
      <w:proofErr w:type="spellEnd"/>
      <w:r w:rsidRPr="009F5643">
        <w:t xml:space="preserve"> Diagram</w:t>
      </w:r>
      <w:bookmarkEnd w:id="5"/>
    </w:p>
    <w:p w14:paraId="31AB50AF" w14:textId="65B651C7" w:rsidR="003F2A92" w:rsidRPr="009F5643" w:rsidRDefault="003F2A92" w:rsidP="003F2A92">
      <w:r w:rsidRPr="009F5643">
        <w:t xml:space="preserve">Na diagrame </w:t>
      </w:r>
      <w:r w:rsidRPr="009F5643">
        <w:t xml:space="preserve">(Obrázok 4) </w:t>
      </w:r>
      <w:r w:rsidRPr="009F5643">
        <w:t xml:space="preserve">ukazujeme, ako bude platforma fungovať </w:t>
      </w:r>
      <w:r w:rsidRPr="009F5643">
        <w:t>end-to-end</w:t>
      </w:r>
      <w:r w:rsidRPr="009F5643">
        <w:t xml:space="preserve"> a aké časti spolu komunikujú. </w:t>
      </w:r>
      <w:r w:rsidRPr="009F5643">
        <w:t>S</w:t>
      </w:r>
      <w:r w:rsidRPr="009F5643">
        <w:t xml:space="preserve"> bankou komunikujeme dvoma kanálmi. Prvým je transakčné rozhranie API, ktorým prichádzajú online platby na vyhodnotenie v reálnom čase. Druhým je webový portál</w:t>
      </w:r>
    </w:p>
    <w:p w14:paraId="3AA848E4" w14:textId="134CD200" w:rsidR="00CD6D88" w:rsidRPr="009F5643" w:rsidRDefault="006444FF" w:rsidP="006444FF">
      <w:r w:rsidRPr="009F5643">
        <w:drawing>
          <wp:inline distT="0" distB="0" distL="0" distR="0" wp14:anchorId="3B967A5E" wp14:editId="6530183C">
            <wp:extent cx="5961380" cy="3518611"/>
            <wp:effectExtent l="0" t="0" r="1270" b="5715"/>
            <wp:docPr id="488461899" name="Obrázok 77" descr="Obrázok, na ktorom je text, diagram, snímka obrazovky, plá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61899" name="Obrázok 77" descr="Obrázok, na ktorom je text, diagram, snímka obrazovky, plán&#10;&#10;Obsah vygenerovaný pomocou AI môže byť nesprávn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3607" cy="3531730"/>
                    </a:xfrm>
                    <a:prstGeom prst="rect">
                      <a:avLst/>
                    </a:prstGeom>
                    <a:noFill/>
                    <a:ln>
                      <a:noFill/>
                    </a:ln>
                  </pic:spPr>
                </pic:pic>
              </a:graphicData>
            </a:graphic>
          </wp:inline>
        </w:drawing>
      </w:r>
    </w:p>
    <w:p w14:paraId="3D9DF712" w14:textId="118C9EA1" w:rsidR="006444FF" w:rsidRPr="009F5643" w:rsidRDefault="006444FF" w:rsidP="006444FF">
      <w:pPr>
        <w:jc w:val="center"/>
      </w:pPr>
      <w:r w:rsidRPr="009F5643">
        <w:t xml:space="preserve">Obrázok 4: Diagram pre </w:t>
      </w:r>
      <w:proofErr w:type="spellStart"/>
      <w:r w:rsidRPr="009F5643">
        <w:t>Solution</w:t>
      </w:r>
      <w:proofErr w:type="spellEnd"/>
      <w:r w:rsidRPr="009F5643">
        <w:t xml:space="preserve"> </w:t>
      </w:r>
      <w:proofErr w:type="spellStart"/>
      <w:r w:rsidRPr="009F5643">
        <w:t>Concept</w:t>
      </w:r>
      <w:proofErr w:type="spellEnd"/>
    </w:p>
    <w:p w14:paraId="57EC3C03" w14:textId="41D669EA" w:rsidR="00E70F49" w:rsidRPr="009F5643" w:rsidRDefault="003F2A92" w:rsidP="003F2A92">
      <w:r w:rsidRPr="009F5643">
        <w:lastRenderedPageBreak/>
        <w:t xml:space="preserve">pre </w:t>
      </w:r>
      <w:r w:rsidRPr="009F5643">
        <w:t>administrátora a útvar súladu</w:t>
      </w:r>
      <w:r w:rsidRPr="009F5643">
        <w:t xml:space="preserve"> (</w:t>
      </w:r>
      <w:proofErr w:type="spellStart"/>
      <w:r w:rsidRPr="009F5643">
        <w:t>compliance</w:t>
      </w:r>
      <w:proofErr w:type="spellEnd"/>
      <w:r w:rsidRPr="009F5643">
        <w:t>)</w:t>
      </w:r>
      <w:r w:rsidRPr="009F5643">
        <w:t>, odkiaľ sa spúšťajú vyšetrovania, prehliadajú prípady a schvaľujú reporty. Na transakčnom kanáli beží koncová služba detekcie podvodov v</w:t>
      </w:r>
      <w:r w:rsidR="00E70F49" w:rsidRPr="009F5643">
        <w:t> </w:t>
      </w:r>
      <w:r w:rsidRPr="009F5643">
        <w:t xml:space="preserve">reálnom čase. Opiera sa o vyhodnocovanie platieb, kde modul na skórovanie používa pravidlá a modely na rozhodnutie povoliť, zadržať alebo poslať na manuálnu kontrolu. Nad vzniknutými podozreniami pracuje triedenie poplachov, ktoré pomocou modulu pravidiel a poradia spája príbuzné </w:t>
      </w:r>
      <w:r w:rsidRPr="009F5643">
        <w:t>poplachy</w:t>
      </w:r>
      <w:r w:rsidRPr="009F5643">
        <w:t>, určuje prioritu a drží záložné pravidlá pre prípad výpadku modelov. Monitoring transakcií zabezpečuje sledovateľný tok informácií a ukladá údaje o transakcii aj</w:t>
      </w:r>
      <w:r w:rsidR="00E70F49" w:rsidRPr="009F5643">
        <w:t> </w:t>
      </w:r>
      <w:r w:rsidRPr="009F5643">
        <w:t>výsledku rozhodnutia do úložiska modelov a dát. Celý tok chráni služba ochrany dát, ktorá</w:t>
      </w:r>
      <w:r w:rsidR="00E70F49" w:rsidRPr="009F5643">
        <w:t> </w:t>
      </w:r>
      <w:r w:rsidRPr="009F5643">
        <w:t xml:space="preserve">uplatňuje princípy súkromia už v návrhu, vykonáva </w:t>
      </w:r>
      <w:proofErr w:type="spellStart"/>
      <w:r w:rsidRPr="009F5643">
        <w:t>pseudonymizáciu</w:t>
      </w:r>
      <w:proofErr w:type="spellEnd"/>
      <w:r w:rsidRPr="009F5643">
        <w:t xml:space="preserve"> alebo tokenizáciu a riadi prístupy. Banka nám môže posielať už anonymizované dáta, prípadne ich</w:t>
      </w:r>
      <w:r w:rsidR="00E70F49" w:rsidRPr="009F5643">
        <w:t> </w:t>
      </w:r>
      <w:r w:rsidRPr="009F5643">
        <w:t>anonymizujeme pri vstupe my.</w:t>
      </w:r>
    </w:p>
    <w:p w14:paraId="450ED0DF" w14:textId="20116ADF" w:rsidR="00E70F49" w:rsidRPr="009F5643" w:rsidRDefault="00E70F49" w:rsidP="00E70F49">
      <w:r w:rsidRPr="009F5643">
        <w:t xml:space="preserve">Druhá koncová služba je </w:t>
      </w:r>
      <w:r w:rsidRPr="009F5643">
        <w:t>hĺbkové</w:t>
      </w:r>
      <w:r w:rsidRPr="009F5643">
        <w:t xml:space="preserve"> vyšetrovanie na požiadanie. Slúži útvaru súladu na</w:t>
      </w:r>
      <w:r w:rsidRPr="009F5643">
        <w:t> </w:t>
      </w:r>
      <w:r w:rsidRPr="009F5643">
        <w:t>prehľadávanie rozsiahlych historických dát a hľadanie skrytých vzorcov podvodov. Spúšťa sa z portálu a využíva napojenie na bankovú správu dát, ktorá poskytuje historické záznamy z</w:t>
      </w:r>
      <w:r w:rsidRPr="009F5643">
        <w:t> </w:t>
      </w:r>
      <w:r w:rsidRPr="009F5643">
        <w:t xml:space="preserve">interného úložiska. Služba príjmu historických dát ich preberá postupne a rozdeľuje na menšie časti. Modul správy dát </w:t>
      </w:r>
      <w:proofErr w:type="spellStart"/>
      <w:r w:rsidRPr="009F5643">
        <w:t>orchestruje</w:t>
      </w:r>
      <w:proofErr w:type="spellEnd"/>
      <w:r w:rsidRPr="009F5643">
        <w:t xml:space="preserve"> dávkové spracovanie, vedie denníky o priebehu, zakladá prípady a zapisuje výsledky do úložiska modelov a dát. Nad takto pripravenými dávkami beží analytika v dávkovom režime, kde analytický modul vykonáva strojové učenie alebo grafové analýzy a vyšetrovateľ vidí nájdené súvislosti priamo v portáli.</w:t>
      </w:r>
    </w:p>
    <w:p w14:paraId="1D7DCA4D" w14:textId="7C8D2205" w:rsidR="00EF4E3E" w:rsidRPr="009F5643" w:rsidRDefault="00E70F49" w:rsidP="00E70F49">
      <w:r w:rsidRPr="009F5643">
        <w:t>Tretia koncová služba je regulačné reportovanie. Aplikačná služba pre reguláciu skladá balíky oznámení o podozrivých aktivitách a tvorí auditné záznamy pre potvrdené prípady</w:t>
      </w:r>
      <w:r w:rsidRPr="009F5643">
        <w:t>. T</w:t>
      </w:r>
      <w:r w:rsidRPr="009F5643">
        <w:t xml:space="preserve">echnicky to realizuje </w:t>
      </w:r>
      <w:proofErr w:type="spellStart"/>
      <w:r w:rsidRPr="009F5643">
        <w:t>reportovací</w:t>
      </w:r>
      <w:proofErr w:type="spellEnd"/>
      <w:r w:rsidRPr="009F5643">
        <w:t xml:space="preserve"> modul. Odoslanie prebieha kanálom centrálnej banky, zvyčajne ich</w:t>
      </w:r>
      <w:r w:rsidRPr="009F5643">
        <w:t> </w:t>
      </w:r>
      <w:r w:rsidRPr="009F5643">
        <w:t>portálom alebo rozhraním, pričom stav podania je sledovaný. V strede celej architektúry stojí služba správy bankových dát, ktorá spája online vetvu vyhodnocovania a triedenia s</w:t>
      </w:r>
      <w:r w:rsidRPr="009F5643">
        <w:t> </w:t>
      </w:r>
      <w:r w:rsidRPr="009F5643">
        <w:t xml:space="preserve">dávkovou </w:t>
      </w:r>
      <w:proofErr w:type="spellStart"/>
      <w:r w:rsidRPr="009F5643">
        <w:t>analytikou</w:t>
      </w:r>
      <w:proofErr w:type="spellEnd"/>
      <w:r w:rsidRPr="009F5643">
        <w:t xml:space="preserve"> a reportovaním a udržiava konzistentný pohľad na dáta. Ochrana dát je vložená do všetkých tokov smerujúcich do </w:t>
      </w:r>
      <w:proofErr w:type="spellStart"/>
      <w:r w:rsidRPr="009F5643">
        <w:t>analytiky</w:t>
      </w:r>
      <w:proofErr w:type="spellEnd"/>
      <w:r w:rsidRPr="009F5643">
        <w:t xml:space="preserve"> aj naspäť do banky. Týmto návrhom platformy pre detekciu podvodov plníme ciele z motivačného pohľadu</w:t>
      </w:r>
      <w:r w:rsidRPr="009F5643">
        <w:t>.</w:t>
      </w:r>
      <w:r w:rsidRPr="009F5643">
        <w:t xml:space="preserve"> </w:t>
      </w:r>
      <w:r w:rsidRPr="009F5643">
        <w:t>R</w:t>
      </w:r>
      <w:r w:rsidRPr="009F5643">
        <w:t>ýchle a obhájiteľné rozhodovanie pri platbe, menej falošných poplachov, možnosť retrospektívnej analýzy, súlad s</w:t>
      </w:r>
      <w:r w:rsidRPr="009F5643">
        <w:t> </w:t>
      </w:r>
      <w:r w:rsidRPr="009F5643">
        <w:t xml:space="preserve">GDPR a </w:t>
      </w:r>
      <w:proofErr w:type="spellStart"/>
      <w:r w:rsidRPr="009F5643">
        <w:t>auditovateľnosť</w:t>
      </w:r>
      <w:proofErr w:type="spellEnd"/>
      <w:r w:rsidRPr="009F5643">
        <w:t xml:space="preserve"> aj včasné podávanie oznámení </w:t>
      </w:r>
      <w:proofErr w:type="spellStart"/>
      <w:r w:rsidRPr="009F5643">
        <w:t>regulátorovi</w:t>
      </w:r>
      <w:proofErr w:type="spellEnd"/>
      <w:r w:rsidRPr="009F5643">
        <w:t xml:space="preserve">. Prakticky to funguje tak, že banka odošle platbu cez API, rozhodovací modul ju vyhodnotí, triedenie skonsoliduje len rizikové prípady, vyšetrovateľ ich môže preskúmať aj </w:t>
      </w:r>
      <w:proofErr w:type="spellStart"/>
      <w:r w:rsidRPr="009F5643">
        <w:t>hlbkovo</w:t>
      </w:r>
      <w:proofErr w:type="spellEnd"/>
      <w:r w:rsidRPr="009F5643">
        <w:t xml:space="preserve"> a potvrdené prípady sa</w:t>
      </w:r>
      <w:r w:rsidRPr="009F5643">
        <w:t> </w:t>
      </w:r>
      <w:proofErr w:type="spellStart"/>
      <w:r w:rsidRPr="009F5643">
        <w:t>zbalíkujú</w:t>
      </w:r>
      <w:proofErr w:type="spellEnd"/>
      <w:r w:rsidRPr="009F5643">
        <w:t xml:space="preserve"> na odoslanie </w:t>
      </w:r>
      <w:proofErr w:type="spellStart"/>
      <w:r w:rsidRPr="009F5643">
        <w:t>regulátorovi</w:t>
      </w:r>
      <w:proofErr w:type="spellEnd"/>
      <w:r w:rsidRPr="009F5643">
        <w:t>. Celý reťazec je navrhnutý tak, aby bol</w:t>
      </w:r>
      <w:r w:rsidRPr="009F5643">
        <w:t xml:space="preserve"> </w:t>
      </w:r>
      <w:r w:rsidRPr="009F5643">
        <w:t>rýchly</w:t>
      </w:r>
      <w:r w:rsidRPr="009F5643">
        <w:t xml:space="preserve"> a </w:t>
      </w:r>
      <w:r w:rsidRPr="009F5643">
        <w:t>bezpečný</w:t>
      </w:r>
      <w:r w:rsidRPr="009F5643">
        <w:t>.</w:t>
      </w:r>
    </w:p>
    <w:p w14:paraId="40C6D019" w14:textId="02F1F89C" w:rsidR="00CD6D88" w:rsidRPr="009F5643" w:rsidRDefault="00CD6D88" w:rsidP="00CD6D88">
      <w:pPr>
        <w:pStyle w:val="Nadpis1"/>
      </w:pPr>
      <w:bookmarkStart w:id="6" w:name="_Toc215432516"/>
      <w:r w:rsidRPr="009F5643">
        <w:lastRenderedPageBreak/>
        <w:t xml:space="preserve">Business </w:t>
      </w:r>
      <w:proofErr w:type="spellStart"/>
      <w:r w:rsidRPr="009F5643">
        <w:t>Layer</w:t>
      </w:r>
      <w:bookmarkEnd w:id="6"/>
      <w:proofErr w:type="spellEnd"/>
    </w:p>
    <w:p w14:paraId="4B20232C" w14:textId="6931B302" w:rsidR="00CD6D88" w:rsidRPr="009F5643" w:rsidRDefault="005A6603" w:rsidP="00CD6D88">
      <w:r w:rsidRPr="009F5643">
        <w:t>Business vrstva popisuje služby, ktoré organizácia poskytuje svojim zákazníkom</w:t>
      </w:r>
      <w:r w:rsidRPr="009F5643">
        <w:t xml:space="preserve">, </w:t>
      </w:r>
      <w:r w:rsidRPr="009F5643">
        <w:t>a procesy, ktoré tieto služby realizujú. V kontexte tohto projektu sa v tejto vrstve zameriavame na to, ako sa strategické ciele a požiadavky (definované v motivačnej vrstve) pretavujú do konkrétnych obchodných služieb a procesov banky. Cieľom je ukázať prechod od interného, manuálneho spracovania dát k architektúre orientovanej na služby, ktorá je schopná reagovať v reálnom čase. Táto vrstva slúži ako most medzi motiváciou (prečo to robíme) a aplikačnou vrstvou (čím to robíme</w:t>
      </w:r>
      <w:r w:rsidRPr="009F5643">
        <w:t>).</w:t>
      </w:r>
    </w:p>
    <w:p w14:paraId="55C1653A" w14:textId="657191A4" w:rsidR="00CD6D88" w:rsidRPr="009F5643" w:rsidRDefault="00CD6D88" w:rsidP="00CD6D88">
      <w:pPr>
        <w:pStyle w:val="Nadpis2"/>
      </w:pPr>
      <w:bookmarkStart w:id="7" w:name="_Toc215432517"/>
      <w:proofErr w:type="spellStart"/>
      <w:r w:rsidRPr="009F5643">
        <w:t>Requirements</w:t>
      </w:r>
      <w:proofErr w:type="spellEnd"/>
      <w:r w:rsidRPr="009F5643">
        <w:t xml:space="preserve"> </w:t>
      </w:r>
      <w:proofErr w:type="spellStart"/>
      <w:r w:rsidRPr="009F5643">
        <w:t>Realization</w:t>
      </w:r>
      <w:proofErr w:type="spellEnd"/>
      <w:r w:rsidRPr="009F5643">
        <w:t xml:space="preserve"> </w:t>
      </w:r>
      <w:proofErr w:type="spellStart"/>
      <w:r w:rsidRPr="009F5643">
        <w:t>View</w:t>
      </w:r>
      <w:bookmarkEnd w:id="7"/>
      <w:proofErr w:type="spellEnd"/>
    </w:p>
    <w:p w14:paraId="3D09B3B0" w14:textId="71B1BC15" w:rsidR="005A6603" w:rsidRPr="009F5643" w:rsidRDefault="005A6603" w:rsidP="005A6603">
      <w:r w:rsidRPr="009F5643">
        <w:t>Tento pohľad spája požiadavky a obmedzenia z motivačného pohľadu s prvkami obchodnej vrstvy, ktoré ich realizujú. Slúži na overenie, či sú všetky požiadavky pokryté a</w:t>
      </w:r>
      <w:r w:rsidRPr="009F5643">
        <w:t> </w:t>
      </w:r>
      <w:r w:rsidRPr="009F5643">
        <w:t>naopak, či</w:t>
      </w:r>
      <w:r w:rsidRPr="009F5643">
        <w:t> </w:t>
      </w:r>
      <w:r w:rsidRPr="009F5643">
        <w:t>každý navrhnutý proces má svoje opodstatnenie v požiadavkách.</w:t>
      </w:r>
    </w:p>
    <w:p w14:paraId="56AB7A02" w14:textId="3B1C9EB2" w:rsidR="008D36B3" w:rsidRPr="009F5643" w:rsidRDefault="008D36B3" w:rsidP="008D36B3">
      <w:pPr>
        <w:pStyle w:val="Nadpis3"/>
      </w:pPr>
      <w:bookmarkStart w:id="8" w:name="_Toc215432518"/>
      <w:r w:rsidRPr="009F5643">
        <w:t>AS-IS</w:t>
      </w:r>
      <w:bookmarkEnd w:id="8"/>
    </w:p>
    <w:p w14:paraId="4373A784" w14:textId="58792671" w:rsidR="008D36B3" w:rsidRPr="009F5643" w:rsidRDefault="008D36B3" w:rsidP="008D36B3">
      <w:r w:rsidRPr="009F5643">
        <w:t>Na diagrame AS-IS</w:t>
      </w:r>
      <w:r w:rsidRPr="009F5643">
        <w:t xml:space="preserve"> (Obrázok 5) </w:t>
      </w:r>
      <w:r w:rsidRPr="009F5643">
        <w:t xml:space="preserve">vidíme tradičný prístup založený na dávkovom spracovaní, ktorý je limitovaný obmedzením </w:t>
      </w:r>
      <w:r w:rsidRPr="009F5643">
        <w:t xml:space="preserve">rozhodnutí v reálnom čase. </w:t>
      </w:r>
      <w:r w:rsidRPr="009F5643">
        <w:t>Proces monitoringu je závislý na exporte dát z bankového jadra</w:t>
      </w:r>
      <w:r w:rsidRPr="009F5643">
        <w:t xml:space="preserve">, </w:t>
      </w:r>
      <w:r w:rsidRPr="009F5643">
        <w:t>ku ktorému dochádza zvyčajne raz denne. To vedie k tomu, že služba detekcie podozrivých aktivít generuje reporty s oneskorením.</w:t>
      </w:r>
      <w:r w:rsidRPr="009F5643">
        <w:t xml:space="preserve"> </w:t>
      </w:r>
    </w:p>
    <w:p w14:paraId="6CEB7622" w14:textId="77C6D87F" w:rsidR="00CD6D88" w:rsidRPr="009F5643" w:rsidRDefault="0042722C" w:rsidP="008D36B3">
      <w:pPr>
        <w:jc w:val="center"/>
      </w:pPr>
      <w:r w:rsidRPr="009F5643">
        <w:drawing>
          <wp:inline distT="0" distB="0" distL="0" distR="0" wp14:anchorId="2F461A36" wp14:editId="4FA0BA24">
            <wp:extent cx="5930900" cy="2881313"/>
            <wp:effectExtent l="0" t="0" r="0" b="0"/>
            <wp:docPr id="1681714076" name="Obrázok 78" descr="Obrázok, na ktorom je text, snímka obrazovky, diagram, štvorec&#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4076" name="Obrázok 78" descr="Obrázok, na ktorom je text, snímka obrazovky, diagram, štvorec&#10;&#10;Obsah vygenerovaný pomocou AI môže byť nesprávny."/>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853" cy="2883719"/>
                    </a:xfrm>
                    <a:prstGeom prst="rect">
                      <a:avLst/>
                    </a:prstGeom>
                    <a:noFill/>
                    <a:ln>
                      <a:noFill/>
                    </a:ln>
                  </pic:spPr>
                </pic:pic>
              </a:graphicData>
            </a:graphic>
          </wp:inline>
        </w:drawing>
      </w:r>
    </w:p>
    <w:p w14:paraId="3E69A067" w14:textId="41EAC3F1" w:rsidR="008D36B3" w:rsidRPr="009F5643" w:rsidRDefault="008D36B3" w:rsidP="008D36B3">
      <w:pPr>
        <w:jc w:val="center"/>
      </w:pPr>
      <w:r w:rsidRPr="009F5643">
        <w:t xml:space="preserve">Obrázok 5: Diagram súčasného stavu pre </w:t>
      </w:r>
      <w:proofErr w:type="spellStart"/>
      <w:r w:rsidRPr="009F5643">
        <w:t>Requirements</w:t>
      </w:r>
      <w:proofErr w:type="spellEnd"/>
      <w:r w:rsidRPr="009F5643">
        <w:t xml:space="preserve"> </w:t>
      </w:r>
      <w:proofErr w:type="spellStart"/>
      <w:r w:rsidRPr="009F5643">
        <w:t>Realization</w:t>
      </w:r>
      <w:proofErr w:type="spellEnd"/>
      <w:r w:rsidRPr="009F5643">
        <w:t xml:space="preserve"> </w:t>
      </w:r>
      <w:proofErr w:type="spellStart"/>
      <w:r w:rsidRPr="009F5643">
        <w:t>View</w:t>
      </w:r>
      <w:proofErr w:type="spellEnd"/>
    </w:p>
    <w:p w14:paraId="4DF6E53C" w14:textId="7551FB04" w:rsidR="008D36B3" w:rsidRPr="009F5643" w:rsidRDefault="00DB6452" w:rsidP="00CD6D88">
      <w:r w:rsidRPr="009F5643">
        <w:lastRenderedPageBreak/>
        <w:t>Z pohľadu realizácie požiadaviek:</w:t>
      </w:r>
    </w:p>
    <w:p w14:paraId="5A284BB4" w14:textId="4E15D436" w:rsidR="002C575D" w:rsidRPr="009F5643" w:rsidRDefault="002C575D" w:rsidP="002C575D">
      <w:pPr>
        <w:pStyle w:val="Odsekzoznamu"/>
        <w:numPr>
          <w:ilvl w:val="0"/>
          <w:numId w:val="27"/>
        </w:numPr>
      </w:pPr>
      <w:r w:rsidRPr="009F5643">
        <w:rPr>
          <w:b/>
          <w:bCs/>
        </w:rPr>
        <w:t>Detekcia</w:t>
      </w:r>
      <w:r w:rsidRPr="009F5643">
        <w:t xml:space="preserve">: Požiadavka </w:t>
      </w:r>
      <w:r w:rsidRPr="009F5643">
        <w:t xml:space="preserve">detekcie podozrivej aktivity </w:t>
      </w:r>
      <w:r w:rsidRPr="009F5643">
        <w:t>je realizovaná manuálnym procesom dennej kontroly poplacho</w:t>
      </w:r>
      <w:r w:rsidRPr="009F5643">
        <w:t>v</w:t>
      </w:r>
      <w:r w:rsidRPr="009F5643">
        <w:t>, ktorý vykonáva analytik na základe vygenerovaného reportu</w:t>
      </w:r>
      <w:r w:rsidRPr="009F5643">
        <w:t>.</w:t>
      </w:r>
    </w:p>
    <w:p w14:paraId="456C7795" w14:textId="29450B5D" w:rsidR="002C575D" w:rsidRPr="009F5643" w:rsidRDefault="002C575D" w:rsidP="002C575D">
      <w:pPr>
        <w:pStyle w:val="Odsekzoznamu"/>
        <w:numPr>
          <w:ilvl w:val="0"/>
          <w:numId w:val="27"/>
        </w:numPr>
      </w:pPr>
      <w:r w:rsidRPr="009F5643">
        <w:rPr>
          <w:b/>
          <w:bCs/>
        </w:rPr>
        <w:t>Reportovanie</w:t>
      </w:r>
      <w:r w:rsidRPr="009F5643">
        <w:rPr>
          <w:b/>
          <w:bCs/>
        </w:rPr>
        <w:t xml:space="preserve"> a Audit</w:t>
      </w:r>
      <w:r w:rsidRPr="009F5643">
        <w:t xml:space="preserve">: Splnenie termínov </w:t>
      </w:r>
      <w:r w:rsidRPr="009F5643">
        <w:t>reportovania</w:t>
      </w:r>
      <w:r w:rsidRPr="009F5643">
        <w:t xml:space="preserve"> a uchovávanie dôkazov pre</w:t>
      </w:r>
      <w:r w:rsidRPr="009F5643">
        <w:t> </w:t>
      </w:r>
      <w:r w:rsidRPr="009F5643">
        <w:t>audit je realizované manuálnym vytváraním a správou spisov. Vyšetrovateľ</w:t>
      </w:r>
      <w:r w:rsidRPr="009F5643">
        <w:t xml:space="preserve"> </w:t>
      </w:r>
      <w:r w:rsidRPr="009F5643">
        <w:t>a</w:t>
      </w:r>
      <w:r w:rsidRPr="009F5643">
        <w:t> </w:t>
      </w:r>
      <w:proofErr w:type="spellStart"/>
      <w:r w:rsidRPr="009F5643">
        <w:t>Compliance</w:t>
      </w:r>
      <w:proofErr w:type="spellEnd"/>
      <w:r w:rsidRPr="009F5643">
        <w:t xml:space="preserve"> </w:t>
      </w:r>
      <w:proofErr w:type="spellStart"/>
      <w:r w:rsidRPr="009F5643">
        <w:t>officer</w:t>
      </w:r>
      <w:proofErr w:type="spellEnd"/>
      <w:r w:rsidRPr="009F5643">
        <w:t xml:space="preserve"> musia ručne spravovať auditnú stopu. Samotné odoslanie SAR reportu prebieha cez službu regulačného </w:t>
      </w:r>
      <w:r w:rsidRPr="009F5643">
        <w:t>reportovania</w:t>
      </w:r>
      <w:r w:rsidRPr="009F5643">
        <w:t xml:space="preserve">, </w:t>
      </w:r>
      <w:r w:rsidRPr="009F5643">
        <w:t>ale</w:t>
      </w:r>
      <w:r w:rsidRPr="009F5643">
        <w:t xml:space="preserve"> vstup do nej je značne manuálny.</w:t>
      </w:r>
    </w:p>
    <w:p w14:paraId="00B9B314" w14:textId="3FC01CE5" w:rsidR="002C575D" w:rsidRPr="009F5643" w:rsidRDefault="002C575D" w:rsidP="002C575D">
      <w:pPr>
        <w:pStyle w:val="Odsekzoznamu"/>
        <w:numPr>
          <w:ilvl w:val="0"/>
          <w:numId w:val="27"/>
        </w:numPr>
      </w:pPr>
      <w:r w:rsidRPr="009F5643">
        <w:rPr>
          <w:b/>
          <w:bCs/>
        </w:rPr>
        <w:t>GDPR</w:t>
      </w:r>
      <w:r w:rsidRPr="009F5643">
        <w:t xml:space="preserve">: Ochrana údajov je v tomto stave riešená len na úrovni správy bankových dát, bez pokročilej </w:t>
      </w:r>
      <w:proofErr w:type="spellStart"/>
      <w:r w:rsidRPr="009F5643">
        <w:t>anonymizácie</w:t>
      </w:r>
      <w:proofErr w:type="spellEnd"/>
      <w:r w:rsidRPr="009F5643">
        <w:t xml:space="preserve"> priamo v tokoch.</w:t>
      </w:r>
    </w:p>
    <w:p w14:paraId="4062931B" w14:textId="5D6360CE" w:rsidR="002C575D" w:rsidRPr="009F5643" w:rsidRDefault="002C575D" w:rsidP="002C575D">
      <w:r w:rsidRPr="009F5643">
        <w:t>Tento stav je neefektívny, pretože medzi vznikom podozrivej transakcie a jej odhalením je veľká časová medzera, a proces vyžaduje veľa manuálnej práce pri správe prípadov</w:t>
      </w:r>
      <w:r w:rsidRPr="009F5643">
        <w:t>.</w:t>
      </w:r>
    </w:p>
    <w:p w14:paraId="59011B48" w14:textId="2A8854CC" w:rsidR="00876310" w:rsidRPr="009F5643" w:rsidRDefault="00876310" w:rsidP="00876310">
      <w:pPr>
        <w:pStyle w:val="Nadpis3"/>
      </w:pPr>
      <w:bookmarkStart w:id="9" w:name="_Toc215432519"/>
      <w:r w:rsidRPr="009F5643">
        <w:t>TO-BE</w:t>
      </w:r>
      <w:bookmarkEnd w:id="9"/>
    </w:p>
    <w:p w14:paraId="3AE87F79" w14:textId="77777777" w:rsidR="005042E0" w:rsidRPr="009F5643" w:rsidRDefault="005042E0" w:rsidP="005042E0">
      <w:r w:rsidRPr="009F5643">
        <w:t xml:space="preserve">Cieľový stav prináša zásadnú zmenu architektúry, ktorá je riadená novými požiadavkami na rýchlosť, presnosť a bezpečnosť. Diagram ukazuje, ako sú jednotlivé požiadavky priamo napojené na nové </w:t>
      </w:r>
      <w:r w:rsidRPr="009F5643">
        <w:t>biznis</w:t>
      </w:r>
      <w:r w:rsidRPr="009F5643">
        <w:t xml:space="preserve"> služby a procesy.</w:t>
      </w:r>
      <w:r w:rsidRPr="009F5643">
        <w:t xml:space="preserve"> Najdôležitejšie zmeny sú: </w:t>
      </w:r>
    </w:p>
    <w:p w14:paraId="27BD6188" w14:textId="074435D6" w:rsidR="005042E0" w:rsidRPr="009F5643" w:rsidRDefault="005042E0" w:rsidP="005042E0">
      <w:pPr>
        <w:pStyle w:val="Odsekzoznamu"/>
        <w:numPr>
          <w:ilvl w:val="0"/>
          <w:numId w:val="28"/>
        </w:numPr>
      </w:pPr>
      <w:r w:rsidRPr="009F5643">
        <w:rPr>
          <w:b/>
          <w:bCs/>
        </w:rPr>
        <w:t>Prechod na rozhodovanie v reálnom čase</w:t>
      </w:r>
      <w:r w:rsidRPr="009F5643">
        <w:t>: P</w:t>
      </w:r>
      <w:r w:rsidRPr="009F5643">
        <w:t>roces</w:t>
      </w:r>
      <w:r w:rsidRPr="009F5643">
        <w:t xml:space="preserve"> spracovania transakcie</w:t>
      </w:r>
      <w:r w:rsidRPr="009F5643">
        <w:t xml:space="preserve"> už nečaká na denný export, ale je okamžite obsluhovaný cez </w:t>
      </w:r>
      <w:proofErr w:type="spellStart"/>
      <w:r w:rsidRPr="009F5643">
        <w:t>Payment</w:t>
      </w:r>
      <w:proofErr w:type="spellEnd"/>
      <w:r w:rsidRPr="009F5643">
        <w:t xml:space="preserve"> </w:t>
      </w:r>
      <w:proofErr w:type="spellStart"/>
      <w:r w:rsidRPr="009F5643">
        <w:t>scoring</w:t>
      </w:r>
      <w:proofErr w:type="spellEnd"/>
      <w:r w:rsidRPr="009F5643">
        <w:t xml:space="preserve"> API a </w:t>
      </w:r>
      <w:proofErr w:type="spellStart"/>
      <w:r w:rsidRPr="009F5643">
        <w:t>Transaction</w:t>
      </w:r>
      <w:proofErr w:type="spellEnd"/>
      <w:r w:rsidRPr="009F5643">
        <w:t xml:space="preserve"> monitoring. Tým eliminujeme oneskorenie a dokážeme podvody zastaviť skôr, než dôjde k strate prostriedkov.</w:t>
      </w:r>
    </w:p>
    <w:p w14:paraId="352090B3" w14:textId="4D1E4CD1" w:rsidR="005042E0" w:rsidRPr="009F5643" w:rsidRDefault="005042E0" w:rsidP="005042E0">
      <w:pPr>
        <w:pStyle w:val="Odsekzoznamu"/>
        <w:numPr>
          <w:ilvl w:val="0"/>
          <w:numId w:val="28"/>
        </w:numPr>
      </w:pPr>
      <w:r w:rsidRPr="009F5643">
        <w:rPr>
          <w:b/>
          <w:bCs/>
        </w:rPr>
        <w:t>Pokročilá analytika a AI</w:t>
      </w:r>
      <w:r w:rsidRPr="009F5643">
        <w:t xml:space="preserve">: </w:t>
      </w:r>
      <w:r w:rsidRPr="009F5643">
        <w:t xml:space="preserve">Zavádzame požiadavku na detekciu predtým neodhalených podvodov pomocou AI modelov. Táto požiadavka je realizovaná novou </w:t>
      </w:r>
      <w:r w:rsidRPr="009F5643">
        <w:t xml:space="preserve">biznis </w:t>
      </w:r>
      <w:r w:rsidRPr="009F5643">
        <w:t>službou</w:t>
      </w:r>
      <w:r w:rsidRPr="009F5643">
        <w:t xml:space="preserve"> </w:t>
      </w:r>
      <w:r w:rsidRPr="009F5643">
        <w:t>hĺbkové vyšetrovanie na požiadanie, ktorá umožňuje vykonávať retrospektívnu analýzu</w:t>
      </w:r>
      <w:r w:rsidRPr="009F5643">
        <w:t xml:space="preserve"> </w:t>
      </w:r>
      <w:r w:rsidRPr="009F5643">
        <w:t>na veľkých objemoch historických dát. To umožňuje banke učiť sa z</w:t>
      </w:r>
      <w:r w:rsidRPr="009F5643">
        <w:t> </w:t>
      </w:r>
      <w:r w:rsidRPr="009F5643">
        <w:t>minulosti</w:t>
      </w:r>
      <w:r w:rsidRPr="009F5643">
        <w:t xml:space="preserve">, </w:t>
      </w:r>
      <w:r w:rsidRPr="009F5643">
        <w:t>aktualizovať pravidlá</w:t>
      </w:r>
      <w:r w:rsidRPr="009F5643">
        <w:t xml:space="preserve"> a objaviť neodhalené podvody</w:t>
      </w:r>
      <w:r w:rsidRPr="009F5643">
        <w:t>.</w:t>
      </w:r>
      <w:r w:rsidRPr="009F5643">
        <w:t xml:space="preserve"> AI je využívané aj pri </w:t>
      </w:r>
      <w:proofErr w:type="spellStart"/>
      <w:r w:rsidRPr="009F5643">
        <w:t>pipeline</w:t>
      </w:r>
      <w:proofErr w:type="spellEnd"/>
      <w:r w:rsidRPr="009F5643">
        <w:t xml:space="preserve"> rozhodovania v reálnom čase.</w:t>
      </w:r>
    </w:p>
    <w:p w14:paraId="6C39BECA" w14:textId="25CD7DBF" w:rsidR="005042E0" w:rsidRPr="009F5643" w:rsidRDefault="005042E0" w:rsidP="005042E0">
      <w:pPr>
        <w:pStyle w:val="Odsekzoznamu"/>
        <w:numPr>
          <w:ilvl w:val="0"/>
          <w:numId w:val="28"/>
        </w:numPr>
      </w:pPr>
      <w:r w:rsidRPr="009F5643">
        <w:rPr>
          <w:b/>
          <w:bCs/>
        </w:rPr>
        <w:t>Ochrana súkromia</w:t>
      </w:r>
      <w:r w:rsidRPr="009F5643">
        <w:t xml:space="preserve">: </w:t>
      </w:r>
      <w:r w:rsidRPr="009F5643">
        <w:t xml:space="preserve">Na rozdiel od AS-IS stavu, požiadavka na skrytie identity v dátach GDPR je teraz realizovaná dedikovaným procesom </w:t>
      </w:r>
      <w:r w:rsidRPr="009F5643">
        <w:t>dá</w:t>
      </w:r>
      <w:r w:rsidRPr="009F5643">
        <w:t xml:space="preserve">ta </w:t>
      </w:r>
      <w:proofErr w:type="spellStart"/>
      <w:r w:rsidRPr="009F5643">
        <w:t>pseudoano</w:t>
      </w:r>
      <w:r w:rsidRPr="009F5643">
        <w:t>nymizácie</w:t>
      </w:r>
      <w:proofErr w:type="spellEnd"/>
      <w:r w:rsidRPr="009F5643">
        <w:t xml:space="preserve"> a modulom pre správu kľúčov a tokenizáciu. Úradník pre ochranu údajov má jasne vymedzenú službu ochrany súkromia, ktorá je oddelená od samotnej detekcie.</w:t>
      </w:r>
    </w:p>
    <w:p w14:paraId="7A79B7E8" w14:textId="162E8A72" w:rsidR="005042E0" w:rsidRPr="009F5643" w:rsidRDefault="005042E0" w:rsidP="005042E0">
      <w:pPr>
        <w:pStyle w:val="Odsekzoznamu"/>
        <w:numPr>
          <w:ilvl w:val="0"/>
          <w:numId w:val="28"/>
        </w:numPr>
      </w:pPr>
      <w:r w:rsidRPr="009F5643">
        <w:rPr>
          <w:b/>
          <w:bCs/>
        </w:rPr>
        <w:lastRenderedPageBreak/>
        <w:t>Automatizácia reportovania a auditu</w:t>
      </w:r>
      <w:r w:rsidRPr="009F5643">
        <w:t xml:space="preserve">: </w:t>
      </w:r>
      <w:r w:rsidRPr="009F5643">
        <w:t>Požiadavky na nemenný auditný záznam</w:t>
      </w:r>
      <w:r w:rsidRPr="009F5643">
        <w:t xml:space="preserve"> </w:t>
      </w:r>
      <w:r w:rsidRPr="009F5643">
        <w:t>a</w:t>
      </w:r>
      <w:r w:rsidRPr="009F5643">
        <w:t> </w:t>
      </w:r>
      <w:r w:rsidRPr="009F5643">
        <w:t xml:space="preserve">reportovanie do 1 mesiaca sú teraz automatizované. Proces </w:t>
      </w:r>
      <w:r w:rsidRPr="009F5643">
        <w:t>vytvorenia</w:t>
      </w:r>
      <w:r w:rsidRPr="009F5643">
        <w:t xml:space="preserve"> SAR je priamo napojený na </w:t>
      </w:r>
      <w:proofErr w:type="spellStart"/>
      <w:r w:rsidRPr="009F5643">
        <w:t>reportovací</w:t>
      </w:r>
      <w:proofErr w:type="spellEnd"/>
      <w:r w:rsidRPr="009F5643">
        <w:t xml:space="preserve"> modul, ktorý automaticky balí dáta pre </w:t>
      </w:r>
      <w:r w:rsidRPr="009F5643">
        <w:t>centrálnu banku.</w:t>
      </w:r>
      <w:r w:rsidRPr="009F5643">
        <w:t xml:space="preserve"> Tým sa minimalizuje ľudská chyba a zaručuje sa dodržanie zákonných lehôt.</w:t>
      </w:r>
    </w:p>
    <w:p w14:paraId="0215DA34" w14:textId="1F4DE56E" w:rsidR="0042722C" w:rsidRPr="009F5643" w:rsidRDefault="00FE5025" w:rsidP="00FE5025">
      <w:pPr>
        <w:ind w:left="360"/>
        <w:jc w:val="center"/>
      </w:pPr>
      <w:r w:rsidRPr="009F5643">
        <w:drawing>
          <wp:inline distT="0" distB="0" distL="0" distR="0" wp14:anchorId="6052A71F" wp14:editId="50F4A703">
            <wp:extent cx="5510254" cy="5296090"/>
            <wp:effectExtent l="0" t="0" r="0" b="0"/>
            <wp:docPr id="2029401608" name="Obrázo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59363" cy="5343290"/>
                    </a:xfrm>
                    <a:prstGeom prst="rect">
                      <a:avLst/>
                    </a:prstGeom>
                    <a:noFill/>
                  </pic:spPr>
                </pic:pic>
              </a:graphicData>
            </a:graphic>
          </wp:inline>
        </w:drawing>
      </w:r>
    </w:p>
    <w:p w14:paraId="2113B0DA" w14:textId="155624BE" w:rsidR="005042E0" w:rsidRPr="009F5643" w:rsidRDefault="005042E0" w:rsidP="005042E0">
      <w:pPr>
        <w:jc w:val="center"/>
      </w:pPr>
      <w:r w:rsidRPr="009F5643">
        <w:t xml:space="preserve">Obrázok 6: </w:t>
      </w:r>
      <w:r w:rsidRPr="009F5643">
        <w:t xml:space="preserve">Diagram </w:t>
      </w:r>
      <w:r w:rsidRPr="009F5643">
        <w:t>cieľového</w:t>
      </w:r>
      <w:r w:rsidRPr="009F5643">
        <w:t xml:space="preserve"> stavu pre </w:t>
      </w:r>
      <w:proofErr w:type="spellStart"/>
      <w:r w:rsidRPr="009F5643">
        <w:t>Requirements</w:t>
      </w:r>
      <w:proofErr w:type="spellEnd"/>
      <w:r w:rsidRPr="009F5643">
        <w:t xml:space="preserve"> </w:t>
      </w:r>
      <w:proofErr w:type="spellStart"/>
      <w:r w:rsidRPr="009F5643">
        <w:t>Realization</w:t>
      </w:r>
      <w:proofErr w:type="spellEnd"/>
      <w:r w:rsidRPr="009F5643">
        <w:t xml:space="preserve"> </w:t>
      </w:r>
      <w:proofErr w:type="spellStart"/>
      <w:r w:rsidRPr="009F5643">
        <w:t>View</w:t>
      </w:r>
      <w:proofErr w:type="spellEnd"/>
    </w:p>
    <w:p w14:paraId="4E65570C" w14:textId="70C1FADC" w:rsidR="005042E0" w:rsidRPr="009F5643" w:rsidRDefault="005042E0" w:rsidP="005042E0">
      <w:r w:rsidRPr="009F5643">
        <w:t>Prechodom z AS-IS do TO-BE nahrádzame monolitické dávkové spracovanie tromi špecializovanými službami</w:t>
      </w:r>
      <w:r w:rsidRPr="009F5643">
        <w:t xml:space="preserve">, ktoré už boli spomenuté v kapitole 6: </w:t>
      </w:r>
      <w:r w:rsidR="004B7D51" w:rsidRPr="009F5643">
        <w:t>detekcie podvodov v reálnom čase, hĺbkové vyšetrovanie na požiadanie a regulačné reportovanie</w:t>
      </w:r>
      <w:r w:rsidRPr="009F5643">
        <w:t xml:space="preserve">. </w:t>
      </w:r>
      <w:r w:rsidRPr="009F5643">
        <w:t>Každá z týchto služieb realizuje špecifickú sadu požiadaviek</w:t>
      </w:r>
      <w:r w:rsidR="004B7D51" w:rsidRPr="009F5643">
        <w:t>.</w:t>
      </w:r>
      <w:r w:rsidRPr="009F5643">
        <w:t xml:space="preserve"> </w:t>
      </w:r>
      <w:r w:rsidR="004B7D51" w:rsidRPr="009F5643">
        <w:t>T</w:t>
      </w:r>
      <w:r w:rsidRPr="009F5643">
        <w:t xml:space="preserve">o robí systém robustnejším, bezpečnejším a výrazne rýchlejším v reakcii na </w:t>
      </w:r>
      <w:r w:rsidR="00962DA0" w:rsidRPr="009F5643">
        <w:t>podvody</w:t>
      </w:r>
      <w:r w:rsidRPr="009F5643">
        <w:t>.</w:t>
      </w:r>
    </w:p>
    <w:p w14:paraId="599BFE67" w14:textId="064E1FA6" w:rsidR="00CD6D88" w:rsidRPr="009F5643" w:rsidRDefault="00CD6D88" w:rsidP="00CD6D88">
      <w:pPr>
        <w:pStyle w:val="Nadpis2"/>
      </w:pPr>
      <w:bookmarkStart w:id="10" w:name="_Toc215432520"/>
      <w:proofErr w:type="spellStart"/>
      <w:r w:rsidRPr="009F5643">
        <w:lastRenderedPageBreak/>
        <w:t>Product</w:t>
      </w:r>
      <w:proofErr w:type="spellEnd"/>
      <w:r w:rsidRPr="009F5643">
        <w:t xml:space="preserve"> </w:t>
      </w:r>
      <w:proofErr w:type="spellStart"/>
      <w:r w:rsidRPr="009F5643">
        <w:t>View</w:t>
      </w:r>
      <w:bookmarkEnd w:id="10"/>
      <w:proofErr w:type="spellEnd"/>
    </w:p>
    <w:p w14:paraId="01AAA0B9" w14:textId="04E7C34B" w:rsidR="00CD6D88" w:rsidRPr="009F5643" w:rsidRDefault="004534C6" w:rsidP="00CD6D88">
      <w:r w:rsidRPr="009F5643">
        <w:t>Pohľad na produkt definuje zloženie služieb, ktoré ako dodávateľ ponúkame banke vo forme uceleného balíka</w:t>
      </w:r>
      <w:r w:rsidRPr="009F5643">
        <w:t>. Taktiež definuje</w:t>
      </w:r>
      <w:r w:rsidRPr="009F5643">
        <w:t xml:space="preserve"> hodnotu, ktorú tým banka získava vo vzťahu k svojim zákazníkom. Tento pohľad pomáha jasne vymedziť, čo je predmetom dodávky, aké zmluvné garancie sa na ňu vzťahujú a akými kanálmi produkt komunikuje s vonkajším svetom</w:t>
      </w:r>
      <w:r w:rsidRPr="009F5643">
        <w:t>.</w:t>
      </w:r>
    </w:p>
    <w:p w14:paraId="0AD50D1E" w14:textId="09CA7F93" w:rsidR="004534C6" w:rsidRPr="009F5643" w:rsidRDefault="004534C6" w:rsidP="004534C6">
      <w:pPr>
        <w:pStyle w:val="Nadpis3"/>
      </w:pPr>
      <w:bookmarkStart w:id="11" w:name="_Toc215432521"/>
      <w:r w:rsidRPr="009F5643">
        <w:t>AS-IS</w:t>
      </w:r>
      <w:bookmarkEnd w:id="11"/>
    </w:p>
    <w:p w14:paraId="7B64A207" w14:textId="279BF354" w:rsidR="004534C6" w:rsidRPr="009F5643" w:rsidRDefault="00D44B1D" w:rsidP="00CD6D88">
      <w:r w:rsidRPr="009F5643">
        <w:t>V súčasnom stave</w:t>
      </w:r>
      <w:r w:rsidR="00043D0E" w:rsidRPr="009F5643">
        <w:t xml:space="preserve"> (Obrázok 7)</w:t>
      </w:r>
      <w:r w:rsidRPr="009F5643">
        <w:t xml:space="preserve"> je produkt „AML balík v banke“ </w:t>
      </w:r>
      <w:r w:rsidR="00043D0E" w:rsidRPr="009F5643">
        <w:t>znázornený</w:t>
      </w:r>
      <w:r w:rsidRPr="009F5643">
        <w:t xml:space="preserve"> pomerne jednoducho a staticky. Jeho hlavnou pridanou hodnotou pre banku je zníženie strát z podvodov a zaistenie súladu s predpismi. Produkt sa navonok skladá z troch koncových služieb: spracovanie upozornení, správa prípadov a služba regulačného </w:t>
      </w:r>
      <w:r w:rsidR="00043D0E" w:rsidRPr="009F5643">
        <w:t>reportovania</w:t>
      </w:r>
      <w:r w:rsidRPr="009F5643">
        <w:t>. Tieto služby sú však v pozadí realizované prevažne dávkovým spôsobom. Služba pre reportovanie dávkového monitoringu a služba správy bankových dát spracúvajú údaje s oneskorením, čo limituje schopnosť banky reagovať okamžite. Komunikácia prebieha primárne cez kanál centrálnej banky. Celý vzťah je zastrešený zmluvou o úrovni poskytovaných služieb (SLA) pre skríning a dohodou o spracovaní údajov, ktoré definujú právny a prevádzkový rámec.</w:t>
      </w:r>
    </w:p>
    <w:p w14:paraId="7F378123" w14:textId="5904C862" w:rsidR="004534C6" w:rsidRPr="009F5643" w:rsidRDefault="004534C6" w:rsidP="004534C6">
      <w:pPr>
        <w:jc w:val="center"/>
      </w:pPr>
      <w:r w:rsidRPr="009F5643">
        <w:drawing>
          <wp:inline distT="0" distB="0" distL="0" distR="0" wp14:anchorId="12064A48" wp14:editId="4A3BBF8E">
            <wp:extent cx="4401403" cy="3569348"/>
            <wp:effectExtent l="0" t="0" r="0" b="0"/>
            <wp:docPr id="1330901390" name="Obrázok 81" descr="Obrázok, na ktorom je text, snímka obrazovky, diagram, štvorec&#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01390" name="Obrázok 81" descr="Obrázok, na ktorom je text, snímka obrazovky, diagram, štvorec&#10;&#10;Obsah vygenerovaný pomocou AI môže byť nesprávn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04910" cy="3572192"/>
                    </a:xfrm>
                    <a:prstGeom prst="rect">
                      <a:avLst/>
                    </a:prstGeom>
                    <a:noFill/>
                    <a:ln>
                      <a:noFill/>
                    </a:ln>
                  </pic:spPr>
                </pic:pic>
              </a:graphicData>
            </a:graphic>
          </wp:inline>
        </w:drawing>
      </w:r>
    </w:p>
    <w:p w14:paraId="3DECE125" w14:textId="5AF09F68" w:rsidR="004534C6" w:rsidRPr="009F5643" w:rsidRDefault="004534C6" w:rsidP="004534C6">
      <w:pPr>
        <w:jc w:val="center"/>
      </w:pPr>
      <w:r w:rsidRPr="009F5643">
        <w:t xml:space="preserve">Obrázok </w:t>
      </w:r>
      <w:r w:rsidRPr="009F5643">
        <w:t>7</w:t>
      </w:r>
      <w:r w:rsidRPr="009F5643">
        <w:t xml:space="preserve">: Diagram </w:t>
      </w:r>
      <w:r w:rsidRPr="009F5643">
        <w:t>skutočného</w:t>
      </w:r>
      <w:r w:rsidRPr="009F5643">
        <w:t xml:space="preserve"> stavu pre </w:t>
      </w:r>
      <w:proofErr w:type="spellStart"/>
      <w:r w:rsidRPr="009F5643">
        <w:t>Product</w:t>
      </w:r>
      <w:proofErr w:type="spellEnd"/>
      <w:r w:rsidRPr="009F5643">
        <w:t xml:space="preserve"> </w:t>
      </w:r>
      <w:proofErr w:type="spellStart"/>
      <w:r w:rsidRPr="009F5643">
        <w:t>View</w:t>
      </w:r>
      <w:proofErr w:type="spellEnd"/>
    </w:p>
    <w:p w14:paraId="0E1A9E92" w14:textId="1BBAD0AF" w:rsidR="004534C6" w:rsidRPr="009F5643" w:rsidRDefault="004534C6" w:rsidP="004534C6">
      <w:pPr>
        <w:pStyle w:val="Nadpis3"/>
      </w:pPr>
      <w:bookmarkStart w:id="12" w:name="_Toc215432522"/>
      <w:r w:rsidRPr="009F5643">
        <w:lastRenderedPageBreak/>
        <w:t>TO-BE</w:t>
      </w:r>
      <w:bookmarkEnd w:id="12"/>
    </w:p>
    <w:p w14:paraId="2105A8BE" w14:textId="017CDDFC" w:rsidR="004534C6" w:rsidRPr="009F5643" w:rsidRDefault="003C081C" w:rsidP="004534C6">
      <w:r w:rsidRPr="009F5643">
        <w:t xml:space="preserve">V cieľovom stave </w:t>
      </w:r>
      <w:r w:rsidRPr="009F5643">
        <w:t xml:space="preserve">(Obrázok 8) </w:t>
      </w:r>
      <w:r w:rsidRPr="009F5643">
        <w:t xml:space="preserve">sa kompozícia produktu zásadne mení, aby reflektovala potrebu okamžitej reakcie a hlbšej analýzy. Hoci základné hodnoty </w:t>
      </w:r>
      <w:r w:rsidRPr="009F5643">
        <w:t xml:space="preserve">ako </w:t>
      </w:r>
      <w:r w:rsidRPr="009F5643">
        <w:t>zníženie strát a súlad s</w:t>
      </w:r>
      <w:r w:rsidRPr="009F5643">
        <w:t> </w:t>
      </w:r>
      <w:r w:rsidRPr="009F5643">
        <w:t>predpismi ostávajú nezmenené, spôsob ich doručenia je diametrálne odlišný. Produkt sa</w:t>
      </w:r>
      <w:r w:rsidRPr="009F5643">
        <w:t> </w:t>
      </w:r>
      <w:r w:rsidRPr="009F5643">
        <w:t xml:space="preserve">rozširuje o nové koncové služby: službu detekcie podvodov v reálnom čase a službu hĺbkového vyšetrovania podvodov na vyžiadanie, pričom služba regulačného </w:t>
      </w:r>
      <w:r w:rsidRPr="009F5643">
        <w:t>reportovania</w:t>
      </w:r>
      <w:r w:rsidRPr="009F5643">
        <w:t xml:space="preserve"> ostáva zachovaná.</w:t>
      </w:r>
    </w:p>
    <w:p w14:paraId="23D4BDA1" w14:textId="24962364" w:rsidR="004534C6" w:rsidRPr="009F5643" w:rsidRDefault="004534C6" w:rsidP="004534C6">
      <w:pPr>
        <w:jc w:val="center"/>
      </w:pPr>
      <w:r w:rsidRPr="009F5643">
        <w:drawing>
          <wp:inline distT="0" distB="0" distL="0" distR="0" wp14:anchorId="4D70FDAE" wp14:editId="6299F4D0">
            <wp:extent cx="4405745" cy="4464508"/>
            <wp:effectExtent l="0" t="0" r="0" b="0"/>
            <wp:docPr id="1107023496" name="Obrázok 82" descr="Obrázok, na ktorom je text, snímka obrazovky, diagram, rovnobežný&#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23496" name="Obrázok 82" descr="Obrázok, na ktorom je text, snímka obrazovky, diagram, rovnobežný&#10;&#10;Obsah vygenerovaný pomocou AI môže byť nesprávn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9207" cy="4468016"/>
                    </a:xfrm>
                    <a:prstGeom prst="rect">
                      <a:avLst/>
                    </a:prstGeom>
                    <a:noFill/>
                    <a:ln>
                      <a:noFill/>
                    </a:ln>
                  </pic:spPr>
                </pic:pic>
              </a:graphicData>
            </a:graphic>
          </wp:inline>
        </w:drawing>
      </w:r>
    </w:p>
    <w:p w14:paraId="43862BB9" w14:textId="27558CB9" w:rsidR="004534C6" w:rsidRPr="009F5643" w:rsidRDefault="004534C6" w:rsidP="004534C6">
      <w:pPr>
        <w:jc w:val="center"/>
      </w:pPr>
      <w:r w:rsidRPr="009F5643">
        <w:t xml:space="preserve">Obrázok </w:t>
      </w:r>
      <w:r w:rsidRPr="009F5643">
        <w:t>8</w:t>
      </w:r>
      <w:r w:rsidRPr="009F5643">
        <w:t xml:space="preserve">: Diagram cieľového stavu pre </w:t>
      </w:r>
      <w:proofErr w:type="spellStart"/>
      <w:r w:rsidRPr="009F5643">
        <w:t>Product</w:t>
      </w:r>
      <w:proofErr w:type="spellEnd"/>
      <w:r w:rsidRPr="009F5643">
        <w:t xml:space="preserve"> </w:t>
      </w:r>
      <w:proofErr w:type="spellStart"/>
      <w:r w:rsidRPr="009F5643">
        <w:t>View</w:t>
      </w:r>
      <w:proofErr w:type="spellEnd"/>
    </w:p>
    <w:p w14:paraId="1D318D76" w14:textId="74096B2E" w:rsidR="004534C6" w:rsidRPr="009F5643" w:rsidRDefault="00BA40E7" w:rsidP="00CD6D88">
      <w:r w:rsidRPr="009F5643">
        <w:t>Zásadný rozdiel je viditeľný v podkladových interných službách, ktoré tieto koncové služby realizujú. Pribudli kľúčové komponenty ako služba ochrany osobných údajov, ktorá garantuje bezpečnosť dát ešte pred ich spracovaním, a monitoring transakcií napojený na API pre</w:t>
      </w:r>
      <w:r w:rsidRPr="009F5643">
        <w:t> </w:t>
      </w:r>
      <w:r w:rsidRPr="009F5643">
        <w:t xml:space="preserve">skórovanie platieb. Tieto prvky umožňujú hodnotiť riziko v </w:t>
      </w:r>
      <w:r w:rsidRPr="009F5643">
        <w:t>milisekundách</w:t>
      </w:r>
      <w:r w:rsidRPr="009F5643">
        <w:t>. Ďalšou novinkou je triedenie poplachov, ktoré automaticky znižuje záťaž na analytikov</w:t>
      </w:r>
      <w:r w:rsidR="009525E9" w:rsidRPr="009F5643">
        <w:t>. Nakoniec máme</w:t>
      </w:r>
      <w:r w:rsidRPr="009F5643">
        <w:t xml:space="preserve"> služby pre prácu s historickými dátami (načítanie a dávková analytika), ktoré umožňujú odhaľovať zložité schémy podvodov spätnou analýzou.</w:t>
      </w:r>
      <w:r w:rsidR="009525E9" w:rsidRPr="009F5643">
        <w:t xml:space="preserve"> </w:t>
      </w:r>
      <w:r w:rsidR="009525E9" w:rsidRPr="009F5643">
        <w:t xml:space="preserve">Z pohľadu interakcie sa produkt </w:t>
      </w:r>
      <w:r w:rsidR="009525E9" w:rsidRPr="009F5643">
        <w:lastRenderedPageBreak/>
        <w:t>v</w:t>
      </w:r>
      <w:r w:rsidR="009525E9" w:rsidRPr="009F5643">
        <w:t> </w:t>
      </w:r>
      <w:r w:rsidR="009525E9" w:rsidRPr="009F5643">
        <w:t>cieľovom stave otvára nielen smerom k centrálnej banke, ale definuje aj vyhradený komunikačný kanál priamo s</w:t>
      </w:r>
      <w:r w:rsidR="009525E9" w:rsidRPr="009F5643">
        <w:t> </w:t>
      </w:r>
      <w:r w:rsidR="009525E9" w:rsidRPr="009F5643">
        <w:t>bankou</w:t>
      </w:r>
      <w:r w:rsidR="009525E9" w:rsidRPr="009F5643">
        <w:t>.</w:t>
      </w:r>
      <w:r w:rsidR="009525E9" w:rsidRPr="009F5643">
        <w:t xml:space="preserve"> </w:t>
      </w:r>
      <w:r w:rsidR="009525E9" w:rsidRPr="009F5643">
        <w:t>T</w:t>
      </w:r>
      <w:r w:rsidR="009525E9" w:rsidRPr="009F5643">
        <w:t xml:space="preserve">o umožňuje integráciu do jej transakčných systémov. Zmluvné podmienky (SLA a dohoda o spracovaní dát) ostávajú v platnosti, </w:t>
      </w:r>
      <w:r w:rsidR="009525E9" w:rsidRPr="009F5643">
        <w:t>ale</w:t>
      </w:r>
      <w:r w:rsidR="009525E9" w:rsidRPr="009F5643">
        <w:t xml:space="preserve"> vďaka novej architektúre bude možné garantovať prísnejšie časové limity a vyššiu bezpečnosť spracúvaných údajov. Prechodom na tento model sa produkt mení z pasívneho nástroja na reportovanie na</w:t>
      </w:r>
      <w:r w:rsidR="00580149" w:rsidRPr="009F5643">
        <w:t> </w:t>
      </w:r>
      <w:r w:rsidR="009525E9" w:rsidRPr="009F5643">
        <w:t>aktívny obranný štít banky.</w:t>
      </w:r>
    </w:p>
    <w:p w14:paraId="4C832F01" w14:textId="160DD0E3" w:rsidR="00CD6D88" w:rsidRPr="009F5643" w:rsidRDefault="00CD6D88" w:rsidP="00CD6D88">
      <w:pPr>
        <w:pStyle w:val="Nadpis2"/>
      </w:pPr>
      <w:bookmarkStart w:id="13" w:name="_Toc215432523"/>
      <w:r w:rsidRPr="009F5643">
        <w:t xml:space="preserve">Business </w:t>
      </w:r>
      <w:proofErr w:type="spellStart"/>
      <w:r w:rsidRPr="009F5643">
        <w:t>Process</w:t>
      </w:r>
      <w:proofErr w:type="spellEnd"/>
      <w:r w:rsidRPr="009F5643">
        <w:t xml:space="preserve"> </w:t>
      </w:r>
      <w:proofErr w:type="spellStart"/>
      <w:r w:rsidRPr="009F5643">
        <w:t>Cooperation</w:t>
      </w:r>
      <w:proofErr w:type="spellEnd"/>
      <w:r w:rsidRPr="009F5643">
        <w:t xml:space="preserve"> </w:t>
      </w:r>
      <w:proofErr w:type="spellStart"/>
      <w:r w:rsidRPr="009F5643">
        <w:t>View</w:t>
      </w:r>
      <w:bookmarkEnd w:id="13"/>
      <w:proofErr w:type="spellEnd"/>
    </w:p>
    <w:p w14:paraId="21EEC9DB" w14:textId="71841A53" w:rsidR="00CD6D88" w:rsidRPr="009F5643" w:rsidRDefault="00116971" w:rsidP="00CD6D88">
      <w:r w:rsidRPr="009F5643">
        <w:t xml:space="preserve">Pohľad na spoluprácu obchodných procesov zobrazuje tok činností v organizácii a ich vzájomné väzby. Ukazuje, ako na seba jednotlivé procesy nadväzujú, aké informačné objekty si vymieňajú a ktoré roly sú za </w:t>
      </w:r>
      <w:proofErr w:type="spellStart"/>
      <w:r w:rsidRPr="009F5643">
        <w:t>ne</w:t>
      </w:r>
      <w:proofErr w:type="spellEnd"/>
      <w:r w:rsidRPr="009F5643">
        <w:t xml:space="preserve"> zodpovedné. Tento pohľad je </w:t>
      </w:r>
      <w:r w:rsidRPr="009F5643">
        <w:t>dôležitý</w:t>
      </w:r>
      <w:r w:rsidRPr="009F5643">
        <w:t xml:space="preserve"> pre pochopenie dynamiky systému</w:t>
      </w:r>
      <w:r w:rsidRPr="009F5643">
        <w:t xml:space="preserve"> (</w:t>
      </w:r>
      <w:r w:rsidRPr="009F5643">
        <w:t>kedy a prečo sa veci dejú</w:t>
      </w:r>
      <w:r w:rsidRPr="009F5643">
        <w:t>)</w:t>
      </w:r>
      <w:r w:rsidRPr="009F5643">
        <w:t>.</w:t>
      </w:r>
    </w:p>
    <w:p w14:paraId="4AA0134E" w14:textId="2403B101" w:rsidR="008634CB" w:rsidRPr="009F5643" w:rsidRDefault="008634CB" w:rsidP="008634CB">
      <w:pPr>
        <w:pStyle w:val="Nadpis3"/>
      </w:pPr>
      <w:bookmarkStart w:id="14" w:name="_Toc215432524"/>
      <w:r w:rsidRPr="009F5643">
        <w:t>AS-IS</w:t>
      </w:r>
      <w:bookmarkEnd w:id="14"/>
    </w:p>
    <w:p w14:paraId="1C7C3343" w14:textId="5CE93298" w:rsidR="001B535A" w:rsidRPr="009F5643" w:rsidRDefault="006D7D0C" w:rsidP="003A6F15">
      <w:r w:rsidRPr="009F5643">
        <w:t>V</w:t>
      </w:r>
      <w:r w:rsidR="004C39AE" w:rsidRPr="009F5643">
        <w:t> súčasnom stave</w:t>
      </w:r>
      <w:r w:rsidR="00FC3CDB" w:rsidRPr="009F5643">
        <w:t xml:space="preserve"> (Obrázok 9)</w:t>
      </w:r>
      <w:r w:rsidRPr="009F5643">
        <w:t xml:space="preserve"> je celý proces lineárny, závislý na ľudských vstupoch a spúšťaný v dávkach. Proces začína </w:t>
      </w:r>
      <w:r w:rsidR="003A6F15" w:rsidRPr="009F5643">
        <w:t>d</w:t>
      </w:r>
      <w:r w:rsidRPr="009F5643">
        <w:t xml:space="preserve">ennou kontrolou </w:t>
      </w:r>
      <w:r w:rsidR="003A6F15" w:rsidRPr="009F5643">
        <w:t>poplachov</w:t>
      </w:r>
      <w:r w:rsidRPr="009F5643">
        <w:t xml:space="preserve">, kde vyšetrovateľ prijme dávku dát, manuálne prechádza </w:t>
      </w:r>
      <w:r w:rsidR="003A6F15" w:rsidRPr="009F5643">
        <w:t>poplachy</w:t>
      </w:r>
      <w:r w:rsidRPr="009F5643">
        <w:t xml:space="preserve"> a vyberá tie, ktoré vyžadujú eskaláciu. Výstupom je zoznam kandidátov na vyšetrovanie.</w:t>
      </w:r>
      <w:r w:rsidR="003A6F15" w:rsidRPr="009F5643">
        <w:t xml:space="preserve"> </w:t>
      </w:r>
      <w:r w:rsidRPr="009F5643">
        <w:t xml:space="preserve">Ak je </w:t>
      </w:r>
      <w:r w:rsidR="003A6F15" w:rsidRPr="009F5643">
        <w:t>zoznam pripravený</w:t>
      </w:r>
      <w:r w:rsidRPr="009F5643">
        <w:t xml:space="preserve">, nasleduje proces </w:t>
      </w:r>
      <w:r w:rsidR="003A6F15" w:rsidRPr="009F5643">
        <w:t>v</w:t>
      </w:r>
      <w:r w:rsidRPr="009F5643">
        <w:t>ytvorenie a správa spisu. Vyšetrovací tím tu manuálne zakladá spis, zhromažďuje dôkazy a vyžaduje schválenie manažéra. Celý tento krok je administratívne náročný a vytvára fyzické alebo digitálne záznamy o audite.</w:t>
      </w:r>
    </w:p>
    <w:p w14:paraId="72445F98" w14:textId="7C679DBF" w:rsidR="004C39AE" w:rsidRPr="009F5643" w:rsidRDefault="003A6F15" w:rsidP="003A6F15">
      <w:r w:rsidRPr="009F5643">
        <w:drawing>
          <wp:inline distT="0" distB="0" distL="0" distR="0" wp14:anchorId="045A9AAE" wp14:editId="0A96D5AF">
            <wp:extent cx="5581015" cy="2838734"/>
            <wp:effectExtent l="0" t="0" r="635" b="0"/>
            <wp:docPr id="1538530060" name="Obrázok 86" descr="Obrázok, na ktorom je diagram, plán, rad, žltý&#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30060" name="Obrázok 86" descr="Obrázok, na ktorom je diagram, plán, rad, žltý&#10;&#10;Obsah vygenerovaný pomocou AI môže byť nesprávny."/>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3665"/>
                    <a:stretch>
                      <a:fillRect/>
                    </a:stretch>
                  </pic:blipFill>
                  <pic:spPr bwMode="auto">
                    <a:xfrm>
                      <a:off x="0" y="0"/>
                      <a:ext cx="5605937" cy="2851410"/>
                    </a:xfrm>
                    <a:prstGeom prst="rect">
                      <a:avLst/>
                    </a:prstGeom>
                    <a:noFill/>
                    <a:ln>
                      <a:noFill/>
                    </a:ln>
                    <a:extLst>
                      <a:ext uri="{53640926-AAD7-44D8-BBD7-CCE9431645EC}">
                        <a14:shadowObscured xmlns:a14="http://schemas.microsoft.com/office/drawing/2010/main"/>
                      </a:ext>
                    </a:extLst>
                  </pic:spPr>
                </pic:pic>
              </a:graphicData>
            </a:graphic>
          </wp:inline>
        </w:drawing>
      </w:r>
    </w:p>
    <w:p w14:paraId="52B79E9A" w14:textId="0D095815" w:rsidR="001B535A" w:rsidRPr="009F5643" w:rsidRDefault="001B535A" w:rsidP="001B535A">
      <w:pPr>
        <w:jc w:val="center"/>
      </w:pPr>
      <w:r w:rsidRPr="009F5643">
        <w:t xml:space="preserve">Obrázok </w:t>
      </w:r>
      <w:r w:rsidR="000461FD" w:rsidRPr="009F5643">
        <w:t>9</w:t>
      </w:r>
      <w:r w:rsidRPr="009F5643">
        <w:t xml:space="preserve">: Diagram </w:t>
      </w:r>
      <w:r w:rsidR="00C30B58" w:rsidRPr="009F5643">
        <w:t xml:space="preserve">skutočného </w:t>
      </w:r>
      <w:r w:rsidRPr="009F5643">
        <w:t xml:space="preserve">stavu pre </w:t>
      </w:r>
      <w:r w:rsidR="00C30B58" w:rsidRPr="009F5643">
        <w:t xml:space="preserve">Business </w:t>
      </w:r>
      <w:proofErr w:type="spellStart"/>
      <w:r w:rsidR="00C30B58" w:rsidRPr="009F5643">
        <w:t>Process</w:t>
      </w:r>
      <w:proofErr w:type="spellEnd"/>
      <w:r w:rsidR="00C30B58" w:rsidRPr="009F5643">
        <w:t xml:space="preserve"> </w:t>
      </w:r>
      <w:proofErr w:type="spellStart"/>
      <w:r w:rsidR="00C30B58" w:rsidRPr="009F5643">
        <w:t>Cooperation</w:t>
      </w:r>
      <w:proofErr w:type="spellEnd"/>
      <w:r w:rsidR="00C30B58" w:rsidRPr="009F5643">
        <w:t xml:space="preserve"> </w:t>
      </w:r>
      <w:proofErr w:type="spellStart"/>
      <w:r w:rsidR="00C30B58" w:rsidRPr="009F5643">
        <w:t>View</w:t>
      </w:r>
      <w:proofErr w:type="spellEnd"/>
    </w:p>
    <w:p w14:paraId="5C7060DD" w14:textId="730D440E" w:rsidR="008634CB" w:rsidRPr="009F5643" w:rsidRDefault="003A6F15" w:rsidP="008634CB">
      <w:r w:rsidRPr="009F5643">
        <w:lastRenderedPageBreak/>
        <w:t>Až keď prípad spĺňa kritériá pre nahlásenie, spúšťa sa tretí proces. Generovanie a podanie SAR reportu (Hlásenie o podozrivej aktivite). Pracovník pre súlad musí skompilovať balík dokumentov, manuálne ho odoslať cez portál centrálnej banky a následne archivovať. Tento</w:t>
      </w:r>
      <w:r w:rsidR="009E2564" w:rsidRPr="009F5643">
        <w:t> </w:t>
      </w:r>
      <w:r w:rsidRPr="009F5643">
        <w:t>reťazec je pomalý a náchylný na chyby z omeškania.</w:t>
      </w:r>
    </w:p>
    <w:p w14:paraId="7970ACA1" w14:textId="56931595" w:rsidR="008634CB" w:rsidRPr="009F5643" w:rsidRDefault="008634CB" w:rsidP="008634CB">
      <w:pPr>
        <w:pStyle w:val="Nadpis3"/>
      </w:pPr>
      <w:bookmarkStart w:id="15" w:name="_Toc215432525"/>
      <w:r w:rsidRPr="009F5643">
        <w:t>TO-BE</w:t>
      </w:r>
      <w:bookmarkEnd w:id="15"/>
    </w:p>
    <w:p w14:paraId="392FBCEF" w14:textId="0005B85D" w:rsidR="001B535A" w:rsidRPr="009F5643" w:rsidRDefault="00AC6A99" w:rsidP="001B535A">
      <w:r w:rsidRPr="009F5643">
        <w:t>V</w:t>
      </w:r>
      <w:r w:rsidRPr="009F5643">
        <w:t xml:space="preserve"> cieľovom </w:t>
      </w:r>
      <w:r w:rsidRPr="009F5643">
        <w:t xml:space="preserve">stave </w:t>
      </w:r>
      <w:r w:rsidR="000461FD" w:rsidRPr="009F5643">
        <w:t xml:space="preserve">(Obrázok 10) </w:t>
      </w:r>
      <w:r w:rsidRPr="009F5643">
        <w:t>sa procesná architektúra radikálne mení. Namiesto jednej dlhej a pomalej linky máme tri špecializované, paralelne fungujúce toky, ktoré sú vysoko automatizované.</w:t>
      </w:r>
      <w:r w:rsidRPr="009F5643">
        <w:t xml:space="preserve"> </w:t>
      </w:r>
      <w:r w:rsidRPr="009F5643">
        <w:rPr>
          <w:b/>
          <w:bCs/>
        </w:rPr>
        <w:t>Proces hodnotenia v reálnom čase</w:t>
      </w:r>
      <w:r w:rsidRPr="009F5643">
        <w:t>:</w:t>
      </w:r>
      <w:r w:rsidRPr="009F5643">
        <w:t xml:space="preserve"> Spúšťačom už nie je denný report, ale</w:t>
      </w:r>
      <w:r w:rsidR="000461FD" w:rsidRPr="009F5643">
        <w:t> </w:t>
      </w:r>
      <w:r w:rsidRPr="009F5643">
        <w:t>samotné Prijatie platby. Proces okamžite spracuje dáta, aplikuje detekčné pravidlá a modely strojového učenia, vypočíta rizikové skóre a vykoná triedenie poplachov. Do tohto procesu aktívne vstupuje tím platformy a bezpečnosti, ktorý dohliada na ochranu údajov už počas transakcie. Výsledkom je okamžité rozhodnutie o potrebe SAR reportu.</w:t>
      </w:r>
      <w:r w:rsidRPr="009F5643">
        <w:t xml:space="preserve"> </w:t>
      </w:r>
    </w:p>
    <w:p w14:paraId="6F8DCD40" w14:textId="1A196706" w:rsidR="001B535A" w:rsidRPr="009F5643" w:rsidRDefault="001B535A" w:rsidP="001B535A">
      <w:pPr>
        <w:jc w:val="center"/>
      </w:pPr>
      <w:r w:rsidRPr="009F5643">
        <w:drawing>
          <wp:inline distT="0" distB="0" distL="0" distR="0" wp14:anchorId="6F99C1B7" wp14:editId="4A0BBB40">
            <wp:extent cx="5815847" cy="4920846"/>
            <wp:effectExtent l="0" t="0" r="0" b="0"/>
            <wp:docPr id="690072882" name="Obrázok 83" descr="Obrázok, na ktorom je diagram, text, plán, štvorec&#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2882" name="Obrázok 83" descr="Obrázok, na ktorom je diagram, text, plán, štvorec&#10;&#10;Obsah vygenerovaný pomocou AI môže byť nesprávny."/>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25995" cy="4929432"/>
                    </a:xfrm>
                    <a:prstGeom prst="rect">
                      <a:avLst/>
                    </a:prstGeom>
                    <a:noFill/>
                    <a:ln>
                      <a:noFill/>
                    </a:ln>
                  </pic:spPr>
                </pic:pic>
              </a:graphicData>
            </a:graphic>
          </wp:inline>
        </w:drawing>
      </w:r>
    </w:p>
    <w:p w14:paraId="313BEAD6" w14:textId="01598EFD" w:rsidR="00AC6A99" w:rsidRPr="009F5643" w:rsidRDefault="001B535A" w:rsidP="00AC6A99">
      <w:pPr>
        <w:jc w:val="center"/>
      </w:pPr>
      <w:r w:rsidRPr="009F5643">
        <w:t xml:space="preserve">Obrázok </w:t>
      </w:r>
      <w:r w:rsidR="000461FD" w:rsidRPr="009F5643">
        <w:t>10</w:t>
      </w:r>
      <w:r w:rsidRPr="009F5643">
        <w:t xml:space="preserve">: Diagram cieľového stavu pre </w:t>
      </w:r>
      <w:r w:rsidR="00C30B58" w:rsidRPr="009F5643">
        <w:t xml:space="preserve">Business </w:t>
      </w:r>
      <w:proofErr w:type="spellStart"/>
      <w:r w:rsidR="00C30B58" w:rsidRPr="009F5643">
        <w:t>Process</w:t>
      </w:r>
      <w:proofErr w:type="spellEnd"/>
      <w:r w:rsidR="00C30B58" w:rsidRPr="009F5643">
        <w:t xml:space="preserve"> </w:t>
      </w:r>
      <w:proofErr w:type="spellStart"/>
      <w:r w:rsidR="00C30B58" w:rsidRPr="009F5643">
        <w:t>Cooperation</w:t>
      </w:r>
      <w:proofErr w:type="spellEnd"/>
      <w:r w:rsidR="00C30B58" w:rsidRPr="009F5643">
        <w:t xml:space="preserve"> </w:t>
      </w:r>
      <w:proofErr w:type="spellStart"/>
      <w:r w:rsidR="00C30B58" w:rsidRPr="009F5643">
        <w:t>View</w:t>
      </w:r>
      <w:proofErr w:type="spellEnd"/>
    </w:p>
    <w:p w14:paraId="20C76633" w14:textId="1BD8153C" w:rsidR="008634CB" w:rsidRPr="009F5643" w:rsidRDefault="00AC6A99" w:rsidP="00AC6A99">
      <w:r w:rsidRPr="009F5643">
        <w:rPr>
          <w:b/>
          <w:bCs/>
        </w:rPr>
        <w:lastRenderedPageBreak/>
        <w:t xml:space="preserve">Proces </w:t>
      </w:r>
      <w:r w:rsidRPr="009F5643">
        <w:rPr>
          <w:b/>
          <w:bCs/>
        </w:rPr>
        <w:t>reportovania</w:t>
      </w:r>
      <w:r w:rsidRPr="009F5643">
        <w:t xml:space="preserve">: Ak systém vyhodnotí potrebu nahlásenia, automaticky sa spustí proces </w:t>
      </w:r>
      <w:r w:rsidRPr="009F5643">
        <w:t>g</w:t>
      </w:r>
      <w:r w:rsidRPr="009F5643">
        <w:t xml:space="preserve">enerovanie a podanie SAR reportu. Systém sám agreguje potvrdené podozrivé aktivity, zostaví balík a odošle ho </w:t>
      </w:r>
      <w:proofErr w:type="spellStart"/>
      <w:r w:rsidRPr="009F5643">
        <w:t>reportovacej</w:t>
      </w:r>
      <w:proofErr w:type="spellEnd"/>
      <w:r w:rsidRPr="009F5643">
        <w:t xml:space="preserve"> autorite. Úloha pracovníka pre súlad sa mení z </w:t>
      </w:r>
      <w:proofErr w:type="spellStart"/>
      <w:r w:rsidRPr="009F5643">
        <w:t>vyplňovača</w:t>
      </w:r>
      <w:proofErr w:type="spellEnd"/>
      <w:r w:rsidRPr="009F5643">
        <w:t xml:space="preserve"> formulárov na kontrolóra, ktorý dohliada na správnosť uložených záznamov.</w:t>
      </w:r>
    </w:p>
    <w:p w14:paraId="041E9D60" w14:textId="386B5F2D" w:rsidR="008634CB" w:rsidRPr="009F5643" w:rsidRDefault="000461FD" w:rsidP="008634CB">
      <w:r w:rsidRPr="009F5643">
        <w:rPr>
          <w:b/>
          <w:bCs/>
        </w:rPr>
        <w:t>Proces retrospektívnej analýzy</w:t>
      </w:r>
      <w:r w:rsidRPr="009F5643">
        <w:t xml:space="preserve">: Toto je úplne nový proces, ktorý v pôvodnom stave neexistoval. Iniciuje sa napríklad ročne a slúži na Hĺbkovú analýzu podvodov. </w:t>
      </w:r>
      <w:proofErr w:type="spellStart"/>
      <w:r w:rsidRPr="009F5643">
        <w:t>Podvodový</w:t>
      </w:r>
      <w:proofErr w:type="spellEnd"/>
      <w:r w:rsidRPr="009F5643">
        <w:t xml:space="preserve"> analytik v ňom nahráva historické dáta, aplikuje na </w:t>
      </w:r>
      <w:proofErr w:type="spellStart"/>
      <w:r w:rsidRPr="009F5643">
        <w:t>ne</w:t>
      </w:r>
      <w:proofErr w:type="spellEnd"/>
      <w:r w:rsidRPr="009F5643">
        <w:t xml:space="preserve"> analytické modely a hľadá vzorce, ktoré</w:t>
      </w:r>
      <w:r w:rsidR="00DC7289" w:rsidRPr="009F5643">
        <w:t xml:space="preserve"> </w:t>
      </w:r>
      <w:r w:rsidRPr="009F5643">
        <w:t>v reálnom čase unikli. Výstupom sú nové poznatky a vylepšené modely pre budúcu detekciu.</w:t>
      </w:r>
    </w:p>
    <w:p w14:paraId="26E21725" w14:textId="7A5DBA3F" w:rsidR="00CD6D88" w:rsidRPr="009F5643" w:rsidRDefault="00CD6D88" w:rsidP="00CD6D88">
      <w:pPr>
        <w:pStyle w:val="Nadpis1"/>
      </w:pPr>
      <w:bookmarkStart w:id="16" w:name="_Toc215432526"/>
      <w:proofErr w:type="spellStart"/>
      <w:r w:rsidRPr="009F5643">
        <w:t>Application</w:t>
      </w:r>
      <w:proofErr w:type="spellEnd"/>
      <w:r w:rsidRPr="009F5643">
        <w:t xml:space="preserve"> </w:t>
      </w:r>
      <w:proofErr w:type="spellStart"/>
      <w:r w:rsidRPr="009F5643">
        <w:t>Layer</w:t>
      </w:r>
      <w:bookmarkEnd w:id="16"/>
      <w:proofErr w:type="spellEnd"/>
    </w:p>
    <w:p w14:paraId="54B24669" w14:textId="475F47C3" w:rsidR="00CD6D88" w:rsidRPr="009F5643" w:rsidRDefault="000216C6" w:rsidP="00CD6D88">
      <w:r w:rsidRPr="009F5643">
        <w:t xml:space="preserve">V tejto kapitole sa presúvame od abstraktných </w:t>
      </w:r>
      <w:r w:rsidRPr="009F5643">
        <w:t>biznis</w:t>
      </w:r>
      <w:r w:rsidRPr="009F5643">
        <w:t xml:space="preserve"> procesov k ich konkrétnej softvérovej realizácii. Aplikačná vrstva definuje softvérové komponenty, ktoré podporujú </w:t>
      </w:r>
      <w:r w:rsidRPr="009F5643">
        <w:t>biznis</w:t>
      </w:r>
      <w:r w:rsidRPr="009F5643">
        <w:t xml:space="preserve"> vrstvu, a</w:t>
      </w:r>
      <w:r w:rsidRPr="009F5643">
        <w:t> </w:t>
      </w:r>
      <w:r w:rsidRPr="009F5643">
        <w:t xml:space="preserve">opisuje ich vzájomné interakcie. Zatiaľ čo v predchádzajúcich kapitolách sme hovorili o tom, čo banka robí (napr. </w:t>
      </w:r>
      <w:proofErr w:type="spellStart"/>
      <w:r w:rsidRPr="009F5643">
        <w:t>detekuje</w:t>
      </w:r>
      <w:proofErr w:type="spellEnd"/>
      <w:r w:rsidRPr="009F5643">
        <w:t xml:space="preserve"> podvody), tu popisujeme, aké aplikácie a moduly to vykonávajú a ako si medzi sebou vymieňajú dáta. Cieľom tejto vrstvy je navrhnúť modulárnu architektúru, ktorá zabezpečí flexibilitu, jednoduchú údržbu a bezpečnosť celého riešenia.</w:t>
      </w:r>
    </w:p>
    <w:p w14:paraId="0A42AD42" w14:textId="5C09F15B" w:rsidR="00CD6D88" w:rsidRPr="009F5643" w:rsidRDefault="00CD6D88" w:rsidP="00CD6D88">
      <w:pPr>
        <w:pStyle w:val="Nadpis2"/>
      </w:pPr>
      <w:bookmarkStart w:id="17" w:name="_Toc215432527"/>
      <w:proofErr w:type="spellStart"/>
      <w:r w:rsidRPr="009F5643">
        <w:t>Application</w:t>
      </w:r>
      <w:proofErr w:type="spellEnd"/>
      <w:r w:rsidRPr="009F5643">
        <w:t xml:space="preserve"> </w:t>
      </w:r>
      <w:proofErr w:type="spellStart"/>
      <w:r w:rsidRPr="009F5643">
        <w:t>Cooperation</w:t>
      </w:r>
      <w:proofErr w:type="spellEnd"/>
      <w:r w:rsidRPr="009F5643">
        <w:t xml:space="preserve"> </w:t>
      </w:r>
      <w:proofErr w:type="spellStart"/>
      <w:r w:rsidRPr="009F5643">
        <w:t>View</w:t>
      </w:r>
      <w:bookmarkEnd w:id="17"/>
      <w:proofErr w:type="spellEnd"/>
    </w:p>
    <w:p w14:paraId="12F602CC" w14:textId="1A7AF21E" w:rsidR="00B95846" w:rsidRPr="009F5643" w:rsidRDefault="00B95846" w:rsidP="00B95846">
      <w:r w:rsidRPr="009F5643">
        <w:t xml:space="preserve">Pohľad na spoluprácu </w:t>
      </w:r>
      <w:r w:rsidRPr="009F5643">
        <w:t>aplikačných komponentov</w:t>
      </w:r>
      <w:r w:rsidRPr="009F5643">
        <w:t xml:space="preserve"> nám zobrazuje štruktúru informačného systému. Definuje, z akých funkčných blokov sa systém skladá, kde sú tieto bloky umiestnené a aké dátové toky medzi nimi prebiehajú. Tento pohľad je </w:t>
      </w:r>
      <w:r w:rsidRPr="009F5643">
        <w:t>dôležitý</w:t>
      </w:r>
      <w:r w:rsidRPr="009F5643">
        <w:t xml:space="preserve"> pre vývojárov a integrátorov, pretože jasne vymedzuje hranice zodpovednosti jednotlivých modulov.</w:t>
      </w:r>
    </w:p>
    <w:p w14:paraId="0B1476A6" w14:textId="67F0FF87" w:rsidR="00CD6D88" w:rsidRPr="009F5643" w:rsidRDefault="00B95846" w:rsidP="00B95846">
      <w:pPr>
        <w:pStyle w:val="Nadpis3"/>
      </w:pPr>
      <w:bookmarkStart w:id="18" w:name="_Toc215432528"/>
      <w:r w:rsidRPr="009F5643">
        <w:t>AS-IS</w:t>
      </w:r>
      <w:bookmarkEnd w:id="18"/>
    </w:p>
    <w:p w14:paraId="2306B097" w14:textId="395EDB5B" w:rsidR="00AE4218" w:rsidRPr="009F5643" w:rsidRDefault="00AE4218" w:rsidP="00AE4218">
      <w:r w:rsidRPr="009F5643">
        <w:t>V súčasnom stave (</w:t>
      </w:r>
      <w:r w:rsidRPr="009F5643">
        <w:t>Obrázok 11</w:t>
      </w:r>
      <w:r w:rsidRPr="009F5643">
        <w:t xml:space="preserve">) je aplikačná </w:t>
      </w:r>
      <w:r w:rsidRPr="009F5643">
        <w:t>architektúra</w:t>
      </w:r>
      <w:r w:rsidRPr="009F5643">
        <w:t xml:space="preserve"> veľmi jednoduchá</w:t>
      </w:r>
      <w:r w:rsidRPr="009F5643">
        <w:t>. T</w:t>
      </w:r>
      <w:r w:rsidRPr="009F5643">
        <w:t xml:space="preserve">o však odráža jej limitovanú funkčnosť. Celý systém funguje ako uzatvorený interný celok. Hlavným zdrojom dát je Modul dávkového exportu z hlavného bankového systému, ktorý v pravidelných intervaloch (zvyčajne raz denne) posiela veľké objemy dát. Tieto dáta prijíma Modul správy dát, ktorý ich spracuje a uloží. Následne s nimi komunikuje </w:t>
      </w:r>
      <w:proofErr w:type="spellStart"/>
      <w:r w:rsidRPr="009F5643">
        <w:t>Reportovací</w:t>
      </w:r>
      <w:proofErr w:type="spellEnd"/>
      <w:r w:rsidRPr="009F5643">
        <w:t xml:space="preserve"> modul, ktorý</w:t>
      </w:r>
      <w:r w:rsidRPr="009F5643">
        <w:t> </w:t>
      </w:r>
      <w:r w:rsidRPr="009F5643">
        <w:t>na</w:t>
      </w:r>
      <w:r w:rsidRPr="009F5643">
        <w:t> </w:t>
      </w:r>
      <w:r w:rsidRPr="009F5643">
        <w:t>základe uložených údajov generuje výstupy. Tento model spolupráce je prísne lineárny a</w:t>
      </w:r>
      <w:r w:rsidRPr="009F5643">
        <w:t> </w:t>
      </w:r>
      <w:r w:rsidRPr="009F5643">
        <w:t>cyklický</w:t>
      </w:r>
      <w:r w:rsidRPr="009F5643">
        <w:t>.</w:t>
      </w:r>
      <w:r w:rsidRPr="009F5643">
        <w:t xml:space="preserve"> </w:t>
      </w:r>
      <w:proofErr w:type="spellStart"/>
      <w:r w:rsidRPr="009F5643">
        <w:t>R</w:t>
      </w:r>
      <w:r w:rsidRPr="009F5643">
        <w:t>eportovací</w:t>
      </w:r>
      <w:proofErr w:type="spellEnd"/>
      <w:r w:rsidRPr="009F5643">
        <w:t xml:space="preserve"> modul je závislý na tom, kedy modul správy dát dostane novú dávku. Neexistuje tu žiadna interakcia s vonkajším svetom v reálnom čase, čo znemožňuje okamžitú reakciu na hrozby.</w:t>
      </w:r>
    </w:p>
    <w:p w14:paraId="4F591CD2" w14:textId="3F4EFC20" w:rsidR="00C30B58" w:rsidRPr="009F5643" w:rsidRDefault="00C30B58" w:rsidP="00C30B58">
      <w:pPr>
        <w:jc w:val="center"/>
      </w:pPr>
      <w:r w:rsidRPr="009F5643">
        <w:lastRenderedPageBreak/>
        <w:drawing>
          <wp:inline distT="0" distB="0" distL="0" distR="0" wp14:anchorId="00F17B21" wp14:editId="2A10D684">
            <wp:extent cx="2653345" cy="2285188"/>
            <wp:effectExtent l="0" t="0" r="0" b="1270"/>
            <wp:docPr id="45857613" name="Obrázok 87" descr="Obrázok, na ktorom je text, snímka obrazovky, diagram, displej&#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7613" name="Obrázok 87" descr="Obrázok, na ktorom je text, snímka obrazovky, diagram, displej&#10;&#10;Obsah vygenerovaný pomocou AI môže byť nesprávn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8402" cy="2298156"/>
                    </a:xfrm>
                    <a:prstGeom prst="rect">
                      <a:avLst/>
                    </a:prstGeom>
                    <a:noFill/>
                    <a:ln>
                      <a:noFill/>
                    </a:ln>
                  </pic:spPr>
                </pic:pic>
              </a:graphicData>
            </a:graphic>
          </wp:inline>
        </w:drawing>
      </w:r>
    </w:p>
    <w:p w14:paraId="5A94282B" w14:textId="588DB259" w:rsidR="00C30B58" w:rsidRPr="009F5643" w:rsidRDefault="00C30B58" w:rsidP="00817D40">
      <w:pPr>
        <w:jc w:val="center"/>
      </w:pPr>
      <w:r w:rsidRPr="009F5643">
        <w:t>Obrázok 1</w:t>
      </w:r>
      <w:r w:rsidRPr="009F5643">
        <w:t>1</w:t>
      </w:r>
      <w:r w:rsidRPr="009F5643">
        <w:t xml:space="preserve">: Diagram skutočného stavu pre </w:t>
      </w:r>
      <w:proofErr w:type="spellStart"/>
      <w:r w:rsidRPr="009F5643">
        <w:t>Application</w:t>
      </w:r>
      <w:proofErr w:type="spellEnd"/>
      <w:r w:rsidRPr="009F5643">
        <w:t xml:space="preserve"> </w:t>
      </w:r>
      <w:proofErr w:type="spellStart"/>
      <w:r w:rsidRPr="009F5643">
        <w:t>Cooperation</w:t>
      </w:r>
      <w:proofErr w:type="spellEnd"/>
      <w:r w:rsidRPr="009F5643">
        <w:t xml:space="preserve"> </w:t>
      </w:r>
      <w:proofErr w:type="spellStart"/>
      <w:r w:rsidRPr="009F5643">
        <w:t>View</w:t>
      </w:r>
      <w:proofErr w:type="spellEnd"/>
    </w:p>
    <w:p w14:paraId="2A413848" w14:textId="3B613C64" w:rsidR="00B95846" w:rsidRPr="009F5643" w:rsidRDefault="00B95846" w:rsidP="00B95846">
      <w:pPr>
        <w:pStyle w:val="Nadpis3"/>
      </w:pPr>
      <w:bookmarkStart w:id="19" w:name="_Toc215432529"/>
      <w:r w:rsidRPr="009F5643">
        <w:t>TO-BE</w:t>
      </w:r>
      <w:bookmarkEnd w:id="19"/>
    </w:p>
    <w:p w14:paraId="62868829" w14:textId="5C2E678B" w:rsidR="00BD4276" w:rsidRPr="009F5643" w:rsidRDefault="00BD4276" w:rsidP="00BD4276">
      <w:r w:rsidRPr="009F5643">
        <w:t>V cieľovom stave (</w:t>
      </w:r>
      <w:r w:rsidRPr="009F5643">
        <w:t>Obrázok 12</w:t>
      </w:r>
      <w:r w:rsidRPr="009F5643">
        <w:t xml:space="preserve">) sa architektúra zásadne mení na distribuovanú a modulárnu. Diagram jasne rozlišuje medzi </w:t>
      </w:r>
      <w:r w:rsidR="003D63F2" w:rsidRPr="009F5643">
        <w:t>i</w:t>
      </w:r>
      <w:r w:rsidRPr="009F5643">
        <w:t xml:space="preserve">nterným systémom (naša nová AML platforma) a </w:t>
      </w:r>
      <w:r w:rsidR="003D63F2" w:rsidRPr="009F5643">
        <w:t>e</w:t>
      </w:r>
      <w:r w:rsidRPr="009F5643">
        <w:t>xternou integráciou (prostredie banky). Táto zmena prináša niekoľko vylepšení v toku dát</w:t>
      </w:r>
      <w:r w:rsidRPr="009F5643">
        <w:t>.</w:t>
      </w:r>
      <w:r w:rsidR="003D63F2" w:rsidRPr="009F5643">
        <w:t xml:space="preserve"> </w:t>
      </w:r>
      <w:r w:rsidR="003D63F2" w:rsidRPr="009F5643">
        <w:rPr>
          <w:b/>
          <w:bCs/>
        </w:rPr>
        <w:t>Oddelenie zodpovedností</w:t>
      </w:r>
      <w:r w:rsidR="003D63F2" w:rsidRPr="009F5643">
        <w:t xml:space="preserve">: Namiesto jedného monolitu máme špecializované komponenty. </w:t>
      </w:r>
      <w:proofErr w:type="spellStart"/>
      <w:r w:rsidR="003D63F2" w:rsidRPr="009F5643">
        <w:t>Centrálom</w:t>
      </w:r>
      <w:proofErr w:type="spellEnd"/>
      <w:r w:rsidR="003D63F2" w:rsidRPr="009F5643">
        <w:t xml:space="preserve"> celého riešenia je Úložisko modelov a dát, ktoré slúži ako jediný zdroj pravdy pre všetky ostatné moduly.</w:t>
      </w:r>
      <w:r w:rsidR="003D63F2" w:rsidRPr="009F5643">
        <w:t xml:space="preserve"> </w:t>
      </w:r>
      <w:r w:rsidR="003D63F2" w:rsidRPr="009F5643">
        <w:rPr>
          <w:b/>
          <w:bCs/>
        </w:rPr>
        <w:t>Tok pre vyhodnocovanie v reálnom čase</w:t>
      </w:r>
      <w:r w:rsidR="003D63F2" w:rsidRPr="009F5643">
        <w:t xml:space="preserve">: Dáta prichádzajú z banky cez Modul správy dát do </w:t>
      </w:r>
      <w:proofErr w:type="spellStart"/>
      <w:r w:rsidR="003D63F2" w:rsidRPr="009F5643">
        <w:t>Skórovacieho</w:t>
      </w:r>
      <w:proofErr w:type="spellEnd"/>
      <w:r w:rsidR="003D63F2" w:rsidRPr="009F5643">
        <w:t xml:space="preserve"> modulu. Ten okamžite komunikuje s Modulom pravidiel a</w:t>
      </w:r>
      <w:r w:rsidR="00BB43EA" w:rsidRPr="009F5643">
        <w:t> </w:t>
      </w:r>
      <w:r w:rsidR="003D63F2" w:rsidRPr="009F5643">
        <w:t>hodnotenia, aby získal výsledok pre danú transakciu. Všetky tieto interakcie sa dejú v reálnom čase a výsledky sa ukladajú do centrálneho úložiska.</w:t>
      </w:r>
    </w:p>
    <w:p w14:paraId="2A9BF3CF" w14:textId="0DB0E199" w:rsidR="00C30B58" w:rsidRPr="009F5643" w:rsidRDefault="00C30B58" w:rsidP="00C30B58">
      <w:pPr>
        <w:jc w:val="center"/>
      </w:pPr>
      <w:r w:rsidRPr="009F5643">
        <w:drawing>
          <wp:inline distT="0" distB="0" distL="0" distR="0" wp14:anchorId="44AE0AB9" wp14:editId="7E1C3CD4">
            <wp:extent cx="5760720" cy="2596515"/>
            <wp:effectExtent l="0" t="0" r="0" b="1270"/>
            <wp:docPr id="895433959" name="Obrázok 88" descr="Obrázok, na ktorom je text, diagram, snímka obrazovky, plá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33959" name="Obrázok 88" descr="Obrázok, na ktorom je text, diagram, snímka obrazovky, plán&#10;&#10;Obsah vygenerovaný pomocou AI môže byť nesprávn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596515"/>
                    </a:xfrm>
                    <a:prstGeom prst="rect">
                      <a:avLst/>
                    </a:prstGeom>
                    <a:noFill/>
                    <a:ln>
                      <a:noFill/>
                    </a:ln>
                  </pic:spPr>
                </pic:pic>
              </a:graphicData>
            </a:graphic>
          </wp:inline>
        </w:drawing>
      </w:r>
    </w:p>
    <w:p w14:paraId="35A5508B" w14:textId="32107F4E" w:rsidR="00C30B58" w:rsidRPr="009F5643" w:rsidRDefault="00C30B58" w:rsidP="00C30B58">
      <w:pPr>
        <w:jc w:val="center"/>
      </w:pPr>
      <w:r w:rsidRPr="009F5643">
        <w:t>Obrázok 1</w:t>
      </w:r>
      <w:r w:rsidRPr="009F5643">
        <w:t>2</w:t>
      </w:r>
      <w:r w:rsidRPr="009F5643">
        <w:t xml:space="preserve">: Diagram cieľového stavu pre </w:t>
      </w:r>
      <w:proofErr w:type="spellStart"/>
      <w:r w:rsidRPr="009F5643">
        <w:t>Application</w:t>
      </w:r>
      <w:proofErr w:type="spellEnd"/>
      <w:r w:rsidRPr="009F5643">
        <w:t xml:space="preserve"> </w:t>
      </w:r>
      <w:proofErr w:type="spellStart"/>
      <w:r w:rsidRPr="009F5643">
        <w:t>Cooperation</w:t>
      </w:r>
      <w:proofErr w:type="spellEnd"/>
      <w:r w:rsidRPr="009F5643">
        <w:t xml:space="preserve"> </w:t>
      </w:r>
      <w:proofErr w:type="spellStart"/>
      <w:r w:rsidRPr="009F5643">
        <w:t>View</w:t>
      </w:r>
      <w:proofErr w:type="spellEnd"/>
    </w:p>
    <w:p w14:paraId="47166103" w14:textId="5E5EE482" w:rsidR="003D63F2" w:rsidRPr="009F5643" w:rsidRDefault="003D63F2" w:rsidP="003D63F2">
      <w:r w:rsidRPr="009F5643">
        <w:rPr>
          <w:b/>
          <w:bCs/>
        </w:rPr>
        <w:lastRenderedPageBreak/>
        <w:t>Bezpečnosť na prvom mieste</w:t>
      </w:r>
      <w:r w:rsidRPr="009F5643">
        <w:t>: Pribudol Modul správy kľúčov a tokenizácie, ktorý komunikuje priamo s Externým modulom. To zabezpečuje, že citlivé údaje sú chránené alebo</w:t>
      </w:r>
      <w:r w:rsidR="00A60313" w:rsidRPr="009F5643">
        <w:t> </w:t>
      </w:r>
      <w:r w:rsidRPr="009F5643">
        <w:t>anonymizované ešte predtým, než vstúpia do hlbšieho spracovania v systéme.</w:t>
      </w:r>
    </w:p>
    <w:p w14:paraId="5AA4E638" w14:textId="44E79DFC" w:rsidR="00DF637D" w:rsidRPr="009F5643" w:rsidRDefault="00DF637D" w:rsidP="00DF637D">
      <w:r w:rsidRPr="009F5643">
        <w:rPr>
          <w:b/>
          <w:bCs/>
        </w:rPr>
        <w:t>Analytika a</w:t>
      </w:r>
      <w:r w:rsidRPr="009F5643">
        <w:rPr>
          <w:b/>
          <w:bCs/>
        </w:rPr>
        <w:t> Reportovanie</w:t>
      </w:r>
      <w:r w:rsidRPr="009F5643">
        <w:t xml:space="preserve">: </w:t>
      </w:r>
      <w:proofErr w:type="spellStart"/>
      <w:r w:rsidRPr="009F5643">
        <w:t>Reportovací</w:t>
      </w:r>
      <w:proofErr w:type="spellEnd"/>
      <w:r w:rsidRPr="009F5643">
        <w:t xml:space="preserve"> modul a nový Modul dátovej </w:t>
      </w:r>
      <w:proofErr w:type="spellStart"/>
      <w:r w:rsidRPr="009F5643">
        <w:t>analytiky</w:t>
      </w:r>
      <w:proofErr w:type="spellEnd"/>
      <w:r w:rsidRPr="009F5643">
        <w:t xml:space="preserve"> sú oddelené od transakčného toku. Čítajú dáta z centrálneho úložiska asynchrónne. To znamená, že</w:t>
      </w:r>
      <w:r w:rsidR="00A60313" w:rsidRPr="009F5643">
        <w:t> </w:t>
      </w:r>
      <w:r w:rsidRPr="009F5643">
        <w:t>generovanie náročných reportov alebo trénovanie analytických modelov nespomaľuje skórovanie platieb klientov.</w:t>
      </w:r>
    </w:p>
    <w:p w14:paraId="6527E7F0" w14:textId="3B05C38B" w:rsidR="00CD6D88" w:rsidRPr="009F5643" w:rsidRDefault="00CD6D88" w:rsidP="00CD6D88">
      <w:pPr>
        <w:pStyle w:val="Nadpis2"/>
      </w:pPr>
      <w:bookmarkStart w:id="20" w:name="_Toc215432530"/>
      <w:proofErr w:type="spellStart"/>
      <w:r w:rsidRPr="009F5643">
        <w:t>Application</w:t>
      </w:r>
      <w:proofErr w:type="spellEnd"/>
      <w:r w:rsidRPr="009F5643">
        <w:t xml:space="preserve"> </w:t>
      </w:r>
      <w:proofErr w:type="spellStart"/>
      <w:r w:rsidRPr="009F5643">
        <w:t>Usage</w:t>
      </w:r>
      <w:proofErr w:type="spellEnd"/>
      <w:r w:rsidRPr="009F5643">
        <w:t xml:space="preserve"> </w:t>
      </w:r>
      <w:proofErr w:type="spellStart"/>
      <w:r w:rsidRPr="009F5643">
        <w:t>View</w:t>
      </w:r>
      <w:bookmarkEnd w:id="20"/>
      <w:proofErr w:type="spellEnd"/>
    </w:p>
    <w:p w14:paraId="1D582562" w14:textId="5DE8031A" w:rsidR="00CD6D88" w:rsidRPr="009F5643" w:rsidRDefault="00A60313" w:rsidP="00CD6D88">
      <w:r w:rsidRPr="009F5643">
        <w:t xml:space="preserve">Pohľad na využitie aplikácií je mostom medzi </w:t>
      </w:r>
      <w:r w:rsidR="000B0C4B" w:rsidRPr="009F5643">
        <w:t>biznis</w:t>
      </w:r>
      <w:r w:rsidRPr="009F5643">
        <w:t xml:space="preserve"> a aplikačnou vrstvou. Zatiaľ čo v kapitole 7.3 sme opísali procesy (čo robia ľudia a systém) a v kapitole 8.1 sme definovali komponenty (z čoho sa systém skladá), tento pohľad ukazuje, ako konkrétne aplikačné služby podporujú jednotlivé kroky v obchodných procesoch. Vidíme tu, ktoré moduly sú zodpovedné za</w:t>
      </w:r>
      <w:r w:rsidR="00F512E8" w:rsidRPr="009F5643">
        <w:t> </w:t>
      </w:r>
      <w:r w:rsidRPr="009F5643">
        <w:t>spracovanie konkrétnych dátových objektov a výsledkov.</w:t>
      </w:r>
    </w:p>
    <w:p w14:paraId="6E781907" w14:textId="113E6DC1" w:rsidR="00A60313" w:rsidRPr="009F5643" w:rsidRDefault="00A60313" w:rsidP="00A60313">
      <w:pPr>
        <w:pStyle w:val="Nadpis3"/>
      </w:pPr>
      <w:bookmarkStart w:id="21" w:name="_Toc215432531"/>
      <w:r w:rsidRPr="009F5643">
        <w:t>AS-IS</w:t>
      </w:r>
      <w:bookmarkEnd w:id="21"/>
    </w:p>
    <w:p w14:paraId="75743098" w14:textId="36E4FA19" w:rsidR="00A60313" w:rsidRPr="009F5643" w:rsidRDefault="000B0C4B" w:rsidP="00A97CC1">
      <w:r w:rsidRPr="009F5643">
        <w:t>V súčasnom stave (</w:t>
      </w:r>
      <w:r w:rsidRPr="009F5643">
        <w:t>Obrázok 13</w:t>
      </w:r>
      <w:r w:rsidRPr="009F5643">
        <w:t>) je podpora procesov zo strany aplikácií roztrieštená a</w:t>
      </w:r>
      <w:r w:rsidRPr="009F5643">
        <w:t> </w:t>
      </w:r>
      <w:r w:rsidRPr="009F5643">
        <w:t>izolovaná. Diagram ukazuje tri oddelené vertikálne silá, ktoré spolu nekomunikujú priamo, ale sú prepojené manuálnou prácou.</w:t>
      </w:r>
      <w:r w:rsidRPr="009F5643">
        <w:t xml:space="preserve"> </w:t>
      </w:r>
      <w:r w:rsidRPr="009F5643">
        <w:t>V prvej časti procesu, pri Dennej kontrole upozornení, sa</w:t>
      </w:r>
      <w:r w:rsidRPr="009F5643">
        <w:t> </w:t>
      </w:r>
      <w:r w:rsidRPr="009F5643">
        <w:t xml:space="preserve">analytici spoliehajú na Službu reportovania dávkového monitoringu. Túto službu realizuje zastaraný Modul dávkového exportu, ktorého jedinou úlohou je vygenerovať statický Denný report </w:t>
      </w:r>
      <w:r w:rsidRPr="009F5643">
        <w:t>poplachov</w:t>
      </w:r>
      <w:r w:rsidRPr="009F5643">
        <w:t>. Aplikácia tu teda neposkytuje žiadnu inteligenciu, len dodáva surové dáta.</w:t>
      </w:r>
      <w:r w:rsidRPr="009F5643">
        <w:t xml:space="preserve"> </w:t>
      </w:r>
    </w:p>
    <w:p w14:paraId="544E30EE" w14:textId="00794355" w:rsidR="00A60313" w:rsidRPr="009F5643" w:rsidRDefault="00A97CC1" w:rsidP="00A60313">
      <w:r w:rsidRPr="009F5643">
        <w:drawing>
          <wp:inline distT="0" distB="0" distL="0" distR="0" wp14:anchorId="2567F34B" wp14:editId="2DFC0C95">
            <wp:extent cx="5760720" cy="2400300"/>
            <wp:effectExtent l="0" t="0" r="0" b="0"/>
            <wp:docPr id="1285505764" name="Obrázok 89" descr="Obrázok, na ktorom je diagram, text, snímka obrazovky, plá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05764" name="Obrázok 89" descr="Obrázok, na ktorom je diagram, text, snímka obrazovky, plán&#10;&#10;Obsah vygenerovaný pomocou AI môže byť nesprávn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2400300"/>
                    </a:xfrm>
                    <a:prstGeom prst="rect">
                      <a:avLst/>
                    </a:prstGeom>
                    <a:noFill/>
                    <a:ln>
                      <a:noFill/>
                    </a:ln>
                  </pic:spPr>
                </pic:pic>
              </a:graphicData>
            </a:graphic>
          </wp:inline>
        </w:drawing>
      </w:r>
    </w:p>
    <w:p w14:paraId="111968D1" w14:textId="37395844" w:rsidR="00A97CC1" w:rsidRPr="009F5643" w:rsidRDefault="00A97CC1" w:rsidP="00A97CC1">
      <w:pPr>
        <w:jc w:val="center"/>
      </w:pPr>
      <w:r w:rsidRPr="009F5643">
        <w:t>Obrázok 1</w:t>
      </w:r>
      <w:r w:rsidRPr="009F5643">
        <w:t>3</w:t>
      </w:r>
      <w:r w:rsidRPr="009F5643">
        <w:t xml:space="preserve">: Diagram </w:t>
      </w:r>
      <w:r w:rsidRPr="009F5643">
        <w:t>skutočného</w:t>
      </w:r>
      <w:r w:rsidRPr="009F5643">
        <w:t xml:space="preserve"> stavu pre </w:t>
      </w:r>
      <w:proofErr w:type="spellStart"/>
      <w:r w:rsidRPr="009F5643">
        <w:t>Application</w:t>
      </w:r>
      <w:proofErr w:type="spellEnd"/>
      <w:r w:rsidRPr="009F5643">
        <w:t xml:space="preserve"> </w:t>
      </w:r>
      <w:proofErr w:type="spellStart"/>
      <w:r w:rsidRPr="009F5643">
        <w:t>Usage</w:t>
      </w:r>
      <w:proofErr w:type="spellEnd"/>
      <w:r w:rsidRPr="009F5643">
        <w:t xml:space="preserve"> </w:t>
      </w:r>
      <w:proofErr w:type="spellStart"/>
      <w:r w:rsidRPr="009F5643">
        <w:t>View</w:t>
      </w:r>
      <w:proofErr w:type="spellEnd"/>
    </w:p>
    <w:p w14:paraId="4C0DFD82" w14:textId="4FC34795" w:rsidR="00A97CC1" w:rsidRPr="009F5643" w:rsidRDefault="00A97CC1" w:rsidP="00A60313">
      <w:r w:rsidRPr="009F5643">
        <w:lastRenderedPageBreak/>
        <w:t xml:space="preserve">V druhej fáze, pri Vytváraní a správe spisu, používajú vyšetrovatelia Službu správy bankových dát. Modul správy dát tu funguje len ako pasívne úložisko pre Spis prípadu a Záznam auditnej stopy. V záverečnej fáze Generovania a podania SAR reportu vstupuje do hry </w:t>
      </w:r>
      <w:proofErr w:type="spellStart"/>
      <w:r w:rsidRPr="009F5643">
        <w:t>Reportovací</w:t>
      </w:r>
      <w:proofErr w:type="spellEnd"/>
      <w:r w:rsidRPr="009F5643">
        <w:t xml:space="preserve"> modul. Ten poskytuje Službu regulačného </w:t>
      </w:r>
      <w:proofErr w:type="spellStart"/>
      <w:r w:rsidRPr="009F5643">
        <w:t>reportingu</w:t>
      </w:r>
      <w:proofErr w:type="spellEnd"/>
      <w:r w:rsidRPr="009F5643">
        <w:t>, ktorá pomáha vytvoriť finálny SAR report pre regulátora. Celý tento reťazec je neefektívny, pretože aplikácie nepodporujú proces ako celok. Každá rieši len svoj malý výsek a prenos informácií medzi nimi závisí od ľudského faktora.</w:t>
      </w:r>
    </w:p>
    <w:p w14:paraId="420816B6" w14:textId="75EEDD06" w:rsidR="00A60313" w:rsidRPr="009F5643" w:rsidRDefault="00A60313" w:rsidP="00A60313">
      <w:pPr>
        <w:pStyle w:val="Nadpis3"/>
      </w:pPr>
      <w:bookmarkStart w:id="22" w:name="_Toc215432532"/>
      <w:r w:rsidRPr="009F5643">
        <w:t>TO-BE</w:t>
      </w:r>
      <w:bookmarkEnd w:id="22"/>
    </w:p>
    <w:p w14:paraId="73A1DE32" w14:textId="396A3CFF" w:rsidR="008045BF" w:rsidRPr="009F5643" w:rsidRDefault="00447180" w:rsidP="008045BF">
      <w:r w:rsidRPr="009F5643">
        <w:t>V cieľovom stave (</w:t>
      </w:r>
      <w:r w:rsidRPr="009F5643">
        <w:t>Obrázok 14</w:t>
      </w:r>
      <w:r w:rsidRPr="009F5643">
        <w:t xml:space="preserve">) sa situácia radikálne mení. </w:t>
      </w:r>
      <w:r w:rsidRPr="009F5643">
        <w:t>Aplikačné služby a komponenty</w:t>
      </w:r>
      <w:r w:rsidRPr="009F5643">
        <w:t xml:space="preserve"> sú integrované do súvislého toku, ktorý kopíruje logiku </w:t>
      </w:r>
      <w:r w:rsidRPr="009F5643">
        <w:t xml:space="preserve">biznis procesov </w:t>
      </w:r>
      <w:r w:rsidRPr="009F5643">
        <w:t>od detekcie po nahlásenie a</w:t>
      </w:r>
      <w:r w:rsidRPr="009F5643">
        <w:t> </w:t>
      </w:r>
      <w:r w:rsidRPr="009F5643">
        <w:t>poskytuj</w:t>
      </w:r>
      <w:r w:rsidRPr="009F5643">
        <w:t>ú</w:t>
      </w:r>
      <w:r w:rsidRPr="009F5643">
        <w:t xml:space="preserve"> podporu v reálnom čase.</w:t>
      </w:r>
    </w:p>
    <w:p w14:paraId="36D03EF9" w14:textId="439A9646" w:rsidR="00A60313" w:rsidRPr="009F5643" w:rsidRDefault="008045BF" w:rsidP="008045BF">
      <w:pPr>
        <w:spacing w:after="0"/>
        <w:jc w:val="center"/>
      </w:pPr>
      <w:r w:rsidRPr="009F5643">
        <w:drawing>
          <wp:inline distT="0" distB="0" distL="0" distR="0" wp14:anchorId="2D0F9C6B" wp14:editId="3BB2C300">
            <wp:extent cx="5835185" cy="2520950"/>
            <wp:effectExtent l="0" t="0" r="0" b="0"/>
            <wp:docPr id="1763379808" name="Obrázok 90" descr="Obrázok, na ktorom je diagram, rad, plán,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9808" name="Obrázok 90" descr="Obrázok, na ktorom je diagram, rad, plán, dizajn&#10;&#10;Obsah vygenerovaný pomocou AI môže byť nesprávny."/>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34524"/>
                    <a:stretch>
                      <a:fillRect/>
                    </a:stretch>
                  </pic:blipFill>
                  <pic:spPr bwMode="auto">
                    <a:xfrm>
                      <a:off x="0" y="0"/>
                      <a:ext cx="5836330" cy="2521445"/>
                    </a:xfrm>
                    <a:prstGeom prst="rect">
                      <a:avLst/>
                    </a:prstGeom>
                    <a:noFill/>
                    <a:ln>
                      <a:noFill/>
                    </a:ln>
                    <a:extLst>
                      <a:ext uri="{53640926-AAD7-44D8-BBD7-CCE9431645EC}">
                        <a14:shadowObscured xmlns:a14="http://schemas.microsoft.com/office/drawing/2010/main"/>
                      </a:ext>
                    </a:extLst>
                  </pic:spPr>
                </pic:pic>
              </a:graphicData>
            </a:graphic>
          </wp:inline>
        </w:drawing>
      </w:r>
    </w:p>
    <w:p w14:paraId="51F2A47B" w14:textId="7ACF24A1" w:rsidR="008045BF" w:rsidRPr="009F5643" w:rsidRDefault="008045BF" w:rsidP="008045BF">
      <w:pPr>
        <w:jc w:val="center"/>
      </w:pPr>
      <w:r w:rsidRPr="009F5643">
        <w:drawing>
          <wp:inline distT="0" distB="0" distL="0" distR="0" wp14:anchorId="1611253F" wp14:editId="2FD77130">
            <wp:extent cx="3269615" cy="2609850"/>
            <wp:effectExtent l="0" t="0" r="6985" b="0"/>
            <wp:docPr id="1300948898" name="Obrázok 91" descr="Obrázok, na ktorom je diagram, rad, plán, dizaj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8898" name="Obrázok 91" descr="Obrázok, na ktorom je diagram, rad, plán, dizajn&#10;&#10;Obsah vygenerovaný pomocou AI môže byť nesprávny."/>
                    <pic:cNvPicPr>
                      <a:picLocks noChangeAspect="1" noChangeArrowheads="1"/>
                    </pic:cNvPicPr>
                  </pic:nvPicPr>
                  <pic:blipFill rotWithShape="1">
                    <a:blip r:embed="rId23">
                      <a:extLst>
                        <a:ext uri="{28A0092B-C50C-407E-A947-70E740481C1C}">
                          <a14:useLocalDpi xmlns:a14="http://schemas.microsoft.com/office/drawing/2010/main" val="0"/>
                        </a:ext>
                      </a:extLst>
                    </a:blip>
                    <a:srcRect l="68342" t="5411" b="9050"/>
                    <a:stretch>
                      <a:fillRect/>
                    </a:stretch>
                  </pic:blipFill>
                  <pic:spPr bwMode="auto">
                    <a:xfrm>
                      <a:off x="0" y="0"/>
                      <a:ext cx="3269767" cy="2609971"/>
                    </a:xfrm>
                    <a:prstGeom prst="rect">
                      <a:avLst/>
                    </a:prstGeom>
                    <a:noFill/>
                    <a:ln>
                      <a:noFill/>
                    </a:ln>
                    <a:extLst>
                      <a:ext uri="{53640926-AAD7-44D8-BBD7-CCE9431645EC}">
                        <a14:shadowObscured xmlns:a14="http://schemas.microsoft.com/office/drawing/2010/main"/>
                      </a:ext>
                    </a:extLst>
                  </pic:spPr>
                </pic:pic>
              </a:graphicData>
            </a:graphic>
          </wp:inline>
        </w:drawing>
      </w:r>
    </w:p>
    <w:p w14:paraId="2BD66C50" w14:textId="1557C01A" w:rsidR="008045BF" w:rsidRPr="009F5643" w:rsidRDefault="008045BF" w:rsidP="008045BF">
      <w:pPr>
        <w:jc w:val="center"/>
      </w:pPr>
      <w:r w:rsidRPr="009F5643">
        <w:t xml:space="preserve">Obrázok 14: Diagram cieľového stavu pre </w:t>
      </w:r>
      <w:proofErr w:type="spellStart"/>
      <w:r w:rsidRPr="009F5643">
        <w:t>Application</w:t>
      </w:r>
      <w:proofErr w:type="spellEnd"/>
      <w:r w:rsidRPr="009F5643">
        <w:t xml:space="preserve"> </w:t>
      </w:r>
      <w:proofErr w:type="spellStart"/>
      <w:r w:rsidRPr="009F5643">
        <w:t>Usage</w:t>
      </w:r>
      <w:proofErr w:type="spellEnd"/>
      <w:r w:rsidRPr="009F5643">
        <w:t xml:space="preserve"> </w:t>
      </w:r>
      <w:proofErr w:type="spellStart"/>
      <w:r w:rsidRPr="009F5643">
        <w:t>View</w:t>
      </w:r>
      <w:proofErr w:type="spellEnd"/>
    </w:p>
    <w:p w14:paraId="6CBC01C5" w14:textId="6CD677C7" w:rsidR="00A60313" w:rsidRPr="009F5643" w:rsidRDefault="00166FDB" w:rsidP="00A60313">
      <w:r w:rsidRPr="009F5643">
        <w:rPr>
          <w:b/>
          <w:bCs/>
        </w:rPr>
        <w:lastRenderedPageBreak/>
        <w:t>Proces Vyhodnotenia transakcie v reálnom čase</w:t>
      </w:r>
      <w:r w:rsidRPr="009F5643">
        <w:t xml:space="preserve"> je teraz masívne podporovaný novými technológiami</w:t>
      </w:r>
      <w:r w:rsidRPr="009F5643">
        <w:t xml:space="preserve">. </w:t>
      </w:r>
      <w:r w:rsidRPr="009F5643">
        <w:t>Modul skórovania cez svoje API priamo vyčísľuje Rizikové skóre transakcie.</w:t>
      </w:r>
      <w:r w:rsidRPr="009F5643">
        <w:t xml:space="preserve"> </w:t>
      </w:r>
      <w:r w:rsidRPr="009F5643">
        <w:t>Modul pravidiel a hodnotenia realizuje službu Triedenia poplachov, čím automaticky generuje Podvodný poplach len pre relevantné prípady.</w:t>
      </w:r>
      <w:r w:rsidRPr="009F5643">
        <w:t xml:space="preserve"> </w:t>
      </w:r>
      <w:r w:rsidRPr="009F5643">
        <w:t>Služba ochrany dát (realizovaná Modulom správy kľúčov a tokenizácie), ktorá vstupuje do procesu a anonymizuje „Osobné údaje zákazníka“ ešte predtým, než sa uložia alebo ďalej spracujú. Tým je požiadavka na súkromie technicky vynútená priamo v aplikácii.</w:t>
      </w:r>
      <w:r w:rsidRPr="009F5643">
        <w:t xml:space="preserve"> </w:t>
      </w:r>
      <w:r w:rsidRPr="009F5643">
        <w:t xml:space="preserve">Pre proces </w:t>
      </w:r>
      <w:r w:rsidRPr="009F5643">
        <w:rPr>
          <w:b/>
          <w:bCs/>
        </w:rPr>
        <w:t>Retrospektívnej analýzy podvodov</w:t>
      </w:r>
      <w:r w:rsidRPr="009F5643">
        <w:t xml:space="preserve"> využívame spoluprácu viacerých modulov. Externý modul a Modul dátovej </w:t>
      </w:r>
      <w:proofErr w:type="spellStart"/>
      <w:r w:rsidRPr="009F5643">
        <w:t>analytiky</w:t>
      </w:r>
      <w:proofErr w:type="spellEnd"/>
      <w:r w:rsidRPr="009F5643">
        <w:t xml:space="preserve"> načítavajú Historické transakčné dáta a aplikujú na </w:t>
      </w:r>
      <w:proofErr w:type="spellStart"/>
      <w:r w:rsidRPr="009F5643">
        <w:t>ne</w:t>
      </w:r>
      <w:proofErr w:type="spellEnd"/>
      <w:r w:rsidRPr="009F5643">
        <w:t xml:space="preserve"> Analytické modely podvodov. Výsledkom je identifikácia skrytého Prípadu podvodu. Aplikácie tu slúžia ako nástroj na</w:t>
      </w:r>
      <w:r w:rsidRPr="009F5643">
        <w:t> </w:t>
      </w:r>
      <w:r w:rsidRPr="009F5643">
        <w:t>objavovanie nových poznatkov, nielen na evidenciu.</w:t>
      </w:r>
      <w:r w:rsidRPr="009F5643">
        <w:t xml:space="preserve"> </w:t>
      </w:r>
      <w:r w:rsidRPr="009F5643">
        <w:t xml:space="preserve">Záver </w:t>
      </w:r>
      <w:r w:rsidRPr="009F5643">
        <w:t xml:space="preserve">biznis </w:t>
      </w:r>
      <w:r w:rsidRPr="009F5643">
        <w:t xml:space="preserve">procesu, </w:t>
      </w:r>
      <w:r w:rsidRPr="009F5643">
        <w:rPr>
          <w:b/>
          <w:bCs/>
        </w:rPr>
        <w:t>Generovanie</w:t>
      </w:r>
      <w:r w:rsidRPr="009F5643">
        <w:rPr>
          <w:b/>
          <w:bCs/>
        </w:rPr>
        <w:t> </w:t>
      </w:r>
      <w:r w:rsidRPr="009F5643">
        <w:rPr>
          <w:b/>
          <w:bCs/>
        </w:rPr>
        <w:t>a</w:t>
      </w:r>
      <w:r w:rsidRPr="009F5643">
        <w:rPr>
          <w:b/>
          <w:bCs/>
        </w:rPr>
        <w:t> </w:t>
      </w:r>
      <w:r w:rsidRPr="009F5643">
        <w:rPr>
          <w:b/>
          <w:bCs/>
        </w:rPr>
        <w:t>podanie SAR reportu</w:t>
      </w:r>
      <w:r w:rsidRPr="009F5643">
        <w:t xml:space="preserve">, je naďalej podporovaný </w:t>
      </w:r>
      <w:proofErr w:type="spellStart"/>
      <w:r w:rsidRPr="009F5643">
        <w:t>Reportovacím</w:t>
      </w:r>
      <w:proofErr w:type="spellEnd"/>
      <w:r w:rsidRPr="009F5643">
        <w:t xml:space="preserve"> modulom, ale</w:t>
      </w:r>
      <w:r w:rsidRPr="009F5643">
        <w:t> </w:t>
      </w:r>
      <w:r w:rsidRPr="009F5643">
        <w:t>s</w:t>
      </w:r>
      <w:r w:rsidRPr="009F5643">
        <w:t> </w:t>
      </w:r>
      <w:r w:rsidRPr="009F5643">
        <w:t>tým</w:t>
      </w:r>
      <w:r w:rsidRPr="009F5643">
        <w:t> </w:t>
      </w:r>
      <w:r w:rsidRPr="009F5643">
        <w:t xml:space="preserve">rozdielom, že tento modul má teraz prístup k všetkým dátam (skóre, poplachy, výsledky </w:t>
      </w:r>
      <w:proofErr w:type="spellStart"/>
      <w:r w:rsidRPr="009F5643">
        <w:t>analytiky</w:t>
      </w:r>
      <w:proofErr w:type="spellEnd"/>
      <w:r w:rsidRPr="009F5643">
        <w:t>) z predchádzajúcich krokov. Automaticky tak vytvára Záznam o podozrivej aktivite a kompletnú auditnú stopu.</w:t>
      </w:r>
    </w:p>
    <w:p w14:paraId="6452BE56" w14:textId="23048E19" w:rsidR="00A218ED" w:rsidRPr="009F5643" w:rsidRDefault="00A218ED" w:rsidP="00A60313">
      <w:r w:rsidRPr="009F5643">
        <w:t>Tento pohľad jasne demonštruje, ako nová architektúra transformuje aplik</w:t>
      </w:r>
      <w:r w:rsidRPr="009F5643">
        <w:t>ačne servisy a komponenty</w:t>
      </w:r>
      <w:r w:rsidRPr="009F5643">
        <w:t xml:space="preserve"> z pasívnych nástrojov na aktívnych pomocníkov, ktorí sprevádzajú transakciu celým jej životným cyklom.</w:t>
      </w:r>
    </w:p>
    <w:p w14:paraId="7C6CD380" w14:textId="397D1B1B" w:rsidR="00CD6D88" w:rsidRPr="009F5643" w:rsidRDefault="00CD6D88" w:rsidP="00CD6D88">
      <w:pPr>
        <w:pStyle w:val="Nadpis1"/>
      </w:pPr>
      <w:bookmarkStart w:id="23" w:name="_Toc215432533"/>
      <w:proofErr w:type="spellStart"/>
      <w:r w:rsidRPr="009F5643">
        <w:t>Technology</w:t>
      </w:r>
      <w:proofErr w:type="spellEnd"/>
      <w:r w:rsidRPr="009F5643">
        <w:t xml:space="preserve"> </w:t>
      </w:r>
      <w:proofErr w:type="spellStart"/>
      <w:r w:rsidRPr="009F5643">
        <w:t>Layer</w:t>
      </w:r>
      <w:bookmarkEnd w:id="23"/>
      <w:proofErr w:type="spellEnd"/>
    </w:p>
    <w:p w14:paraId="01655845" w14:textId="0E0E34ED" w:rsidR="00D77BF2" w:rsidRPr="009F5643" w:rsidRDefault="004F25FA" w:rsidP="00D77BF2">
      <w:r w:rsidRPr="009F5643">
        <w:t xml:space="preserve">Technologická vrstva tvorí fyzický a systémový základ celej architektúry. V tejto časti dokumentácie popisujeme hardvér, systémový softvér, siete a technologické služby, ktoré sú nevyhnutné na to, aby aplikačná vrstva (popísaná v kapitole 8) mohla vôbec fungovať. Správny návrh tejto vrstvy je </w:t>
      </w:r>
      <w:r w:rsidR="00F45E7A" w:rsidRPr="009F5643">
        <w:t xml:space="preserve">dôležitý </w:t>
      </w:r>
      <w:r w:rsidRPr="009F5643">
        <w:t xml:space="preserve">pre zabezpečenie výkonnosti, škálovateľnosti a dostupnosti systému, čo sú pre AML platformu pracujúcu v reálnom čase kľúčové parametre. </w:t>
      </w:r>
    </w:p>
    <w:p w14:paraId="7BA6257B" w14:textId="77777777" w:rsidR="00D77BF2" w:rsidRPr="009F5643" w:rsidRDefault="00D77BF2" w:rsidP="00D77BF2">
      <w:pPr>
        <w:pStyle w:val="Nadpis2"/>
      </w:pPr>
      <w:bookmarkStart w:id="24" w:name="_Toc215432534"/>
      <w:proofErr w:type="spellStart"/>
      <w:r w:rsidRPr="009F5643">
        <w:t>Technology</w:t>
      </w:r>
      <w:proofErr w:type="spellEnd"/>
      <w:r w:rsidRPr="009F5643">
        <w:t xml:space="preserve"> </w:t>
      </w:r>
      <w:proofErr w:type="spellStart"/>
      <w:r w:rsidRPr="009F5643">
        <w:t>Usage</w:t>
      </w:r>
      <w:proofErr w:type="spellEnd"/>
      <w:r w:rsidRPr="009F5643">
        <w:t xml:space="preserve"> </w:t>
      </w:r>
      <w:proofErr w:type="spellStart"/>
      <w:r w:rsidRPr="009F5643">
        <w:t>View</w:t>
      </w:r>
      <w:bookmarkEnd w:id="24"/>
      <w:proofErr w:type="spellEnd"/>
    </w:p>
    <w:p w14:paraId="2FF8DF4A" w14:textId="2F18C0C7" w:rsidR="00D77BF2" w:rsidRPr="009F5643" w:rsidRDefault="0021271E" w:rsidP="00D77BF2">
      <w:r w:rsidRPr="009F5643">
        <w:t>Pohľad na využitie technológií mapuje vzťah medzi logickým svetom aplikácií a fyzickým svetom infraštruktúry. Ukazuje nám, na akých serveroch, klastroch alebo systémových službách bežia konkrétne softvérové moduly. Tento pohľad je dôležitý pre prevádzkové tímy, pretože identifikuje, ktoré technologické komponenty sú pre beh konkrétnych biznis procesov</w:t>
      </w:r>
      <w:r w:rsidRPr="009F5643">
        <w:t>.</w:t>
      </w:r>
    </w:p>
    <w:p w14:paraId="799ADA3E" w14:textId="77777777" w:rsidR="00D77BF2" w:rsidRPr="009F5643" w:rsidRDefault="00D77BF2" w:rsidP="00D77BF2">
      <w:pPr>
        <w:pStyle w:val="Nadpis3"/>
      </w:pPr>
      <w:bookmarkStart w:id="25" w:name="_Toc215432535"/>
      <w:r w:rsidRPr="009F5643">
        <w:lastRenderedPageBreak/>
        <w:t>AS-IS</w:t>
      </w:r>
      <w:bookmarkEnd w:id="25"/>
    </w:p>
    <w:p w14:paraId="44B37DDA" w14:textId="342E5287" w:rsidR="00D77BF2" w:rsidRPr="009F5643" w:rsidRDefault="000D28E8" w:rsidP="000D28E8">
      <w:r w:rsidRPr="009F5643">
        <w:t>V súčasnom stave (</w:t>
      </w:r>
      <w:r w:rsidRPr="009F5643">
        <w:t>Obrázok 15</w:t>
      </w:r>
      <w:r w:rsidRPr="009F5643">
        <w:t>) je infraštruktúra centralizovaná a pomerne jednoduchá</w:t>
      </w:r>
      <w:r w:rsidRPr="009F5643">
        <w:t>.</w:t>
      </w:r>
      <w:r w:rsidRPr="009F5643">
        <w:t xml:space="preserve"> </w:t>
      </w:r>
      <w:r w:rsidRPr="009F5643">
        <w:t>T</w:t>
      </w:r>
      <w:r w:rsidRPr="009F5643">
        <w:t>o</w:t>
      </w:r>
      <w:r w:rsidRPr="009F5643">
        <w:t> </w:t>
      </w:r>
      <w:r w:rsidRPr="009F5643">
        <w:t>zodpovedá dávkovému charakteru spracovania. Všetky technológie sú sústredené v jednom Dátovom a analytickom klastri</w:t>
      </w:r>
      <w:r w:rsidRPr="009F5643">
        <w:t>, ktorý</w:t>
      </w:r>
      <w:r w:rsidRPr="009F5643">
        <w:t xml:space="preserve"> poskytuje tri základné technologické služby</w:t>
      </w:r>
      <w:r w:rsidRPr="009F5643">
        <w:t xml:space="preserve">. </w:t>
      </w:r>
      <w:r w:rsidRPr="009F5643">
        <w:rPr>
          <w:b/>
          <w:bCs/>
        </w:rPr>
        <w:t>Službu dávkového spracovania</w:t>
      </w:r>
      <w:r w:rsidRPr="009F5643">
        <w:t>, ktorú zabezpečuje Plánovač úloh</w:t>
      </w:r>
      <w:r w:rsidRPr="009F5643">
        <w:t xml:space="preserve">. </w:t>
      </w:r>
      <w:r w:rsidRPr="009F5643">
        <w:t>Táto služba priamo poháňa Modul dávkového exportu, ktorý sa spúšťa v stanovených časoch</w:t>
      </w:r>
      <w:r w:rsidRPr="009F5643">
        <w:t xml:space="preserve">. </w:t>
      </w:r>
      <w:r w:rsidRPr="009F5643">
        <w:rPr>
          <w:b/>
          <w:bCs/>
        </w:rPr>
        <w:t>Transakčnú databázovú službu</w:t>
      </w:r>
      <w:r w:rsidRPr="009F5643">
        <w:t xml:space="preserve">, postavenú na databáze </w:t>
      </w:r>
      <w:proofErr w:type="spellStart"/>
      <w:r w:rsidRPr="009F5643">
        <w:t>PostgreSQL</w:t>
      </w:r>
      <w:proofErr w:type="spellEnd"/>
      <w:r w:rsidRPr="009F5643">
        <w:t xml:space="preserve">. Tá slúži ako </w:t>
      </w:r>
      <w:proofErr w:type="spellStart"/>
      <w:r w:rsidRPr="009F5643">
        <w:t>backend</w:t>
      </w:r>
      <w:proofErr w:type="spellEnd"/>
      <w:r w:rsidRPr="009F5643">
        <w:t xml:space="preserve"> pre Modul správy dát.</w:t>
      </w:r>
      <w:r w:rsidRPr="009F5643">
        <w:t xml:space="preserve"> Nakoniec </w:t>
      </w:r>
      <w:r w:rsidRPr="009F5643">
        <w:rPr>
          <w:b/>
          <w:bCs/>
        </w:rPr>
        <w:t>Službu úložiska súborov</w:t>
      </w:r>
      <w:r w:rsidRPr="009F5643">
        <w:t xml:space="preserve">, ktorú realizuje Distribuovaný súborový systém. Na ňom je závislý </w:t>
      </w:r>
      <w:proofErr w:type="spellStart"/>
      <w:r w:rsidRPr="009F5643">
        <w:t>Reportovací</w:t>
      </w:r>
      <w:proofErr w:type="spellEnd"/>
      <w:r w:rsidRPr="009F5643">
        <w:t xml:space="preserve"> modul.</w:t>
      </w:r>
      <w:r w:rsidRPr="009F5643">
        <w:t xml:space="preserve"> </w:t>
      </w:r>
      <w:r w:rsidRPr="009F5643">
        <w:t>Nevýhodou tohto usporiadania je zdieľanie zdrojov. Keďže analytika, databáza aj exporty bežia na jednej infraštruktúre, náročný report môže spomaliť spracovanie dát. Navyše, infraštruktúra nie je stavaná na nepretržitú prevádzku 24/7, ale skôr na cyklické zaťaženie.</w:t>
      </w:r>
    </w:p>
    <w:p w14:paraId="411B71F0" w14:textId="77777777" w:rsidR="000D28E8" w:rsidRPr="009F5643" w:rsidRDefault="000D28E8" w:rsidP="000D28E8">
      <w:pPr>
        <w:jc w:val="center"/>
      </w:pPr>
      <w:r w:rsidRPr="009F5643">
        <w:drawing>
          <wp:inline distT="0" distB="0" distL="0" distR="0" wp14:anchorId="6D3B2805" wp14:editId="117B378A">
            <wp:extent cx="3663950" cy="3108806"/>
            <wp:effectExtent l="0" t="0" r="0" b="0"/>
            <wp:docPr id="433980057" name="Obrázok 92" descr="Obrázok, na ktorom je text, diagram, snímka obrazovky, plá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80057" name="Obrázok 92" descr="Obrázok, na ktorom je text, diagram, snímka obrazovky, plán&#10;&#10;Obsah vygenerovaný pomocou AI môže byť nesprávn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1522" cy="3115231"/>
                    </a:xfrm>
                    <a:prstGeom prst="rect">
                      <a:avLst/>
                    </a:prstGeom>
                    <a:noFill/>
                    <a:ln>
                      <a:noFill/>
                    </a:ln>
                  </pic:spPr>
                </pic:pic>
              </a:graphicData>
            </a:graphic>
          </wp:inline>
        </w:drawing>
      </w:r>
    </w:p>
    <w:p w14:paraId="38D0E62F" w14:textId="206C6FD0" w:rsidR="000D28E8" w:rsidRPr="009F5643" w:rsidRDefault="000D28E8" w:rsidP="00A716EF">
      <w:pPr>
        <w:jc w:val="center"/>
      </w:pPr>
      <w:r w:rsidRPr="009F5643">
        <w:t xml:space="preserve">Obrázok 15: Diagram skutočného stavu pre </w:t>
      </w:r>
      <w:proofErr w:type="spellStart"/>
      <w:r w:rsidRPr="009F5643">
        <w:t>Technology</w:t>
      </w:r>
      <w:proofErr w:type="spellEnd"/>
      <w:r w:rsidRPr="009F5643">
        <w:t xml:space="preserve"> </w:t>
      </w:r>
      <w:proofErr w:type="spellStart"/>
      <w:r w:rsidRPr="009F5643">
        <w:t>Usage</w:t>
      </w:r>
      <w:proofErr w:type="spellEnd"/>
      <w:r w:rsidRPr="009F5643">
        <w:t xml:space="preserve"> </w:t>
      </w:r>
      <w:proofErr w:type="spellStart"/>
      <w:r w:rsidRPr="009F5643">
        <w:t>Viewpoint</w:t>
      </w:r>
      <w:proofErr w:type="spellEnd"/>
    </w:p>
    <w:p w14:paraId="34EFDB74" w14:textId="77777777" w:rsidR="00D77BF2" w:rsidRPr="009F5643" w:rsidRDefault="00D77BF2" w:rsidP="00D77BF2">
      <w:pPr>
        <w:pStyle w:val="Nadpis3"/>
      </w:pPr>
      <w:bookmarkStart w:id="26" w:name="_Toc215432536"/>
      <w:r w:rsidRPr="009F5643">
        <w:t>TO-BE</w:t>
      </w:r>
      <w:bookmarkEnd w:id="26"/>
    </w:p>
    <w:p w14:paraId="75A0D895" w14:textId="77777777" w:rsidR="00A0510F" w:rsidRPr="009F5643" w:rsidRDefault="00A716EF" w:rsidP="00A716EF">
      <w:r w:rsidRPr="009F5643">
        <w:t>V cieľovom stave (</w:t>
      </w:r>
      <w:r w:rsidRPr="009F5643">
        <w:t>Obrázok 16</w:t>
      </w:r>
      <w:r w:rsidRPr="009F5643">
        <w:t>) prichádza k zásadnej zmene filozofie</w:t>
      </w:r>
      <w:r w:rsidRPr="009F5643">
        <w:t>. P</w:t>
      </w:r>
      <w:r w:rsidRPr="009F5643">
        <w:t>rechádzame na</w:t>
      </w:r>
      <w:r w:rsidRPr="009F5643">
        <w:t> </w:t>
      </w:r>
      <w:r w:rsidRPr="009F5643">
        <w:t>distribuovanú architektúru rozdelenú do špecializovaných klastrov. Tým zabezpečujeme, že</w:t>
      </w:r>
      <w:r w:rsidRPr="009F5643">
        <w:t> </w:t>
      </w:r>
      <w:r w:rsidRPr="009F5643">
        <w:t xml:space="preserve">jednotlivé vrstvy systému si navzájom </w:t>
      </w:r>
      <w:r w:rsidRPr="009F5643">
        <w:t>neberú</w:t>
      </w:r>
      <w:r w:rsidRPr="009F5643">
        <w:t xml:space="preserve"> výkon a sú bezpečnejšie.</w:t>
      </w:r>
      <w:r w:rsidR="00A0510F" w:rsidRPr="009F5643">
        <w:t xml:space="preserve"> Infraštruktúra je rozdelená na tri hlavne celky. </w:t>
      </w:r>
    </w:p>
    <w:p w14:paraId="6173540D" w14:textId="4F4EDC0F" w:rsidR="00A716EF" w:rsidRPr="009F5643" w:rsidRDefault="00A0510F" w:rsidP="00A716EF">
      <w:r w:rsidRPr="009F5643">
        <w:rPr>
          <w:b/>
          <w:bCs/>
        </w:rPr>
        <w:lastRenderedPageBreak/>
        <w:t>Dátový a analytický klaster</w:t>
      </w:r>
      <w:r w:rsidRPr="009F5643">
        <w:t xml:space="preserve">: Tento klaster sa stará výhradne o dáta. Okrem </w:t>
      </w:r>
      <w:proofErr w:type="spellStart"/>
      <w:r w:rsidRPr="009F5643">
        <w:t>PostgreSQL</w:t>
      </w:r>
      <w:proofErr w:type="spellEnd"/>
      <w:r w:rsidRPr="009F5643">
        <w:t xml:space="preserve"> a</w:t>
      </w:r>
      <w:r w:rsidRPr="009F5643">
        <w:t> </w:t>
      </w:r>
      <w:r w:rsidRPr="009F5643">
        <w:t xml:space="preserve">Distribuovaného súborového systému tu pribudol Distribuovaný procesný </w:t>
      </w:r>
      <w:proofErr w:type="spellStart"/>
      <w:r w:rsidRPr="009F5643">
        <w:t>engine</w:t>
      </w:r>
      <w:proofErr w:type="spellEnd"/>
      <w:r w:rsidRPr="009F5643">
        <w:t xml:space="preserve"> (napr. pre Big </w:t>
      </w:r>
      <w:proofErr w:type="spellStart"/>
      <w:r w:rsidRPr="009F5643">
        <w:t>Data</w:t>
      </w:r>
      <w:proofErr w:type="spellEnd"/>
      <w:r w:rsidRPr="009F5643">
        <w:t xml:space="preserve"> operácie). Tento klaster poskytuje Službu úložiska dátového jazera a Službu dávkového spracovania, ktoré podporujú náročné Moduly pre </w:t>
      </w:r>
      <w:proofErr w:type="spellStart"/>
      <w:r w:rsidRPr="009F5643">
        <w:t>analytiku</w:t>
      </w:r>
      <w:proofErr w:type="spellEnd"/>
      <w:r w:rsidRPr="009F5643">
        <w:t xml:space="preserve"> a správu dát.</w:t>
      </w:r>
    </w:p>
    <w:p w14:paraId="51809872" w14:textId="7201FCB4" w:rsidR="00A0510F" w:rsidRPr="009F5643" w:rsidRDefault="00A0510F" w:rsidP="00A716EF">
      <w:r w:rsidRPr="009F5643">
        <w:rPr>
          <w:b/>
          <w:bCs/>
        </w:rPr>
        <w:t>Klaster pre beh aplikácií</w:t>
      </w:r>
      <w:r w:rsidRPr="009F5643">
        <w:t xml:space="preserve">: </w:t>
      </w:r>
      <w:r w:rsidRPr="009F5643">
        <w:t>Toto je srdce systému pre spracovanie v reálnom čase. Základom je Platforma pre orchestráciu kontajnerov (</w:t>
      </w:r>
      <w:proofErr w:type="spellStart"/>
      <w:r w:rsidRPr="009F5643">
        <w:t>Kubernetes</w:t>
      </w:r>
      <w:proofErr w:type="spellEnd"/>
      <w:r w:rsidRPr="009F5643">
        <w:t xml:space="preserve">), ktorá poskytuje Službu behu aplikácií. Na nej bežia kritické moduly ako </w:t>
      </w:r>
      <w:proofErr w:type="spellStart"/>
      <w:r w:rsidRPr="009F5643">
        <w:t>Reportovací</w:t>
      </w:r>
      <w:proofErr w:type="spellEnd"/>
      <w:r w:rsidRPr="009F5643">
        <w:t xml:space="preserve">, </w:t>
      </w:r>
      <w:proofErr w:type="spellStart"/>
      <w:r w:rsidRPr="009F5643">
        <w:t>Skórovací</w:t>
      </w:r>
      <w:proofErr w:type="spellEnd"/>
      <w:r w:rsidRPr="009F5643">
        <w:t xml:space="preserve"> a Modul pravidiel. Vďaka </w:t>
      </w:r>
      <w:proofErr w:type="spellStart"/>
      <w:r w:rsidRPr="009F5643">
        <w:t>kontajnerizácii</w:t>
      </w:r>
      <w:proofErr w:type="spellEnd"/>
      <w:r w:rsidRPr="009F5643">
        <w:t xml:space="preserve"> je možné tieto služby pri záťaži automaticky škálovať. Súčasťou klastra je aj API brána (</w:t>
      </w:r>
      <w:proofErr w:type="spellStart"/>
      <w:r w:rsidRPr="009F5643">
        <w:t>Gateway</w:t>
      </w:r>
      <w:proofErr w:type="spellEnd"/>
      <w:r w:rsidRPr="009F5643">
        <w:t xml:space="preserve">) a </w:t>
      </w:r>
      <w:proofErr w:type="spellStart"/>
      <w:r w:rsidRPr="009F5643">
        <w:t>Fronta</w:t>
      </w:r>
      <w:proofErr w:type="spellEnd"/>
      <w:r w:rsidRPr="009F5643">
        <w:t xml:space="preserve"> správ (</w:t>
      </w:r>
      <w:proofErr w:type="spellStart"/>
      <w:r w:rsidRPr="009F5643">
        <w:t>RabbitMQ</w:t>
      </w:r>
      <w:proofErr w:type="spellEnd"/>
      <w:r w:rsidRPr="009F5643">
        <w:t xml:space="preserve">), ktoré zabezpečujú Službu asynchrónneho zasielania správ. To umožňuje modulom komunikovať rýchlo a nezávisle (napr. </w:t>
      </w:r>
      <w:proofErr w:type="spellStart"/>
      <w:r w:rsidRPr="009F5643">
        <w:t>skórovací</w:t>
      </w:r>
      <w:proofErr w:type="spellEnd"/>
      <w:r w:rsidRPr="009F5643">
        <w:t xml:space="preserve"> modul nečaká, kým sa dáta zapíšu, len pošle správu).</w:t>
      </w:r>
    </w:p>
    <w:p w14:paraId="4265F3BF" w14:textId="77777777" w:rsidR="00A0510F" w:rsidRPr="009F5643" w:rsidRDefault="00A0510F" w:rsidP="00A716EF">
      <w:r w:rsidRPr="009F5643">
        <w:rPr>
          <w:b/>
          <w:bCs/>
        </w:rPr>
        <w:t>Bezpečnostný klaster</w:t>
      </w:r>
      <w:r w:rsidRPr="009F5643">
        <w:t>: Vytvorili sme dedikovanú zónu pre bezpečnosť. Nachádza sa tu Systém správy kľúčov a Aplikačný firewall. Tieto komponenty poskytujú Službu správy kľúčov (pre Modul tokenizácie) a Službu bezpečnostného filtrovania, ktorá chráni Externý modul pred útokmi z vonkajšej siete.</w:t>
      </w:r>
      <w:r w:rsidRPr="009F5643">
        <w:t xml:space="preserve"> </w:t>
      </w:r>
    </w:p>
    <w:p w14:paraId="63BEA69F" w14:textId="7F03D739" w:rsidR="00A0510F" w:rsidRPr="009F5643" w:rsidRDefault="00A0510F" w:rsidP="00A716EF">
      <w:r w:rsidRPr="009F5643">
        <w:t>Tento diagram dokazuje, že nová architektúra je robustná. Oddelili sme výpočtový výkon</w:t>
      </w:r>
      <w:r w:rsidRPr="009F5643">
        <w:t xml:space="preserve"> </w:t>
      </w:r>
      <w:r w:rsidRPr="009F5643">
        <w:t>od úložiska a</w:t>
      </w:r>
      <w:r w:rsidRPr="009F5643">
        <w:t> </w:t>
      </w:r>
      <w:r w:rsidRPr="009F5643">
        <w:t>bezpečnosti</w:t>
      </w:r>
      <w:r w:rsidRPr="009F5643">
        <w:t>. T</w:t>
      </w:r>
      <w:r w:rsidRPr="009F5643">
        <w:t>o nám umožňuje flexibilne meniť a vylepšovať jednotlivé časti systému bez odstávky celku.</w:t>
      </w:r>
    </w:p>
    <w:p w14:paraId="17CA0723" w14:textId="77777777" w:rsidR="000D28E8" w:rsidRPr="009F5643" w:rsidRDefault="000D28E8" w:rsidP="000D28E8">
      <w:pPr>
        <w:jc w:val="center"/>
      </w:pPr>
      <w:r w:rsidRPr="009F5643">
        <w:drawing>
          <wp:inline distT="0" distB="0" distL="0" distR="0" wp14:anchorId="2A5ABAF0" wp14:editId="0F7337EE">
            <wp:extent cx="5760720" cy="2885703"/>
            <wp:effectExtent l="0" t="0" r="0" b="0"/>
            <wp:docPr id="1101540485" name="Obrázok 93" descr="Obrázok, na ktorom je text, diagram, plán, štvorec&#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0485" name="Obrázok 93" descr="Obrázok, na ktorom je text, diagram, plán, štvorec&#10;&#10;Obsah vygenerovaný pomocou AI môže byť nesprávn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5090" cy="2887892"/>
                    </a:xfrm>
                    <a:prstGeom prst="rect">
                      <a:avLst/>
                    </a:prstGeom>
                    <a:noFill/>
                    <a:ln>
                      <a:noFill/>
                    </a:ln>
                  </pic:spPr>
                </pic:pic>
              </a:graphicData>
            </a:graphic>
          </wp:inline>
        </w:drawing>
      </w:r>
    </w:p>
    <w:p w14:paraId="2C5E0A5B" w14:textId="6F82BBC1" w:rsidR="000D28E8" w:rsidRPr="009F5643" w:rsidRDefault="000D28E8" w:rsidP="00B9085F">
      <w:pPr>
        <w:jc w:val="center"/>
      </w:pPr>
      <w:r w:rsidRPr="009F5643">
        <w:t>Obrázok 1</w:t>
      </w:r>
      <w:r w:rsidR="009F5643">
        <w:t>6</w:t>
      </w:r>
      <w:r w:rsidRPr="009F5643">
        <w:t xml:space="preserve">: Diagram cieľového stavu pre </w:t>
      </w:r>
      <w:proofErr w:type="spellStart"/>
      <w:r w:rsidRPr="009F5643">
        <w:t>Technology</w:t>
      </w:r>
      <w:proofErr w:type="spellEnd"/>
      <w:r w:rsidRPr="009F5643">
        <w:t xml:space="preserve"> </w:t>
      </w:r>
      <w:proofErr w:type="spellStart"/>
      <w:r w:rsidRPr="009F5643">
        <w:t>Usage</w:t>
      </w:r>
      <w:proofErr w:type="spellEnd"/>
      <w:r w:rsidRPr="009F5643">
        <w:t xml:space="preserve"> </w:t>
      </w:r>
      <w:proofErr w:type="spellStart"/>
      <w:r w:rsidRPr="009F5643">
        <w:t>Viewpoint</w:t>
      </w:r>
      <w:proofErr w:type="spellEnd"/>
    </w:p>
    <w:p w14:paraId="0F35BDA6" w14:textId="0E33FFD0" w:rsidR="00CD6D88" w:rsidRPr="009F5643" w:rsidRDefault="00CD6D88" w:rsidP="00CD6D88">
      <w:pPr>
        <w:pStyle w:val="Nadpis2"/>
      </w:pPr>
      <w:bookmarkStart w:id="27" w:name="_Toc215432537"/>
      <w:proofErr w:type="spellStart"/>
      <w:r w:rsidRPr="009F5643">
        <w:lastRenderedPageBreak/>
        <w:t>Technology</w:t>
      </w:r>
      <w:proofErr w:type="spellEnd"/>
      <w:r w:rsidRPr="009F5643">
        <w:t xml:space="preserve"> </w:t>
      </w:r>
      <w:proofErr w:type="spellStart"/>
      <w:r w:rsidRPr="009F5643">
        <w:t>View</w:t>
      </w:r>
      <w:bookmarkEnd w:id="27"/>
      <w:proofErr w:type="spellEnd"/>
    </w:p>
    <w:p w14:paraId="4705E4CF" w14:textId="5EDA2D36" w:rsidR="009F5643" w:rsidRPr="009F5643" w:rsidRDefault="00350C86" w:rsidP="009F5643">
      <w:r w:rsidRPr="00350C86">
        <w:t>Technologický pohľad nám poskytuje detailný obraz o tom, ako sú logické aplikačné komponenty (opísané v kapitole 8) fyzicky nasadené na hardvér a ako sú prepojené sieťami. Zatiaľ čo predchádzajúci pohľad (9.1) sa sústredil na služby, tento pohľad sa zameriava na konkrétne zariadenia, systémový softvér a artefakt</w:t>
      </w:r>
      <w:r>
        <w:t>y</w:t>
      </w:r>
      <w:r w:rsidRPr="00350C86">
        <w:t xml:space="preserve">, ktoré tvoria hmatateľnú časť systému. Tento diagram je nevyhnutný pre sieťových inžinierov a správcov bezpečnosti, pretože definuje fyzické hranice, </w:t>
      </w:r>
      <w:proofErr w:type="spellStart"/>
      <w:r w:rsidRPr="00350C86">
        <w:t>firewallové</w:t>
      </w:r>
      <w:proofErr w:type="spellEnd"/>
      <w:r w:rsidRPr="00350C86">
        <w:t xml:space="preserve"> zóny a umiestnenie citlivých dát.</w:t>
      </w:r>
    </w:p>
    <w:p w14:paraId="2FF487F2" w14:textId="74DE113F" w:rsidR="00A60313" w:rsidRDefault="00A60313" w:rsidP="00A60313">
      <w:pPr>
        <w:pStyle w:val="Nadpis3"/>
      </w:pPr>
      <w:bookmarkStart w:id="28" w:name="_Toc215432538"/>
      <w:r w:rsidRPr="009F5643">
        <w:t>AS-IS</w:t>
      </w:r>
      <w:bookmarkEnd w:id="28"/>
    </w:p>
    <w:p w14:paraId="6291F555" w14:textId="7D369A70" w:rsidR="009F5643" w:rsidRPr="009F5643" w:rsidRDefault="00350C86" w:rsidP="00350C86">
      <w:r>
        <w:t>V súčasnom stave (</w:t>
      </w:r>
      <w:r>
        <w:t>Obrázok 17</w:t>
      </w:r>
      <w:r>
        <w:t>) je technologická architektúra navrhnutá ako monolitický celok umiestnený v jednej lokalite v Centrálnom AML dátovom centre.</w:t>
      </w:r>
      <w:r>
        <w:t xml:space="preserve"> </w:t>
      </w:r>
      <w:r>
        <w:t>Centrálnym prvkom riadenia je Bankový plánovací server, ktorý funguje ako spúšťač procesov. Na ňom beží Skript pre dávkový export, čo je jednoduchý softvérový artefakt zabezpečujúci presun dát. Tento server komunikuje cez Analytickú dátovú sieť s Dátovým a analytickým klastrom, kde prebieha samotné spracovanie.</w:t>
      </w:r>
      <w:r>
        <w:t xml:space="preserve"> </w:t>
      </w:r>
      <w:r>
        <w:t>Aplikácie sú umiestnené na samostatnom Zariadení aplikačného servera, ktoré je pripojené do Integračnej siete banky.</w:t>
      </w:r>
      <w:r>
        <w:t xml:space="preserve"> </w:t>
      </w:r>
      <w:r>
        <w:t>Celá infraštruktúra je postavená na predpoklade, že dáta sa hýbu v dávkach. Neexistuje tu žiadna špecializovaná bezpečnostná zóna pre správu kľúčov ani oddelenie transakčnej prevádzky od analytickej. Ak by zlyhal plánovací server, celý proces exportu a detekcie by sa zastavil.</w:t>
      </w:r>
    </w:p>
    <w:p w14:paraId="5A166398" w14:textId="3BC24CE9" w:rsidR="00A60313" w:rsidRDefault="009F5643" w:rsidP="009F5643">
      <w:pPr>
        <w:jc w:val="center"/>
      </w:pPr>
      <w:r>
        <w:rPr>
          <w:noProof/>
        </w:rPr>
        <w:drawing>
          <wp:inline distT="0" distB="0" distL="0" distR="0" wp14:anchorId="319B2E64" wp14:editId="5EAB0DD5">
            <wp:extent cx="4005618" cy="2978604"/>
            <wp:effectExtent l="0" t="0" r="0" b="0"/>
            <wp:docPr id="641404646" name="Obrázok 94" descr="Obrázok, na ktorom je text, nalepovacie lístočky, diagram, snímka obrazovk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4646" name="Obrázok 94" descr="Obrázok, na ktorom je text, nalepovacie lístočky, diagram, snímka obrazovky&#10;&#10;Obsah vygenerovaný pomocou AI môže byť nesprávn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7895" cy="2980297"/>
                    </a:xfrm>
                    <a:prstGeom prst="rect">
                      <a:avLst/>
                    </a:prstGeom>
                    <a:noFill/>
                    <a:ln>
                      <a:noFill/>
                    </a:ln>
                  </pic:spPr>
                </pic:pic>
              </a:graphicData>
            </a:graphic>
          </wp:inline>
        </w:drawing>
      </w:r>
    </w:p>
    <w:p w14:paraId="2ABC0FF9" w14:textId="40DFEDB4" w:rsidR="009F5643" w:rsidRPr="009F5643" w:rsidRDefault="009F5643" w:rsidP="00244B92">
      <w:pPr>
        <w:jc w:val="center"/>
      </w:pPr>
      <w:r w:rsidRPr="009F5643">
        <w:t>Obrázok 1</w:t>
      </w:r>
      <w:r>
        <w:t>7</w:t>
      </w:r>
      <w:r w:rsidRPr="009F5643">
        <w:t xml:space="preserve">: Diagram </w:t>
      </w:r>
      <w:r w:rsidR="00D92231">
        <w:t>skutočného</w:t>
      </w:r>
      <w:r w:rsidRPr="009F5643">
        <w:t xml:space="preserve"> stavu pre </w:t>
      </w:r>
      <w:proofErr w:type="spellStart"/>
      <w:r w:rsidRPr="009F5643">
        <w:t>Technology</w:t>
      </w:r>
      <w:proofErr w:type="spellEnd"/>
      <w:r w:rsidRPr="009F5643">
        <w:t xml:space="preserve"> </w:t>
      </w:r>
      <w:proofErr w:type="spellStart"/>
      <w:r w:rsidRPr="009F5643">
        <w:t>Viewpoint</w:t>
      </w:r>
      <w:proofErr w:type="spellEnd"/>
    </w:p>
    <w:p w14:paraId="63FB21CE" w14:textId="23AB4B20" w:rsidR="00A60313" w:rsidRPr="009F5643" w:rsidRDefault="00A60313" w:rsidP="00A60313">
      <w:pPr>
        <w:pStyle w:val="Nadpis3"/>
      </w:pPr>
      <w:bookmarkStart w:id="29" w:name="_Toc215432539"/>
      <w:r w:rsidRPr="009F5643">
        <w:lastRenderedPageBreak/>
        <w:t>TO-BE</w:t>
      </w:r>
      <w:bookmarkEnd w:id="29"/>
    </w:p>
    <w:p w14:paraId="035BAAF6" w14:textId="1F4C1002" w:rsidR="00CD6D88" w:rsidRDefault="00350C86" w:rsidP="0031566A">
      <w:r w:rsidRPr="00350C86">
        <w:t>V cieľovom stave (</w:t>
      </w:r>
      <w:r>
        <w:t>Obrázok 18</w:t>
      </w:r>
      <w:r w:rsidRPr="00350C86">
        <w:t>) prechádzame na robustnú, zónovo orientovanú architektúru. Infraštruktúra je fyzicky alebo logicky rozdelená na dve hlavné lokality: Centrálne AML dátové centrum (kde sa pracuje) a Bezpečnú sieťovú bránu (ktorá chráni vstup).</w:t>
      </w:r>
      <w:r w:rsidR="00244B92">
        <w:t xml:space="preserve"> Centrálna AML dátová zóna je ďalej vnútorne rozdelená. </w:t>
      </w:r>
      <w:r w:rsidR="0031566A">
        <w:t>Máme tu Dátový a analytický klaster bežiaci na Zariadení pre</w:t>
      </w:r>
      <w:r w:rsidR="004F3C45">
        <w:t> </w:t>
      </w:r>
      <w:r w:rsidR="0031566A">
        <w:t>spracovanie dát. Tu sú uložené Modely strojového učenia (artefakty potrebné pre AI) a</w:t>
      </w:r>
      <w:r w:rsidR="004F3C45">
        <w:t> </w:t>
      </w:r>
      <w:r w:rsidR="0031566A">
        <w:t>prebieha tu náročná analytika.</w:t>
      </w:r>
      <w:r w:rsidR="0031566A">
        <w:t xml:space="preserve"> </w:t>
      </w:r>
      <w:r w:rsidR="0031566A">
        <w:t xml:space="preserve">Oddelene od dát funguje </w:t>
      </w:r>
      <w:r w:rsidR="0031566A">
        <w:t xml:space="preserve">cez </w:t>
      </w:r>
      <w:r w:rsidR="0031566A">
        <w:t>Klaster pre beh aplikácií. Je to</w:t>
      </w:r>
      <w:r w:rsidR="004F3C45">
        <w:t> </w:t>
      </w:r>
      <w:r w:rsidR="0031566A">
        <w:t>prostredie pre kontajnery (</w:t>
      </w:r>
      <w:proofErr w:type="spellStart"/>
      <w:r w:rsidR="0031566A">
        <w:t>Kubernetes</w:t>
      </w:r>
      <w:proofErr w:type="spellEnd"/>
      <w:r w:rsidR="0031566A">
        <w:t xml:space="preserve">), ktoré </w:t>
      </w:r>
      <w:proofErr w:type="spellStart"/>
      <w:r w:rsidR="0031566A">
        <w:t>hos</w:t>
      </w:r>
      <w:r w:rsidR="0031566A">
        <w:t>t</w:t>
      </w:r>
      <w:r w:rsidR="0031566A">
        <w:t>uje</w:t>
      </w:r>
      <w:proofErr w:type="spellEnd"/>
      <w:r w:rsidR="0031566A">
        <w:t xml:space="preserve"> </w:t>
      </w:r>
      <w:proofErr w:type="spellStart"/>
      <w:r w:rsidR="0031566A">
        <w:t>Images</w:t>
      </w:r>
      <w:proofErr w:type="spellEnd"/>
      <w:r w:rsidR="0031566A">
        <w:t xml:space="preserve"> detekčných kontajnerov a</w:t>
      </w:r>
      <w:r w:rsidR="004F3C45">
        <w:t> </w:t>
      </w:r>
      <w:r w:rsidR="0031566A">
        <w:t xml:space="preserve">Konfiguračné súbory a pravidlá. Tieto artefakty definujú logiku systému. Komunikácia medzi službami v tomto klastri prebieha cez rýchlu Internú sieťovú mriežku služieb (Service </w:t>
      </w:r>
      <w:proofErr w:type="spellStart"/>
      <w:r w:rsidR="0031566A">
        <w:t>mesh</w:t>
      </w:r>
      <w:proofErr w:type="spellEnd"/>
      <w:r w:rsidR="0031566A">
        <w:t xml:space="preserve">), ktorá zabezpečuje nízku odozvu potrebnú pre </w:t>
      </w:r>
      <w:proofErr w:type="spellStart"/>
      <w:r w:rsidR="0031566A">
        <w:t>real-time</w:t>
      </w:r>
      <w:proofErr w:type="spellEnd"/>
      <w:r w:rsidR="0031566A">
        <w:t xml:space="preserve"> skórovanie.</w:t>
      </w:r>
      <w:r w:rsidR="0031566A">
        <w:t xml:space="preserve"> </w:t>
      </w:r>
      <w:r w:rsidR="0031566A">
        <w:t xml:space="preserve">Bezpečná sieťová </w:t>
      </w:r>
      <w:r w:rsidR="0031566A">
        <w:t>brána</w:t>
      </w:r>
      <w:r w:rsidR="0031566A">
        <w:t xml:space="preserve"> je nová súčasť architektúry, ktorá v pôvodnom stave chýbala. Banka sa pripája do systému práve cez túto bránu. Nachádza sa tu Bezpečnostný klaster, ktorý obsahuje:</w:t>
      </w:r>
      <w:r w:rsidR="0031566A">
        <w:t xml:space="preserve"> </w:t>
      </w:r>
      <w:r w:rsidR="0031566A">
        <w:t>Zariadenie bezpečnostnej brány</w:t>
      </w:r>
      <w:r w:rsidR="0031566A">
        <w:t xml:space="preserve"> na filtrovanie prevádzky, </w:t>
      </w:r>
      <w:r w:rsidR="0031566A">
        <w:t>Monitorovacie a logovacie zariadenie</w:t>
      </w:r>
      <w:r w:rsidR="0031566A">
        <w:t xml:space="preserve"> na z</w:t>
      </w:r>
      <w:r w:rsidR="0031566A">
        <w:t>bier</w:t>
      </w:r>
      <w:r w:rsidR="0031566A">
        <w:t>anie</w:t>
      </w:r>
      <w:r w:rsidR="0031566A">
        <w:t xml:space="preserve"> auditn</w:t>
      </w:r>
      <w:r w:rsidR="0031566A">
        <w:t>ých</w:t>
      </w:r>
      <w:r w:rsidR="0031566A">
        <w:t xml:space="preserve"> st</w:t>
      </w:r>
      <w:r w:rsidR="0031566A">
        <w:t>ôp</w:t>
      </w:r>
      <w:r w:rsidR="0031566A">
        <w:t xml:space="preserve"> z celého systému</w:t>
      </w:r>
      <w:r w:rsidR="0031566A">
        <w:t xml:space="preserve"> a </w:t>
      </w:r>
      <w:r w:rsidR="0031566A">
        <w:t>Zariadenie pre správu kľúčov</w:t>
      </w:r>
      <w:r w:rsidR="0031566A">
        <w:t xml:space="preserve">, kde </w:t>
      </w:r>
      <w:r w:rsidR="0031566A">
        <w:t>sú fyzicky uložené Bezpečnostné certifikáty a kľúče. Tým, že sú kľúče oddelené od miesta, kde sa spracúvajú dáta, výrazne znižujeme riziko ich úniku.</w:t>
      </w:r>
    </w:p>
    <w:p w14:paraId="7F09DAAC" w14:textId="4211E32D" w:rsidR="009F5643" w:rsidRPr="009F5643" w:rsidRDefault="009F5643" w:rsidP="00CD6D88">
      <w:r>
        <w:rPr>
          <w:noProof/>
        </w:rPr>
        <w:drawing>
          <wp:inline distT="0" distB="0" distL="0" distR="0" wp14:anchorId="5A1C27C4" wp14:editId="41E11992">
            <wp:extent cx="5760720" cy="3067050"/>
            <wp:effectExtent l="0" t="0" r="0" b="0"/>
            <wp:docPr id="446000795" name="Obrázok 95" descr="Obrázok, na ktorom je text, nalepovacie lístočky, diagram, plán&#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00795" name="Obrázok 95" descr="Obrázok, na ktorom je text, nalepovacie lístočky, diagram, plán&#10;&#10;Obsah vygenerovaný pomocou AI môže byť nesprávn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067050"/>
                    </a:xfrm>
                    <a:prstGeom prst="rect">
                      <a:avLst/>
                    </a:prstGeom>
                    <a:noFill/>
                    <a:ln>
                      <a:noFill/>
                    </a:ln>
                  </pic:spPr>
                </pic:pic>
              </a:graphicData>
            </a:graphic>
          </wp:inline>
        </w:drawing>
      </w:r>
    </w:p>
    <w:p w14:paraId="240ADE8E" w14:textId="2EB26EAD" w:rsidR="009F5643" w:rsidRPr="009F5643" w:rsidRDefault="009F5643" w:rsidP="009F5643">
      <w:pPr>
        <w:jc w:val="center"/>
      </w:pPr>
      <w:r w:rsidRPr="009F5643">
        <w:t>Obrázok 1</w:t>
      </w:r>
      <w:r>
        <w:t>8</w:t>
      </w:r>
      <w:r w:rsidRPr="009F5643">
        <w:t xml:space="preserve">: Diagram cieľového stavu pre </w:t>
      </w:r>
      <w:proofErr w:type="spellStart"/>
      <w:r w:rsidRPr="009F5643">
        <w:t>Technology</w:t>
      </w:r>
      <w:proofErr w:type="spellEnd"/>
      <w:r w:rsidRPr="009F5643">
        <w:t xml:space="preserve"> </w:t>
      </w:r>
      <w:proofErr w:type="spellStart"/>
      <w:r w:rsidRPr="009F5643">
        <w:t>Viewpoint</w:t>
      </w:r>
      <w:proofErr w:type="spellEnd"/>
    </w:p>
    <w:p w14:paraId="12145BD3" w14:textId="5A2106D3" w:rsidR="00CD6D88" w:rsidRDefault="00CD6D88" w:rsidP="00CD6D88">
      <w:pPr>
        <w:pStyle w:val="Nadpis1"/>
      </w:pPr>
      <w:bookmarkStart w:id="30" w:name="_Toc215432540"/>
      <w:proofErr w:type="spellStart"/>
      <w:r w:rsidRPr="009F5643">
        <w:lastRenderedPageBreak/>
        <w:t>Layered</w:t>
      </w:r>
      <w:proofErr w:type="spellEnd"/>
      <w:r w:rsidRPr="009F5643">
        <w:t xml:space="preserve"> </w:t>
      </w:r>
      <w:proofErr w:type="spellStart"/>
      <w:r w:rsidRPr="009F5643">
        <w:t>View</w:t>
      </w:r>
      <w:bookmarkEnd w:id="30"/>
      <w:proofErr w:type="spellEnd"/>
    </w:p>
    <w:p w14:paraId="7F182DA8" w14:textId="6E1A5CE1" w:rsidR="009F5643" w:rsidRPr="009F5643" w:rsidRDefault="007118C4" w:rsidP="009F5643">
      <w:r w:rsidRPr="007118C4">
        <w:t>Vrstvový pohľad je jedným z najkomplexnejších a zároveň najdôležitejších diagramov v celej dokumentácii. Poskytuje nám celkový prehľad o architektúre podniku tým, že zobrazuje vertikálny rez cez všetky vrstvy</w:t>
      </w:r>
      <w:r>
        <w:t>. O</w:t>
      </w:r>
      <w:r w:rsidRPr="007118C4">
        <w:t xml:space="preserve">d fyzickej technológie na spodku, cez aplikačné komponenty a služby, až po </w:t>
      </w:r>
      <w:r>
        <w:t>biznis</w:t>
      </w:r>
      <w:r w:rsidRPr="007118C4">
        <w:t xml:space="preserve"> procesy a roly ľudí na vrchole.</w:t>
      </w:r>
      <w:r w:rsidR="00876175">
        <w:t xml:space="preserve"> </w:t>
      </w:r>
      <w:r w:rsidR="00876175" w:rsidRPr="00876175">
        <w:t>Cieľom tohto pohľadu je preukázať súlad medzi IT a biznisom. Umožňuje nám vizuálne overiť, či každý kus hardvéru a softvéru slúži nejakému konkrétnemu obchodnému účelu a naopak, či je každý obchodný proces podporený adekvátnou technológiou. Diagramy sú rozdelené do vodorovných pásov (vrstiev), ktoré</w:t>
      </w:r>
      <w:r w:rsidR="001B40D7">
        <w:t> </w:t>
      </w:r>
      <w:r w:rsidR="00876175" w:rsidRPr="00876175">
        <w:t>zodpovedajú kapitolám, ktoré sme si prešli doteraz.</w:t>
      </w:r>
    </w:p>
    <w:p w14:paraId="308986B1" w14:textId="1218D3D4" w:rsidR="009F5643" w:rsidRDefault="009F5643" w:rsidP="009F5643">
      <w:pPr>
        <w:pStyle w:val="Nadpis3"/>
      </w:pPr>
      <w:bookmarkStart w:id="31" w:name="_Toc215432541"/>
      <w:r>
        <w:t>AS-IS</w:t>
      </w:r>
      <w:bookmarkEnd w:id="31"/>
    </w:p>
    <w:p w14:paraId="732B4656" w14:textId="406EEA5E" w:rsidR="0091278D" w:rsidRPr="0091278D" w:rsidRDefault="0091278D" w:rsidP="0091278D">
      <w:r>
        <w:t>Diagram súčasného stavu</w:t>
      </w:r>
      <w:r>
        <w:t xml:space="preserve"> (Obrázok 19)</w:t>
      </w:r>
      <w:r>
        <w:t xml:space="preserve"> odhaľuje architektúru, ktorá je organizovaná do</w:t>
      </w:r>
      <w:r>
        <w:t xml:space="preserve">  </w:t>
      </w:r>
      <w:r>
        <w:t>izolovaných</w:t>
      </w:r>
      <w:r>
        <w:t xml:space="preserve"> </w:t>
      </w:r>
      <w:r>
        <w:t xml:space="preserve"> vertikálnych </w:t>
      </w:r>
      <w:r>
        <w:t xml:space="preserve"> </w:t>
      </w:r>
      <w:r>
        <w:t xml:space="preserve">tokov. </w:t>
      </w:r>
      <w:r>
        <w:t xml:space="preserve"> </w:t>
      </w:r>
      <w:r>
        <w:t xml:space="preserve">Vidíme </w:t>
      </w:r>
      <w:r>
        <w:t xml:space="preserve"> </w:t>
      </w:r>
      <w:r>
        <w:t xml:space="preserve">tu </w:t>
      </w:r>
      <w:r>
        <w:t xml:space="preserve"> </w:t>
      </w:r>
      <w:r>
        <w:t xml:space="preserve">tri </w:t>
      </w:r>
      <w:r>
        <w:t xml:space="preserve"> </w:t>
      </w:r>
      <w:r>
        <w:t xml:space="preserve">zreteľné </w:t>
      </w:r>
      <w:r>
        <w:t xml:space="preserve"> </w:t>
      </w:r>
      <w:r>
        <w:t xml:space="preserve">stĺpce, </w:t>
      </w:r>
      <w:r>
        <w:t xml:space="preserve"> </w:t>
      </w:r>
      <w:r>
        <w:t xml:space="preserve">ktoré </w:t>
      </w:r>
      <w:r>
        <w:t xml:space="preserve"> </w:t>
      </w:r>
      <w:r>
        <w:t xml:space="preserve">sú </w:t>
      </w:r>
      <w:r>
        <w:t xml:space="preserve"> </w:t>
      </w:r>
      <w:r>
        <w:t xml:space="preserve">prepojené </w:t>
      </w:r>
      <w:r>
        <w:t xml:space="preserve"> </w:t>
      </w:r>
      <w:r>
        <w:t>len</w:t>
      </w:r>
    </w:p>
    <w:p w14:paraId="59213A2E" w14:textId="300ED1B8" w:rsidR="009F5643" w:rsidRDefault="00D92231" w:rsidP="009F5643">
      <w:r>
        <w:rPr>
          <w:noProof/>
        </w:rPr>
        <w:drawing>
          <wp:inline distT="0" distB="0" distL="0" distR="0" wp14:anchorId="17C0F2EB" wp14:editId="1E158A0F">
            <wp:extent cx="5760720" cy="4622165"/>
            <wp:effectExtent l="0" t="0" r="0" b="6985"/>
            <wp:docPr id="754332797" name="Obrázok 96" descr="Obrázok, na ktorom je text, snímka obrazovky, diagram, rovnobežný&#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2797" name="Obrázok 96" descr="Obrázok, na ktorom je text, snímka obrazovky, diagram, rovnobežný&#10;&#10;Obsah vygenerovaný pomocou AI môže byť nesprávn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4622165"/>
                    </a:xfrm>
                    <a:prstGeom prst="rect">
                      <a:avLst/>
                    </a:prstGeom>
                    <a:noFill/>
                    <a:ln>
                      <a:noFill/>
                    </a:ln>
                  </pic:spPr>
                </pic:pic>
              </a:graphicData>
            </a:graphic>
          </wp:inline>
        </w:drawing>
      </w:r>
    </w:p>
    <w:p w14:paraId="0634B7EB" w14:textId="77777777" w:rsidR="0091278D" w:rsidRDefault="00D92231" w:rsidP="0091278D">
      <w:pPr>
        <w:jc w:val="center"/>
      </w:pPr>
      <w:r w:rsidRPr="009F5643">
        <w:t xml:space="preserve">Obrázok </w:t>
      </w:r>
      <w:r>
        <w:t>19</w:t>
      </w:r>
      <w:r w:rsidRPr="009F5643">
        <w:t xml:space="preserve">: Diagram </w:t>
      </w:r>
      <w:r>
        <w:t>skutočného</w:t>
      </w:r>
      <w:r w:rsidRPr="009F5643">
        <w:t xml:space="preserve"> stavu pre </w:t>
      </w:r>
      <w:proofErr w:type="spellStart"/>
      <w:r>
        <w:t>Layered</w:t>
      </w:r>
      <w:proofErr w:type="spellEnd"/>
      <w:r w:rsidRPr="009F5643">
        <w:t xml:space="preserve"> </w:t>
      </w:r>
      <w:proofErr w:type="spellStart"/>
      <w:r w:rsidRPr="009F5643">
        <w:t>Viewpoint</w:t>
      </w:r>
      <w:proofErr w:type="spellEnd"/>
    </w:p>
    <w:p w14:paraId="3FFB7778" w14:textId="2614AF7B" w:rsidR="0091278D" w:rsidRDefault="0091278D" w:rsidP="0091278D">
      <w:r>
        <w:lastRenderedPageBreak/>
        <w:t>m</w:t>
      </w:r>
      <w:r>
        <w:t>inimálne</w:t>
      </w:r>
      <w:r>
        <w:t xml:space="preserve">. </w:t>
      </w:r>
      <w:r>
        <w:t>Ľavý stĺpec (Monitoring)</w:t>
      </w:r>
      <w:r w:rsidR="00AA56EB">
        <w:t xml:space="preserve"> z</w:t>
      </w:r>
      <w:r>
        <w:t>ačína na spodnej vrstve Plánovačom úloh v dátovom klastri. Ten spúšťa Skript pre dávkový export, ktorý realizuje službu dávkového monitoringu. Táto služba následne vstupuje do procesu Dennej kontroly upozornení, ktorú vykonáva rola Vyšetrovateľa. Ak zlyhá plánovač na spodku, vyšetrovateľ na vrchu nemá prácu.</w:t>
      </w:r>
      <w:r w:rsidR="00AA56EB">
        <w:t xml:space="preserve"> </w:t>
      </w:r>
      <w:r>
        <w:t>Stredný stĺpec (Správa prípadov)</w:t>
      </w:r>
      <w:r w:rsidR="00AA56EB">
        <w:t xml:space="preserve"> sa o</w:t>
      </w:r>
      <w:r>
        <w:t xml:space="preserve">piera o databázu </w:t>
      </w:r>
      <w:proofErr w:type="spellStart"/>
      <w:r>
        <w:t>PostgreSQL</w:t>
      </w:r>
      <w:proofErr w:type="spellEnd"/>
      <w:r>
        <w:t>, nad ktorou beží Modul správy dát. Ten</w:t>
      </w:r>
      <w:r w:rsidR="009E2477">
        <w:t> </w:t>
      </w:r>
      <w:r>
        <w:t>podporuje proces Vytvárania a správy spisu, za ktorý zodpovedá Vyšetrovací tím.</w:t>
      </w:r>
      <w:r w:rsidR="00AA56EB">
        <w:t xml:space="preserve"> </w:t>
      </w:r>
      <w:r>
        <w:t>Pravý</w:t>
      </w:r>
      <w:r w:rsidR="007757A5">
        <w:t> </w:t>
      </w:r>
      <w:r>
        <w:t>stĺpec (</w:t>
      </w:r>
      <w:r w:rsidR="00AA56EB">
        <w:t>Reportovanie</w:t>
      </w:r>
      <w:r>
        <w:t xml:space="preserve">) </w:t>
      </w:r>
      <w:r w:rsidR="00AA56EB">
        <w:t>v</w:t>
      </w:r>
      <w:r>
        <w:t xml:space="preserve">yužíva úložisko súborov, </w:t>
      </w:r>
      <w:proofErr w:type="spellStart"/>
      <w:r>
        <w:t>Reportovací</w:t>
      </w:r>
      <w:proofErr w:type="spellEnd"/>
      <w:r>
        <w:t xml:space="preserve"> modul a končí pri</w:t>
      </w:r>
      <w:r w:rsidR="0004658C">
        <w:t> </w:t>
      </w:r>
      <w:r w:rsidR="0054209F">
        <w:t>p</w:t>
      </w:r>
      <w:r>
        <w:t>racovníkovi pre súlad</w:t>
      </w:r>
      <w:r w:rsidR="00AA56EB">
        <w:t xml:space="preserve">, </w:t>
      </w:r>
      <w:r>
        <w:t>ktorý generuje SAR reporty.</w:t>
      </w:r>
    </w:p>
    <w:p w14:paraId="66D532A4" w14:textId="6130117B" w:rsidR="009F5643" w:rsidRDefault="009F5643" w:rsidP="009F5643">
      <w:pPr>
        <w:pStyle w:val="Nadpis3"/>
      </w:pPr>
      <w:bookmarkStart w:id="32" w:name="_Toc215432542"/>
      <w:r>
        <w:t>TO-BE</w:t>
      </w:r>
      <w:bookmarkEnd w:id="32"/>
    </w:p>
    <w:p w14:paraId="3FCF9F15" w14:textId="3A6B9338" w:rsidR="0010387C" w:rsidRPr="0010387C" w:rsidRDefault="0010387C" w:rsidP="0010387C">
      <w:r w:rsidRPr="0010387C">
        <w:t>Diagram cieľového stavu</w:t>
      </w:r>
      <w:r>
        <w:t xml:space="preserve"> (Obrázok 20)</w:t>
      </w:r>
      <w:r w:rsidRPr="0010387C">
        <w:t xml:space="preserve"> predstavuje zásadný posun k prepojenej, servisne orientovanej architektúre. Namiesto izolovaných stĺpcov tu vidíme sieť vzťahov, kde jedna vrstva flexibilne podporuje druhú.</w:t>
      </w:r>
      <w:r>
        <w:t xml:space="preserve"> </w:t>
      </w:r>
      <w:r w:rsidRPr="0010387C">
        <w:t xml:space="preserve">Na spodku máme jasne oddelené tri klastre: Dátový, Aplikačný a Bezpečnostný. Táto infraštruktúra poskytuje robustný základ pre vyššie vrstvy. Napríklad Aplikačný klaster (postavený na </w:t>
      </w:r>
      <w:proofErr w:type="spellStart"/>
      <w:r w:rsidRPr="0010387C">
        <w:t>Kubernetes</w:t>
      </w:r>
      <w:proofErr w:type="spellEnd"/>
      <w:r w:rsidRPr="0010387C">
        <w:t>) poskytuje výpočtový výkon pre</w:t>
      </w:r>
      <w:r>
        <w:t xml:space="preserve">  </w:t>
      </w:r>
      <w:r w:rsidRPr="0010387C">
        <w:t xml:space="preserve">množstvo </w:t>
      </w:r>
      <w:r>
        <w:t xml:space="preserve"> </w:t>
      </w:r>
      <w:r w:rsidRPr="0010387C">
        <w:t>rôznych</w:t>
      </w:r>
      <w:r>
        <w:t xml:space="preserve"> </w:t>
      </w:r>
      <w:r w:rsidRPr="0010387C">
        <w:t xml:space="preserve"> aplikačných </w:t>
      </w:r>
      <w:r>
        <w:t xml:space="preserve">  </w:t>
      </w:r>
      <w:r w:rsidRPr="0010387C">
        <w:t>komponentov</w:t>
      </w:r>
      <w:r>
        <w:t xml:space="preserve"> </w:t>
      </w:r>
      <w:r w:rsidRPr="0010387C">
        <w:t xml:space="preserve"> naraz.</w:t>
      </w:r>
      <w:r>
        <w:t xml:space="preserve">  </w:t>
      </w:r>
      <w:r w:rsidRPr="0010387C">
        <w:t>V</w:t>
      </w:r>
      <w:r>
        <w:t> </w:t>
      </w:r>
      <w:r w:rsidRPr="0010387C">
        <w:t>strede</w:t>
      </w:r>
      <w:r>
        <w:t xml:space="preserve">  </w:t>
      </w:r>
      <w:r w:rsidRPr="0010387C">
        <w:t xml:space="preserve"> diagramu</w:t>
      </w:r>
      <w:r>
        <w:t xml:space="preserve"> </w:t>
      </w:r>
      <w:r w:rsidRPr="0010387C">
        <w:t xml:space="preserve"> vidíme </w:t>
      </w:r>
      <w:r>
        <w:t xml:space="preserve"> </w:t>
      </w:r>
      <w:r w:rsidRPr="0010387C">
        <w:t>sadu</w:t>
      </w:r>
    </w:p>
    <w:p w14:paraId="5C4BCC6A" w14:textId="1DC3AA65" w:rsidR="00CD6D88" w:rsidRDefault="00D92231" w:rsidP="00CD6D88">
      <w:r>
        <w:rPr>
          <w:noProof/>
        </w:rPr>
        <w:drawing>
          <wp:inline distT="0" distB="0" distL="0" distR="0" wp14:anchorId="159386FF" wp14:editId="641894E9">
            <wp:extent cx="5760720" cy="4201795"/>
            <wp:effectExtent l="0" t="0" r="0" b="8255"/>
            <wp:docPr id="1415577456" name="Obrázok 97" descr="Obrázok, na ktorom je text, diagram, snímka obrazovky, rovnobežný&#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77456" name="Obrázok 97" descr="Obrázok, na ktorom je text, diagram, snímka obrazovky, rovnobežný&#10;&#10;Obsah vygenerovaný pomocou AI môže byť nesprávny."/>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720" cy="4201795"/>
                    </a:xfrm>
                    <a:prstGeom prst="rect">
                      <a:avLst/>
                    </a:prstGeom>
                    <a:noFill/>
                    <a:ln>
                      <a:noFill/>
                    </a:ln>
                  </pic:spPr>
                </pic:pic>
              </a:graphicData>
            </a:graphic>
          </wp:inline>
        </w:drawing>
      </w:r>
    </w:p>
    <w:p w14:paraId="5B298ED3" w14:textId="29FC7A14" w:rsidR="00D92231" w:rsidRPr="009F5643" w:rsidRDefault="00D92231" w:rsidP="00D92231">
      <w:pPr>
        <w:jc w:val="center"/>
      </w:pPr>
      <w:r w:rsidRPr="009F5643">
        <w:t xml:space="preserve">Obrázok </w:t>
      </w:r>
      <w:r>
        <w:t>20</w:t>
      </w:r>
      <w:r w:rsidRPr="009F5643">
        <w:t xml:space="preserve">: Diagram cieľového stavu pre </w:t>
      </w:r>
      <w:proofErr w:type="spellStart"/>
      <w:r>
        <w:t>Layered</w:t>
      </w:r>
      <w:proofErr w:type="spellEnd"/>
      <w:r w:rsidRPr="009F5643">
        <w:t xml:space="preserve"> </w:t>
      </w:r>
      <w:proofErr w:type="spellStart"/>
      <w:r w:rsidRPr="009F5643">
        <w:t>Viewpoint</w:t>
      </w:r>
      <w:proofErr w:type="spellEnd"/>
    </w:p>
    <w:p w14:paraId="61F6FBDF" w14:textId="7397684A" w:rsidR="00D92231" w:rsidRDefault="0010387C" w:rsidP="00CD6D88">
      <w:r>
        <w:lastRenderedPageBreak/>
        <w:t>m</w:t>
      </w:r>
      <w:r w:rsidRPr="0010387C">
        <w:t>odulov</w:t>
      </w:r>
      <w:r>
        <w:t xml:space="preserve"> </w:t>
      </w:r>
      <w:r w:rsidRPr="0010387C">
        <w:t>(</w:t>
      </w:r>
      <w:proofErr w:type="spellStart"/>
      <w:r w:rsidRPr="0010387C">
        <w:t>Skórovací</w:t>
      </w:r>
      <w:proofErr w:type="spellEnd"/>
      <w:r w:rsidRPr="0010387C">
        <w:t xml:space="preserve">, </w:t>
      </w:r>
      <w:proofErr w:type="spellStart"/>
      <w:r w:rsidRPr="0010387C">
        <w:t>Pravidlový</w:t>
      </w:r>
      <w:proofErr w:type="spellEnd"/>
      <w:r w:rsidRPr="0010387C">
        <w:t>, Analytický), ktoré sú horizontálne prepojené. Dôležité je, že</w:t>
      </w:r>
      <w:r w:rsidR="00EC52F3">
        <w:t> </w:t>
      </w:r>
      <w:r w:rsidRPr="0010387C">
        <w:t>jeden Modul správy dát teraz slúži viacerým procesom</w:t>
      </w:r>
      <w:r>
        <w:t>. P</w:t>
      </w:r>
      <w:r w:rsidRPr="0010387C">
        <w:t>oskytuje dáta pre skórovanie</w:t>
      </w:r>
      <w:r>
        <w:t xml:space="preserve"> v reálnom čase a</w:t>
      </w:r>
      <w:r w:rsidRPr="0010387C">
        <w:t xml:space="preserve"> aj pre historickú analýzu</w:t>
      </w:r>
      <w:r>
        <w:t xml:space="preserve">. </w:t>
      </w:r>
      <w:r w:rsidRPr="0010387C">
        <w:t>Na vrchole vidíme, ako sa technológia pretavuje do</w:t>
      </w:r>
      <w:r w:rsidR="00EC52F3">
        <w:t> </w:t>
      </w:r>
      <w:r w:rsidRPr="0010387C">
        <w:t>hodnoty. Proces Hodnotenia transakcie v reálnom čase využíva služby naprieč celým spektrom (od Monitoringu transakcií až po Triedenie poplachov). Do tohto procesu vstupujú nové roly, ako Tím platformového inžinierstva a Úradník pre ochranu údajov, ktorí majú vďaka vrstvovému pohľadu jasne definované, ktoré technické služby (napr. Službu správy kľúčov) využívajú na svoju prácu.</w:t>
      </w:r>
    </w:p>
    <w:p w14:paraId="2943A632" w14:textId="07CC9361" w:rsidR="0010387C" w:rsidRPr="009F5643" w:rsidRDefault="0010387C" w:rsidP="00CD6D88">
      <w:r w:rsidRPr="0010387C">
        <w:t>Diagram TO-BE tiež vizualizuje prierezovú povahu bezpečnosti. Bezpečnostný klaster a Modul správy kľúčov sa tiahnu celým diagramom a dotýkajú sa takmer každého procesu, čím napĺňajú princíp Súlad</w:t>
      </w:r>
      <w:r>
        <w:t xml:space="preserve"> predpisov</w:t>
      </w:r>
      <w:r w:rsidRPr="0010387C">
        <w:t xml:space="preserve"> zabudovaný do návrhu, ktorý sme si stanovili v motivačnej kapitole. Vidíme, že v novej architektúre nie sú komponenty izolované, ale spolupracujú na doručení komplexných služieb, ako je detekcia podvodov v reálnom čase či automatizovan</w:t>
      </w:r>
      <w:r>
        <w:t>é</w:t>
      </w:r>
      <w:r w:rsidRPr="0010387C">
        <w:t xml:space="preserve"> </w:t>
      </w:r>
      <w:r>
        <w:t>reportovanie</w:t>
      </w:r>
      <w:r w:rsidRPr="0010387C">
        <w:t>.</w:t>
      </w:r>
    </w:p>
    <w:p w14:paraId="34A6939C" w14:textId="1F394FDF" w:rsidR="00CD6D88" w:rsidRDefault="00CD6D88" w:rsidP="00CD6D88">
      <w:pPr>
        <w:pStyle w:val="Nadpis1"/>
      </w:pPr>
      <w:bookmarkStart w:id="33" w:name="_Toc215432543"/>
      <w:proofErr w:type="spellStart"/>
      <w:r w:rsidRPr="009F5643">
        <w:t>Implementation</w:t>
      </w:r>
      <w:proofErr w:type="spellEnd"/>
      <w:r w:rsidRPr="009F5643">
        <w:t xml:space="preserve"> and </w:t>
      </w:r>
      <w:proofErr w:type="spellStart"/>
      <w:r w:rsidRPr="009F5643">
        <w:t>Migration</w:t>
      </w:r>
      <w:proofErr w:type="spellEnd"/>
      <w:r w:rsidRPr="009F5643">
        <w:t xml:space="preserve"> </w:t>
      </w:r>
      <w:proofErr w:type="spellStart"/>
      <w:r w:rsidRPr="009F5643">
        <w:t>Viewpoint</w:t>
      </w:r>
      <w:bookmarkEnd w:id="33"/>
      <w:proofErr w:type="spellEnd"/>
    </w:p>
    <w:p w14:paraId="6DC63E77" w14:textId="23BB5E59" w:rsidR="0010387C" w:rsidRPr="0010387C" w:rsidRDefault="00CA59CB" w:rsidP="0010387C">
      <w:r w:rsidRPr="00CA59CB">
        <w:t xml:space="preserve">Pohľad na implementáciu a migráciu je </w:t>
      </w:r>
      <w:r>
        <w:t>dôležitý</w:t>
      </w:r>
      <w:r w:rsidRPr="00CA59CB">
        <w:t xml:space="preserve"> pre projektové riadenie a plánovanie. Zatiaľ čo predchádzajúce kapitoly popisovali „čo“ budujeme, tento pohľad popisuje „ako“ sa tam dostaneme. </w:t>
      </w:r>
      <w:r>
        <w:t xml:space="preserve"> </w:t>
      </w:r>
      <w:r w:rsidRPr="00CA59CB">
        <w:t xml:space="preserve">Definuje </w:t>
      </w:r>
      <w:r>
        <w:t xml:space="preserve"> </w:t>
      </w:r>
      <w:r w:rsidRPr="00CA59CB">
        <w:t xml:space="preserve">časovú </w:t>
      </w:r>
      <w:r>
        <w:t xml:space="preserve"> </w:t>
      </w:r>
      <w:r w:rsidRPr="00CA59CB">
        <w:t>postupnosť prechodu z aktuálneho stavu do cieľového,</w:t>
      </w:r>
      <w:r>
        <w:t xml:space="preserve"> </w:t>
      </w:r>
      <w:r w:rsidRPr="00CA59CB">
        <w:t xml:space="preserve"> rozdeľuje </w:t>
      </w:r>
    </w:p>
    <w:p w14:paraId="1B35B117" w14:textId="7565270B" w:rsidR="00CD6D88" w:rsidRDefault="00D92231" w:rsidP="0010387C">
      <w:pPr>
        <w:jc w:val="center"/>
      </w:pPr>
      <w:r>
        <w:rPr>
          <w:noProof/>
        </w:rPr>
        <w:drawing>
          <wp:inline distT="0" distB="0" distL="0" distR="0" wp14:anchorId="5506875F" wp14:editId="0CE480E3">
            <wp:extent cx="3196742" cy="2947182"/>
            <wp:effectExtent l="0" t="0" r="3810" b="5715"/>
            <wp:docPr id="213047410" name="Obrázok 98" descr="Obrázok, na ktorom je text, snímka obrazovky, diagram,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7410" name="Obrázok 98" descr="Obrázok, na ktorom je text, snímka obrazovky, diagram, písmo&#10;&#10;Obsah vygenerovaný pomocou AI môže byť nesprávn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06679" cy="2956343"/>
                    </a:xfrm>
                    <a:prstGeom prst="rect">
                      <a:avLst/>
                    </a:prstGeom>
                    <a:noFill/>
                    <a:ln>
                      <a:noFill/>
                    </a:ln>
                  </pic:spPr>
                </pic:pic>
              </a:graphicData>
            </a:graphic>
          </wp:inline>
        </w:drawing>
      </w:r>
    </w:p>
    <w:p w14:paraId="30B77B64" w14:textId="4746DA5F" w:rsidR="00D92231" w:rsidRDefault="00D92231" w:rsidP="00F60810">
      <w:pPr>
        <w:jc w:val="center"/>
      </w:pPr>
      <w:r w:rsidRPr="009F5643">
        <w:t xml:space="preserve">Obrázok </w:t>
      </w:r>
      <w:r w:rsidR="00E44A5E">
        <w:t>21</w:t>
      </w:r>
      <w:r w:rsidRPr="009F5643">
        <w:t xml:space="preserve">: Diagram pre </w:t>
      </w:r>
      <w:proofErr w:type="spellStart"/>
      <w:r>
        <w:t>Implementation</w:t>
      </w:r>
      <w:proofErr w:type="spellEnd"/>
      <w:r>
        <w:t xml:space="preserve"> and </w:t>
      </w:r>
      <w:proofErr w:type="spellStart"/>
      <w:r>
        <w:t>migration</w:t>
      </w:r>
      <w:proofErr w:type="spellEnd"/>
      <w:r w:rsidRPr="009F5643">
        <w:t xml:space="preserve"> </w:t>
      </w:r>
      <w:proofErr w:type="spellStart"/>
      <w:r w:rsidRPr="009F5643">
        <w:t>Viewpoint</w:t>
      </w:r>
      <w:proofErr w:type="spellEnd"/>
    </w:p>
    <w:p w14:paraId="7D6F17C8" w14:textId="60BCAE08" w:rsidR="00CA59CB" w:rsidRDefault="00CA59CB" w:rsidP="001628DB">
      <w:r w:rsidRPr="00CA59CB">
        <w:lastRenderedPageBreak/>
        <w:t>projekt na zvládnuteľné fázy (</w:t>
      </w:r>
      <w:proofErr w:type="spellStart"/>
      <w:r w:rsidRPr="00CA59CB">
        <w:t>Plateaus</w:t>
      </w:r>
      <w:proofErr w:type="spellEnd"/>
      <w:r w:rsidRPr="00CA59CB">
        <w:t>) a priraďuje k nim konkrétne pracovné balíky (</w:t>
      </w:r>
      <w:proofErr w:type="spellStart"/>
      <w:r w:rsidRPr="00CA59CB">
        <w:t>Work</w:t>
      </w:r>
      <w:proofErr w:type="spellEnd"/>
      <w:r w:rsidRPr="00CA59CB">
        <w:t xml:space="preserve"> </w:t>
      </w:r>
      <w:proofErr w:type="spellStart"/>
      <w:r w:rsidRPr="00CA59CB">
        <w:t>packages</w:t>
      </w:r>
      <w:proofErr w:type="spellEnd"/>
      <w:r w:rsidRPr="00CA59CB">
        <w:t>).</w:t>
      </w:r>
      <w:r>
        <w:t xml:space="preserve"> </w:t>
      </w:r>
      <w:r w:rsidRPr="00CA59CB">
        <w:t>Náš plán transformácie nie je navrhnutý ako jeden veľký skok</w:t>
      </w:r>
      <w:r>
        <w:t xml:space="preserve">, </w:t>
      </w:r>
      <w:r w:rsidRPr="00CA59CB">
        <w:t>ktorý by predstavoval vysoké riziko pre prevádzku banky, ale je rozdelený do dvoch hlavných implementačných krokov s jasne definovaným medzistupňom.</w:t>
      </w:r>
      <w:r>
        <w:t xml:space="preserve"> Náš východiskový bod je </w:t>
      </w:r>
      <w:proofErr w:type="spellStart"/>
      <w:r>
        <w:t>Baseline</w:t>
      </w:r>
      <w:proofErr w:type="spellEnd"/>
      <w:r>
        <w:t xml:space="preserve"> architektúra (AS-IS) </w:t>
      </w:r>
      <w:r w:rsidRPr="00CA59CB">
        <w:t>charakterizovan</w:t>
      </w:r>
      <w:r>
        <w:t>á</w:t>
      </w:r>
      <w:r w:rsidRPr="00CA59CB">
        <w:t xml:space="preserve"> manuálnymi procesmi, dávkovým spracovaním a reaktívnym prístupom k podvodom.</w:t>
      </w:r>
      <w:r w:rsidR="004610AD">
        <w:t xml:space="preserve"> </w:t>
      </w:r>
      <w:r w:rsidR="001628DB">
        <w:t>Prvým krokom je prechod do stavu Prechodnej architektúry. Cieľom tejto fázy nie je mať dokonalý systém, ale postaviť pevné základy a čo najrýchlejšie eliminovať najväčšie bolesti súčasného stavu.</w:t>
      </w:r>
      <w:r w:rsidR="001628DB">
        <w:t xml:space="preserve"> </w:t>
      </w:r>
      <w:r w:rsidR="001628DB">
        <w:t>V tejto fáze sa realizujú tri pracovné balíky</w:t>
      </w:r>
      <w:r w:rsidR="001628DB">
        <w:t xml:space="preserve">: </w:t>
      </w:r>
    </w:p>
    <w:p w14:paraId="701376CE" w14:textId="6B18C7A1" w:rsidR="001628DB" w:rsidRDefault="001628DB" w:rsidP="001628DB">
      <w:pPr>
        <w:pStyle w:val="Odsekzoznamu"/>
        <w:numPr>
          <w:ilvl w:val="0"/>
          <w:numId w:val="29"/>
        </w:numPr>
      </w:pPr>
      <w:r w:rsidRPr="001628DB">
        <w:rPr>
          <w:b/>
          <w:bCs/>
        </w:rPr>
        <w:t>Jadro detekcie AML</w:t>
      </w:r>
      <w:r>
        <w:t xml:space="preserve">: Implementácia základného </w:t>
      </w:r>
      <w:proofErr w:type="spellStart"/>
      <w:r>
        <w:t>skórovacieho</w:t>
      </w:r>
      <w:proofErr w:type="spellEnd"/>
      <w:r>
        <w:t xml:space="preserve"> </w:t>
      </w:r>
      <w:proofErr w:type="spellStart"/>
      <w:r>
        <w:t>enginu</w:t>
      </w:r>
      <w:proofErr w:type="spellEnd"/>
      <w:r>
        <w:t xml:space="preserve"> a </w:t>
      </w:r>
      <w:proofErr w:type="spellStart"/>
      <w:r>
        <w:t>pravidlového</w:t>
      </w:r>
      <w:proofErr w:type="spellEnd"/>
      <w:r>
        <w:t xml:space="preserve"> systému. V tejto fáze systém dokáže automaticky označiť podozrivé transakcie, ale</w:t>
      </w:r>
      <w:r>
        <w:t> </w:t>
      </w:r>
      <w:r>
        <w:t>finálne rozhodnutie ešte často vyžaduje zásah človeka.</w:t>
      </w:r>
    </w:p>
    <w:p w14:paraId="35C1AB35" w14:textId="304F351E" w:rsidR="001628DB" w:rsidRDefault="001628DB" w:rsidP="001628DB">
      <w:pPr>
        <w:pStyle w:val="Odsekzoznamu"/>
        <w:numPr>
          <w:ilvl w:val="0"/>
          <w:numId w:val="29"/>
        </w:numPr>
      </w:pPr>
      <w:r w:rsidRPr="004C759C">
        <w:rPr>
          <w:b/>
          <w:bCs/>
        </w:rPr>
        <w:t xml:space="preserve">Integrácia dát a </w:t>
      </w:r>
      <w:proofErr w:type="spellStart"/>
      <w:r w:rsidRPr="004C759C">
        <w:rPr>
          <w:b/>
          <w:bCs/>
        </w:rPr>
        <w:t>analytiky</w:t>
      </w:r>
      <w:proofErr w:type="spellEnd"/>
      <w:r>
        <w:t>: Vybudovanie dátových tokov (</w:t>
      </w:r>
      <w:proofErr w:type="spellStart"/>
      <w:r>
        <w:t>pipelines</w:t>
      </w:r>
      <w:proofErr w:type="spellEnd"/>
      <w:r>
        <w:t>), ktoré nahradia manuálne exporty. Zabezpečí sa, aby dáta z bankových systémov tiekli do našej platformy spoľahlivo a v správnom formáte.</w:t>
      </w:r>
    </w:p>
    <w:p w14:paraId="1BA5BD05" w14:textId="2E4701B5" w:rsidR="001628DB" w:rsidRDefault="001628DB" w:rsidP="001628DB">
      <w:pPr>
        <w:pStyle w:val="Odsekzoznamu"/>
        <w:numPr>
          <w:ilvl w:val="0"/>
          <w:numId w:val="29"/>
        </w:numPr>
      </w:pPr>
      <w:r w:rsidRPr="004C759C">
        <w:rPr>
          <w:b/>
          <w:bCs/>
        </w:rPr>
        <w:t>Automatický súlad a</w:t>
      </w:r>
      <w:r w:rsidR="004C759C">
        <w:rPr>
          <w:b/>
          <w:bCs/>
        </w:rPr>
        <w:t> reportovanie</w:t>
      </w:r>
      <w:r>
        <w:t xml:space="preserve">: Nasadenie modulu pre generovanie SAR reportov, aby sa odľahčilo oddelenie </w:t>
      </w:r>
      <w:proofErr w:type="spellStart"/>
      <w:r>
        <w:t>Compliance</w:t>
      </w:r>
      <w:proofErr w:type="spellEnd"/>
      <w:r>
        <w:t xml:space="preserve"> a zaručilo sa dodržiavanie zákonných lehôt.</w:t>
      </w:r>
    </w:p>
    <w:p w14:paraId="66D9E560" w14:textId="75E96740" w:rsidR="004C759C" w:rsidRPr="009F5643" w:rsidRDefault="004C759C" w:rsidP="004C759C">
      <w:r w:rsidRPr="004C759C">
        <w:t>Výsledkom tejto fázy je funkčný systém</w:t>
      </w:r>
      <w:r>
        <w:t xml:space="preserve">, </w:t>
      </w:r>
      <w:r w:rsidRPr="004C759C">
        <w:t>ktorý už banke prináša hodnotu, hoci ešte nevyužíva plný potenciál AI</w:t>
      </w:r>
      <w:r>
        <w:t xml:space="preserve">. Druhá fáza migrácie predstavuj presun od poloautomatickej k plne automatizovanej platforme (Cieľovej architektúre). </w:t>
      </w:r>
      <w:r w:rsidRPr="004C759C">
        <w:t>V tejto fáze sa zameriavame na</w:t>
      </w:r>
      <w:r>
        <w:t> </w:t>
      </w:r>
      <w:r w:rsidRPr="004C759C">
        <w:t>optimalizáciu a inteligenciu systému. Aktivujú sa pokročilé modely strojového učenia, ktoré</w:t>
      </w:r>
      <w:r>
        <w:t> </w:t>
      </w:r>
      <w:r w:rsidRPr="004C759C">
        <w:t>boli trénované na dátach zozbieraných v prechodnej fáze. Systém prechádza na plne automatizované rozhodovanie v reálnom čase (blokovanie transakcií bez zásahu človeka) a</w:t>
      </w:r>
      <w:r w:rsidR="0002774A">
        <w:t> </w:t>
      </w:r>
      <w:r w:rsidRPr="004C759C">
        <w:t xml:space="preserve">spúšťa sa </w:t>
      </w:r>
      <w:r w:rsidR="00E01886">
        <w:t xml:space="preserve">dostupnosť </w:t>
      </w:r>
      <w:r w:rsidRPr="004C759C">
        <w:t>modul</w:t>
      </w:r>
      <w:r w:rsidR="00E01886">
        <w:t>u</w:t>
      </w:r>
      <w:r w:rsidRPr="004C759C">
        <w:t xml:space="preserve"> pre hĺbkovú retrospektívnu analýzu.</w:t>
      </w:r>
      <w:r w:rsidR="00331104">
        <w:t xml:space="preserve"> </w:t>
      </w:r>
      <w:r w:rsidR="00331104" w:rsidRPr="00331104">
        <w:t xml:space="preserve">Tento </w:t>
      </w:r>
      <w:r w:rsidR="00331104">
        <w:t>fázový</w:t>
      </w:r>
      <w:r w:rsidR="00331104" w:rsidRPr="00331104">
        <w:t xml:space="preserve"> prístup nám umožňuje riadiť riziká</w:t>
      </w:r>
      <w:r w:rsidR="00331104">
        <w:t>. N</w:t>
      </w:r>
      <w:r w:rsidR="00331104" w:rsidRPr="00331104">
        <w:t>ajprv stabilizujeme dáta a legislatív</w:t>
      </w:r>
      <w:r w:rsidR="00331104">
        <w:t>u</w:t>
      </w:r>
      <w:r w:rsidR="00331104" w:rsidRPr="00331104">
        <w:t xml:space="preserve"> a až potom nasadzujeme zložité AI modely. Diagram jasne komunikuje tento postup všetkým </w:t>
      </w:r>
      <w:proofErr w:type="spellStart"/>
      <w:r w:rsidR="00331104" w:rsidRPr="00331104">
        <w:t>stakeholderom</w:t>
      </w:r>
      <w:proofErr w:type="spellEnd"/>
      <w:r w:rsidR="00331104" w:rsidRPr="00331104">
        <w:t xml:space="preserve"> a slúži ako mapa pre projektový tím.</w:t>
      </w:r>
    </w:p>
    <w:p w14:paraId="1ED409CA" w14:textId="139E69D0" w:rsidR="00CD6D88" w:rsidRPr="009F5643" w:rsidRDefault="00CD6D88" w:rsidP="00CD6D88">
      <w:pPr>
        <w:pStyle w:val="Nadpis1"/>
      </w:pPr>
      <w:bookmarkStart w:id="34" w:name="_Toc215432544"/>
      <w:r w:rsidRPr="009F5643">
        <w:t xml:space="preserve">Enterprise </w:t>
      </w:r>
      <w:proofErr w:type="spellStart"/>
      <w:r w:rsidRPr="009F5643">
        <w:t>Continuum</w:t>
      </w:r>
      <w:bookmarkEnd w:id="34"/>
      <w:proofErr w:type="spellEnd"/>
    </w:p>
    <w:p w14:paraId="3D1BB02A" w14:textId="57C8C499" w:rsidR="00CD6D88" w:rsidRDefault="00CD6D88" w:rsidP="00CD6D88">
      <w:pPr>
        <w:pStyle w:val="Nadpis1"/>
      </w:pPr>
      <w:bookmarkStart w:id="35" w:name="_Toc215432545"/>
      <w:r w:rsidRPr="009F5643">
        <w:t>GAP Analýza</w:t>
      </w:r>
      <w:bookmarkEnd w:id="35"/>
    </w:p>
    <w:p w14:paraId="2AFBAD61" w14:textId="77777777" w:rsidR="00331104" w:rsidRPr="00331104" w:rsidRDefault="00331104" w:rsidP="00331104"/>
    <w:p w14:paraId="041C12AA" w14:textId="62588467" w:rsidR="00CD6D88" w:rsidRPr="009F5643" w:rsidRDefault="00CD6D88" w:rsidP="00CD6D88">
      <w:pPr>
        <w:pStyle w:val="Nadpis1"/>
      </w:pPr>
      <w:bookmarkStart w:id="36" w:name="_Toc215432546"/>
      <w:r w:rsidRPr="009F5643">
        <w:lastRenderedPageBreak/>
        <w:t>Harmonogram</w:t>
      </w:r>
      <w:bookmarkEnd w:id="36"/>
    </w:p>
    <w:p w14:paraId="35F2C9F5" w14:textId="77777777" w:rsidR="00CD6D88" w:rsidRPr="009F5643" w:rsidRDefault="00CD6D88" w:rsidP="00CD6D88"/>
    <w:p w14:paraId="6773DE12" w14:textId="3797D3DE" w:rsidR="00CD6D88" w:rsidRPr="009F5643" w:rsidRDefault="00CD6D88" w:rsidP="00CD6D88">
      <w:pPr>
        <w:pStyle w:val="Nadpis1"/>
      </w:pPr>
      <w:bookmarkStart w:id="37" w:name="_Toc215432547"/>
      <w:r w:rsidRPr="009F5643">
        <w:t>Finančná analýza</w:t>
      </w:r>
      <w:bookmarkEnd w:id="37"/>
    </w:p>
    <w:p w14:paraId="5C3241BD" w14:textId="77777777" w:rsidR="00CD6D88" w:rsidRPr="009F5643" w:rsidRDefault="00CD6D88" w:rsidP="00CD6D88"/>
    <w:p w14:paraId="1A7EF24A" w14:textId="77777777" w:rsidR="00387FD2" w:rsidRPr="009F5643" w:rsidRDefault="00387FD2" w:rsidP="00387FD2">
      <w:pPr>
        <w:pStyle w:val="Nadpis1"/>
      </w:pPr>
      <w:bookmarkStart w:id="38" w:name="_Toc215432548"/>
      <w:r w:rsidRPr="009F5643">
        <w:t>Záver</w:t>
      </w:r>
      <w:bookmarkEnd w:id="38"/>
    </w:p>
    <w:p w14:paraId="5851A657" w14:textId="6E784EFA" w:rsidR="005170E8" w:rsidRDefault="005170E8" w:rsidP="005170E8">
      <w:r>
        <w:t>Cieľom tohto semestrálneho projektu bolo navrhnúť komplexnú podnikovú architektúru pre</w:t>
      </w:r>
      <w:r>
        <w:t> </w:t>
      </w:r>
      <w:r>
        <w:t xml:space="preserve">platformu na odhaľovanie podvodov a boj proti praniu špinavých peňazí v bankovom prostredí. Využitím metodiky TOGAF a modelovacieho jazyka </w:t>
      </w:r>
      <w:proofErr w:type="spellStart"/>
      <w:r>
        <w:t>ArchiMate</w:t>
      </w:r>
      <w:proofErr w:type="spellEnd"/>
      <w:r>
        <w:t xml:space="preserve"> sme systematicky zanalyzovali východiskový stav a navrhli cieľové riešenie, ktoré adresuje identifikované nedostatky v rýchlosti, presnosti a legislatívnom súlade. Analýza súčasného stavu jasne ukázala limity dávkového spracovania a manuálnych procesov, ktoré vystavovali banku riziku finančných strát a sankcií pre nedodržanie regulačných lehôt.</w:t>
      </w:r>
      <w:r>
        <w:t xml:space="preserve"> </w:t>
      </w:r>
      <w:r>
        <w:t>Navrhovaná cieľová architektúra rieši tieto problémy fundamentálnou zmenou prístupu, konkrétne prechodom na architektúru orientovanú na služby a zavedením spracovania v reálnom čase. Implementáciou služieb pre</w:t>
      </w:r>
      <w:r>
        <w:t> </w:t>
      </w:r>
      <w:r>
        <w:t>okamžitú detekciu a skórovanie transakcií dokáže banka zastaviť podozrivé platby ešte pred</w:t>
      </w:r>
      <w:r>
        <w:t> </w:t>
      </w:r>
      <w:r>
        <w:t>ich realizáciou. Okrem priamej ochrany financií prináša riešenie aj výraznú efektivitu vďaka automatizácii triedenia poplachov a generovania reportov pre regulátora</w:t>
      </w:r>
      <w:r>
        <w:t>.</w:t>
      </w:r>
      <w:r>
        <w:t xml:space="preserve"> </w:t>
      </w:r>
      <w:r>
        <w:t>T</w:t>
      </w:r>
      <w:r>
        <w:t>o uvoľňuje kapacity analytikov na riešenie komplexných prípadov. Dôležitým aspektom návrhu je</w:t>
      </w:r>
      <w:r>
        <w:t> </w:t>
      </w:r>
      <w:r>
        <w:t>aj</w:t>
      </w:r>
      <w:r>
        <w:t> </w:t>
      </w:r>
      <w:r>
        <w:t>integrácia ochrany osobných údajov a nemenných auditných stôp priamo do</w:t>
      </w:r>
      <w:r>
        <w:t> </w:t>
      </w:r>
      <w:r>
        <w:t>technologickej vrstvy</w:t>
      </w:r>
      <w:r>
        <w:t>. Tý</w:t>
      </w:r>
      <w:r>
        <w:t>m je garantovaný súlad s GDPR a AML predpismi už na úrovni dizajnu. Robustnosť riešenia je podčiarknutá rozdelením infraštruktúry na dedikované klastre pre dáta, aplikácie a</w:t>
      </w:r>
      <w:r>
        <w:t> </w:t>
      </w:r>
      <w:r>
        <w:t>bezpečnosť.</w:t>
      </w:r>
    </w:p>
    <w:p w14:paraId="1321B2F0" w14:textId="4F673C45" w:rsidR="00387FD2" w:rsidRPr="009F5643" w:rsidRDefault="005170E8" w:rsidP="005170E8">
      <w:r>
        <w:t>Vrstvový pohľad spolu s definovaným plánom implementácie preukázali, že táto transformácia je realizovateľná v logických fázach, od stabilizácie základných procesov až po zapojenie pokročilej umelej inteligencie. Navrhnutá architektúra tak nepredstavuje len jednorazové technické vylepšenie, ale strategickú investíciu, ktorá banke zabezpečí technologickú robustnosť, škálovateľnosť a pripravenosť na budúce výzvy v oblasti boja proti finančnej kriminalite.</w:t>
      </w:r>
    </w:p>
    <w:p w14:paraId="0EDA618E" w14:textId="77777777" w:rsidR="009B05F7" w:rsidRPr="009F5643" w:rsidRDefault="009B05F7">
      <w:pPr>
        <w:spacing w:line="259" w:lineRule="auto"/>
        <w:jc w:val="left"/>
      </w:pPr>
      <w:r w:rsidRPr="009F5643">
        <w:br w:type="page"/>
      </w:r>
    </w:p>
    <w:p w14:paraId="6ADD392F" w14:textId="77777777" w:rsidR="00387FD2" w:rsidRPr="009F5643" w:rsidRDefault="00387FD2" w:rsidP="00387FD2">
      <w:pPr>
        <w:pStyle w:val="Nadpis1"/>
        <w:numPr>
          <w:ilvl w:val="0"/>
          <w:numId w:val="0"/>
        </w:numPr>
      </w:pPr>
      <w:bookmarkStart w:id="39" w:name="_Toc215432549"/>
      <w:r w:rsidRPr="009F5643">
        <w:lastRenderedPageBreak/>
        <w:t>Literatúra</w:t>
      </w:r>
      <w:bookmarkEnd w:id="39"/>
    </w:p>
    <w:p w14:paraId="43E7AD8B" w14:textId="0A0C7013" w:rsidR="00387FD2" w:rsidRDefault="00F748A8" w:rsidP="00F748A8">
      <w:pPr>
        <w:pStyle w:val="Odsekzoznamu"/>
        <w:numPr>
          <w:ilvl w:val="0"/>
          <w:numId w:val="24"/>
        </w:numPr>
        <w:ind w:left="709" w:hanging="425"/>
      </w:pPr>
      <w:r w:rsidRPr="00F748A8">
        <w:t xml:space="preserve">SPARX SYSTEMS. </w:t>
      </w:r>
      <w:proofErr w:type="spellStart"/>
      <w:r w:rsidRPr="00F748A8">
        <w:t>ArchiMate</w:t>
      </w:r>
      <w:proofErr w:type="spellEnd"/>
      <w:r w:rsidRPr="00F748A8">
        <w:t xml:space="preserve"> </w:t>
      </w:r>
      <w:proofErr w:type="spellStart"/>
      <w:r w:rsidRPr="00F748A8">
        <w:t>Layered</w:t>
      </w:r>
      <w:proofErr w:type="spellEnd"/>
      <w:r w:rsidRPr="00F748A8">
        <w:t xml:space="preserve"> </w:t>
      </w:r>
      <w:proofErr w:type="spellStart"/>
      <w:r w:rsidRPr="00F748A8">
        <w:t>Viewpoint</w:t>
      </w:r>
      <w:proofErr w:type="spellEnd"/>
      <w:r w:rsidRPr="00F748A8">
        <w:t xml:space="preserve"> [online]. [cit.</w:t>
      </w:r>
      <w:r>
        <w:t xml:space="preserve"> 30.11.2025</w:t>
      </w:r>
      <w:r w:rsidRPr="00F748A8">
        <w:t xml:space="preserve">]. Dostupné na internete: </w:t>
      </w:r>
      <w:hyperlink r:id="rId31" w:history="1">
        <w:r w:rsidRPr="00FF55E3">
          <w:rPr>
            <w:rStyle w:val="Hypertextovprepojenie"/>
          </w:rPr>
          <w:t>https://sparxsystems.com/resources/tutorials/archimate</w:t>
        </w:r>
      </w:hyperlink>
      <w:r w:rsidRPr="00F748A8">
        <w:t>.</w:t>
      </w:r>
    </w:p>
    <w:p w14:paraId="01D84FA1" w14:textId="1DF4D45C" w:rsidR="00F748A8" w:rsidRPr="00387FD2" w:rsidRDefault="00F748A8" w:rsidP="00F748A8">
      <w:pPr>
        <w:pStyle w:val="Odsekzoznamu"/>
        <w:numPr>
          <w:ilvl w:val="0"/>
          <w:numId w:val="24"/>
        </w:numPr>
        <w:ind w:left="709" w:hanging="425"/>
      </w:pPr>
      <w:r w:rsidRPr="00F748A8">
        <w:t xml:space="preserve">Interné materiály a prednášky k predmetu Architektúra informačných </w:t>
      </w:r>
      <w:r>
        <w:t>systémov</w:t>
      </w:r>
      <w:r w:rsidRPr="00F748A8">
        <w:t>. [</w:t>
      </w:r>
      <w:r>
        <w:t>STU FIIT</w:t>
      </w:r>
      <w:r w:rsidRPr="00F748A8">
        <w:t>], 202</w:t>
      </w:r>
      <w:r>
        <w:t>5</w:t>
      </w:r>
      <w:r w:rsidRPr="00F748A8">
        <w:t>.</w:t>
      </w:r>
    </w:p>
    <w:sectPr w:rsidR="00F748A8" w:rsidRPr="00387FD2" w:rsidSect="00C843B4">
      <w:footerReference w:type="default" r:id="rId32"/>
      <w:footerReference w:type="first" r:id="rId3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663B" w14:textId="77777777" w:rsidR="00D528CF" w:rsidRPr="009F5643" w:rsidRDefault="00D528CF" w:rsidP="00271FE8">
      <w:pPr>
        <w:spacing w:after="0" w:line="240" w:lineRule="auto"/>
      </w:pPr>
      <w:r w:rsidRPr="009F5643">
        <w:separator/>
      </w:r>
    </w:p>
  </w:endnote>
  <w:endnote w:type="continuationSeparator" w:id="0">
    <w:p w14:paraId="1D538FD9" w14:textId="77777777" w:rsidR="00D528CF" w:rsidRPr="009F5643" w:rsidRDefault="00D528CF" w:rsidP="00271FE8">
      <w:pPr>
        <w:spacing w:after="0" w:line="240" w:lineRule="auto"/>
      </w:pPr>
      <w:r w:rsidRPr="009F56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F1BF" w14:textId="77777777" w:rsidR="00F0444B" w:rsidRPr="009F5643" w:rsidRDefault="00F0444B" w:rsidP="00BF32EA">
    <w:pPr>
      <w:pStyle w:val="Pta"/>
      <w:jc w:val="center"/>
    </w:pPr>
  </w:p>
  <w:p w14:paraId="5AB1EED9" w14:textId="77777777" w:rsidR="00F0444B" w:rsidRPr="009F5643" w:rsidRDefault="00F0444B">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0155826"/>
      <w:docPartObj>
        <w:docPartGallery w:val="Page Numbers (Bottom of Page)"/>
        <w:docPartUnique/>
      </w:docPartObj>
    </w:sdtPr>
    <w:sdtContent>
      <w:p w14:paraId="5BA93486" w14:textId="77777777" w:rsidR="00C843B4" w:rsidRPr="009F5643" w:rsidRDefault="00C843B4">
        <w:pPr>
          <w:pStyle w:val="Pta"/>
          <w:jc w:val="center"/>
        </w:pPr>
        <w:r w:rsidRPr="009F5643">
          <w:fldChar w:fldCharType="begin"/>
        </w:r>
        <w:r w:rsidRPr="009F5643">
          <w:instrText>PAGE   \* MERGEFORMAT</w:instrText>
        </w:r>
        <w:r w:rsidRPr="009F5643">
          <w:fldChar w:fldCharType="separate"/>
        </w:r>
        <w:r w:rsidRPr="009F5643">
          <w:t>2</w:t>
        </w:r>
        <w:r w:rsidRPr="009F5643">
          <w:fldChar w:fldCharType="end"/>
        </w:r>
      </w:p>
    </w:sdtContent>
  </w:sdt>
  <w:p w14:paraId="0550EB8C" w14:textId="77777777" w:rsidR="00C843B4" w:rsidRPr="009F5643" w:rsidRDefault="00C843B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570668"/>
      <w:docPartObj>
        <w:docPartGallery w:val="Page Numbers (Bottom of Page)"/>
        <w:docPartUnique/>
      </w:docPartObj>
    </w:sdtPr>
    <w:sdtContent>
      <w:p w14:paraId="37CF2FC8" w14:textId="77777777" w:rsidR="00BF32EA" w:rsidRPr="009F5643" w:rsidRDefault="00BF32EA">
        <w:pPr>
          <w:pStyle w:val="Pta"/>
          <w:jc w:val="center"/>
        </w:pPr>
        <w:r w:rsidRPr="009F5643">
          <w:fldChar w:fldCharType="begin"/>
        </w:r>
        <w:r w:rsidRPr="009F5643">
          <w:instrText>PAGE   \* MERGEFORMAT</w:instrText>
        </w:r>
        <w:r w:rsidRPr="009F5643">
          <w:fldChar w:fldCharType="separate"/>
        </w:r>
        <w:r w:rsidRPr="009F5643">
          <w:t>2</w:t>
        </w:r>
        <w:r w:rsidRPr="009F5643">
          <w:fldChar w:fldCharType="end"/>
        </w:r>
      </w:p>
    </w:sdtContent>
  </w:sdt>
  <w:p w14:paraId="2268E3ED" w14:textId="77777777" w:rsidR="00BF32EA" w:rsidRPr="009F5643" w:rsidRDefault="00BF32EA">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F3CBD" w14:textId="77777777" w:rsidR="00D528CF" w:rsidRPr="009F5643" w:rsidRDefault="00D528CF" w:rsidP="00271FE8">
      <w:pPr>
        <w:spacing w:after="0" w:line="240" w:lineRule="auto"/>
      </w:pPr>
      <w:r w:rsidRPr="009F5643">
        <w:separator/>
      </w:r>
    </w:p>
  </w:footnote>
  <w:footnote w:type="continuationSeparator" w:id="0">
    <w:p w14:paraId="4C15A0E9" w14:textId="77777777" w:rsidR="00D528CF" w:rsidRPr="009F5643" w:rsidRDefault="00D528CF" w:rsidP="00271FE8">
      <w:pPr>
        <w:spacing w:after="0" w:line="240" w:lineRule="auto"/>
      </w:pPr>
      <w:r w:rsidRPr="009F564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6852"/>
    <w:multiLevelType w:val="hybridMultilevel"/>
    <w:tmpl w:val="E55A3CB4"/>
    <w:lvl w:ilvl="0" w:tplc="47864EEA">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11215F2D"/>
    <w:multiLevelType w:val="hybridMultilevel"/>
    <w:tmpl w:val="9ABA6D7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131E2832"/>
    <w:multiLevelType w:val="hybridMultilevel"/>
    <w:tmpl w:val="939A0E0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137F22D5"/>
    <w:multiLevelType w:val="hybridMultilevel"/>
    <w:tmpl w:val="DFAAFED4"/>
    <w:lvl w:ilvl="0" w:tplc="09625C1E">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1BB774DE"/>
    <w:multiLevelType w:val="hybridMultilevel"/>
    <w:tmpl w:val="6C2C2D36"/>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1C7151A3"/>
    <w:multiLevelType w:val="hybridMultilevel"/>
    <w:tmpl w:val="62B072B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EC6545F"/>
    <w:multiLevelType w:val="hybridMultilevel"/>
    <w:tmpl w:val="6944F4B2"/>
    <w:lvl w:ilvl="0" w:tplc="BBB483B4">
      <w:start w:val="1"/>
      <w:numFmt w:val="decimal"/>
      <w:lvlText w:val="1.%1"/>
      <w:lvlJc w:val="center"/>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2A61176C"/>
    <w:multiLevelType w:val="multilevel"/>
    <w:tmpl w:val="041B0025"/>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8" w15:restartNumberingAfterBreak="0">
    <w:nsid w:val="2CD94215"/>
    <w:multiLevelType w:val="hybridMultilevel"/>
    <w:tmpl w:val="89C00704"/>
    <w:lvl w:ilvl="0" w:tplc="CA90B1D0">
      <w:start w:val="1"/>
      <w:numFmt w:val="decimal"/>
      <w:lvlText w:val="2.%1"/>
      <w:lvlJc w:val="left"/>
      <w:pPr>
        <w:ind w:left="717"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34846A2C"/>
    <w:multiLevelType w:val="hybridMultilevel"/>
    <w:tmpl w:val="D8D6150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5EA11B7"/>
    <w:multiLevelType w:val="hybridMultilevel"/>
    <w:tmpl w:val="2BF6EB10"/>
    <w:lvl w:ilvl="0" w:tplc="D1F64570">
      <w:start w:val="1"/>
      <w:numFmt w:val="decimal"/>
      <w:lvlText w:val="3.%1"/>
      <w:lvlJc w:val="left"/>
      <w:pPr>
        <w:ind w:left="1779" w:hanging="360"/>
      </w:pPr>
      <w:rPr>
        <w:rFonts w:hint="default"/>
      </w:rPr>
    </w:lvl>
    <w:lvl w:ilvl="1" w:tplc="041B0019" w:tentative="1">
      <w:start w:val="1"/>
      <w:numFmt w:val="lowerLetter"/>
      <w:lvlText w:val="%2."/>
      <w:lvlJc w:val="left"/>
      <w:pPr>
        <w:ind w:left="2499" w:hanging="360"/>
      </w:pPr>
    </w:lvl>
    <w:lvl w:ilvl="2" w:tplc="041B001B" w:tentative="1">
      <w:start w:val="1"/>
      <w:numFmt w:val="lowerRoman"/>
      <w:lvlText w:val="%3."/>
      <w:lvlJc w:val="right"/>
      <w:pPr>
        <w:ind w:left="3219" w:hanging="180"/>
      </w:pPr>
    </w:lvl>
    <w:lvl w:ilvl="3" w:tplc="041B000F" w:tentative="1">
      <w:start w:val="1"/>
      <w:numFmt w:val="decimal"/>
      <w:lvlText w:val="%4."/>
      <w:lvlJc w:val="left"/>
      <w:pPr>
        <w:ind w:left="3939" w:hanging="360"/>
      </w:pPr>
    </w:lvl>
    <w:lvl w:ilvl="4" w:tplc="041B0019" w:tentative="1">
      <w:start w:val="1"/>
      <w:numFmt w:val="lowerLetter"/>
      <w:lvlText w:val="%5."/>
      <w:lvlJc w:val="left"/>
      <w:pPr>
        <w:ind w:left="4659" w:hanging="360"/>
      </w:pPr>
    </w:lvl>
    <w:lvl w:ilvl="5" w:tplc="041B001B" w:tentative="1">
      <w:start w:val="1"/>
      <w:numFmt w:val="lowerRoman"/>
      <w:lvlText w:val="%6."/>
      <w:lvlJc w:val="right"/>
      <w:pPr>
        <w:ind w:left="5379" w:hanging="180"/>
      </w:pPr>
    </w:lvl>
    <w:lvl w:ilvl="6" w:tplc="041B000F" w:tentative="1">
      <w:start w:val="1"/>
      <w:numFmt w:val="decimal"/>
      <w:lvlText w:val="%7."/>
      <w:lvlJc w:val="left"/>
      <w:pPr>
        <w:ind w:left="6099" w:hanging="360"/>
      </w:pPr>
    </w:lvl>
    <w:lvl w:ilvl="7" w:tplc="041B0019" w:tentative="1">
      <w:start w:val="1"/>
      <w:numFmt w:val="lowerLetter"/>
      <w:lvlText w:val="%8."/>
      <w:lvlJc w:val="left"/>
      <w:pPr>
        <w:ind w:left="6819" w:hanging="360"/>
      </w:pPr>
    </w:lvl>
    <w:lvl w:ilvl="8" w:tplc="041B001B" w:tentative="1">
      <w:start w:val="1"/>
      <w:numFmt w:val="lowerRoman"/>
      <w:lvlText w:val="%9."/>
      <w:lvlJc w:val="right"/>
      <w:pPr>
        <w:ind w:left="7539" w:hanging="180"/>
      </w:pPr>
    </w:lvl>
  </w:abstractNum>
  <w:abstractNum w:abstractNumId="11" w15:restartNumberingAfterBreak="0">
    <w:nsid w:val="36C57199"/>
    <w:multiLevelType w:val="hybridMultilevel"/>
    <w:tmpl w:val="7CFE907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3ADC43FE"/>
    <w:multiLevelType w:val="multilevel"/>
    <w:tmpl w:val="4738B4C0"/>
    <w:lvl w:ilvl="0">
      <w:start w:val="1"/>
      <w:numFmt w:val="decimal"/>
      <w:lvlText w:val="%1"/>
      <w:lvlJc w:val="left"/>
      <w:pPr>
        <w:ind w:left="284" w:hanging="284"/>
      </w:pPr>
      <w:rPr>
        <w:rFonts w:hint="default"/>
      </w:rPr>
    </w:lvl>
    <w:lvl w:ilvl="1">
      <w:start w:val="1"/>
      <w:numFmt w:val="lowerLetter"/>
      <w:lvlText w:val="%2."/>
      <w:lvlJc w:val="left"/>
      <w:pPr>
        <w:ind w:left="284" w:hanging="284"/>
      </w:pPr>
      <w:rPr>
        <w:rFonts w:hint="default"/>
      </w:rPr>
    </w:lvl>
    <w:lvl w:ilvl="2">
      <w:start w:val="1"/>
      <w:numFmt w:val="lowerRoman"/>
      <w:lvlText w:val="%3."/>
      <w:lvlJc w:val="right"/>
      <w:pPr>
        <w:ind w:left="284" w:hanging="284"/>
      </w:pPr>
      <w:rPr>
        <w:rFonts w:hint="default"/>
      </w:rPr>
    </w:lvl>
    <w:lvl w:ilvl="3">
      <w:start w:val="1"/>
      <w:numFmt w:val="decimal"/>
      <w:lvlText w:val="%4."/>
      <w:lvlJc w:val="left"/>
      <w:pPr>
        <w:ind w:left="284" w:hanging="284"/>
      </w:pPr>
      <w:rPr>
        <w:rFonts w:hint="default"/>
      </w:rPr>
    </w:lvl>
    <w:lvl w:ilvl="4">
      <w:start w:val="1"/>
      <w:numFmt w:val="lowerLetter"/>
      <w:lvlText w:val="%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3" w15:restartNumberingAfterBreak="0">
    <w:nsid w:val="3C043639"/>
    <w:multiLevelType w:val="hybridMultilevel"/>
    <w:tmpl w:val="DC5A089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3F2C34DD"/>
    <w:multiLevelType w:val="hybridMultilevel"/>
    <w:tmpl w:val="24D2F0BA"/>
    <w:lvl w:ilvl="0" w:tplc="D6D8D3BC">
      <w:start w:val="1"/>
      <w:numFmt w:val="decimal"/>
      <w:lvlText w:val="%1."/>
      <w:lvlJc w:val="left"/>
      <w:pPr>
        <w:ind w:left="720" w:hanging="360"/>
      </w:pPr>
      <w:rPr>
        <w:rFonts w:cs="Times New Roman"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44FB12A4"/>
    <w:multiLevelType w:val="hybridMultilevel"/>
    <w:tmpl w:val="5838B016"/>
    <w:lvl w:ilvl="0" w:tplc="DCD09624">
      <w:start w:val="1"/>
      <w:numFmt w:val="decimal"/>
      <w:lvlText w:val="%1."/>
      <w:lvlJc w:val="left"/>
      <w:pPr>
        <w:ind w:left="644" w:hanging="360"/>
      </w:pPr>
      <w:rPr>
        <w:rFonts w:hint="default"/>
      </w:rPr>
    </w:lvl>
    <w:lvl w:ilvl="1" w:tplc="041B0019" w:tentative="1">
      <w:start w:val="1"/>
      <w:numFmt w:val="lowerLetter"/>
      <w:lvlText w:val="%2."/>
      <w:lvlJc w:val="left"/>
      <w:pPr>
        <w:ind w:left="1364" w:hanging="360"/>
      </w:pPr>
    </w:lvl>
    <w:lvl w:ilvl="2" w:tplc="041B001B" w:tentative="1">
      <w:start w:val="1"/>
      <w:numFmt w:val="lowerRoman"/>
      <w:lvlText w:val="%3."/>
      <w:lvlJc w:val="right"/>
      <w:pPr>
        <w:ind w:left="2084" w:hanging="180"/>
      </w:pPr>
    </w:lvl>
    <w:lvl w:ilvl="3" w:tplc="041B000F" w:tentative="1">
      <w:start w:val="1"/>
      <w:numFmt w:val="decimal"/>
      <w:lvlText w:val="%4."/>
      <w:lvlJc w:val="left"/>
      <w:pPr>
        <w:ind w:left="2804" w:hanging="360"/>
      </w:pPr>
    </w:lvl>
    <w:lvl w:ilvl="4" w:tplc="041B0019" w:tentative="1">
      <w:start w:val="1"/>
      <w:numFmt w:val="lowerLetter"/>
      <w:lvlText w:val="%5."/>
      <w:lvlJc w:val="left"/>
      <w:pPr>
        <w:ind w:left="3524" w:hanging="360"/>
      </w:pPr>
    </w:lvl>
    <w:lvl w:ilvl="5" w:tplc="041B001B" w:tentative="1">
      <w:start w:val="1"/>
      <w:numFmt w:val="lowerRoman"/>
      <w:lvlText w:val="%6."/>
      <w:lvlJc w:val="right"/>
      <w:pPr>
        <w:ind w:left="4244" w:hanging="180"/>
      </w:pPr>
    </w:lvl>
    <w:lvl w:ilvl="6" w:tplc="041B000F" w:tentative="1">
      <w:start w:val="1"/>
      <w:numFmt w:val="decimal"/>
      <w:lvlText w:val="%7."/>
      <w:lvlJc w:val="left"/>
      <w:pPr>
        <w:ind w:left="4964" w:hanging="360"/>
      </w:pPr>
    </w:lvl>
    <w:lvl w:ilvl="7" w:tplc="041B0019" w:tentative="1">
      <w:start w:val="1"/>
      <w:numFmt w:val="lowerLetter"/>
      <w:lvlText w:val="%8."/>
      <w:lvlJc w:val="left"/>
      <w:pPr>
        <w:ind w:left="5684" w:hanging="360"/>
      </w:pPr>
    </w:lvl>
    <w:lvl w:ilvl="8" w:tplc="041B001B" w:tentative="1">
      <w:start w:val="1"/>
      <w:numFmt w:val="lowerRoman"/>
      <w:lvlText w:val="%9."/>
      <w:lvlJc w:val="right"/>
      <w:pPr>
        <w:ind w:left="6404" w:hanging="180"/>
      </w:pPr>
    </w:lvl>
  </w:abstractNum>
  <w:abstractNum w:abstractNumId="16" w15:restartNumberingAfterBreak="0">
    <w:nsid w:val="49557A44"/>
    <w:multiLevelType w:val="hybridMultilevel"/>
    <w:tmpl w:val="0D3051E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4E3D3A72"/>
    <w:multiLevelType w:val="hybridMultilevel"/>
    <w:tmpl w:val="06E266FC"/>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8" w15:restartNumberingAfterBreak="0">
    <w:nsid w:val="52316038"/>
    <w:multiLevelType w:val="hybridMultilevel"/>
    <w:tmpl w:val="401015A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9" w15:restartNumberingAfterBreak="0">
    <w:nsid w:val="55764692"/>
    <w:multiLevelType w:val="hybridMultilevel"/>
    <w:tmpl w:val="1CDEB2C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66FF1BE2"/>
    <w:multiLevelType w:val="hybridMultilevel"/>
    <w:tmpl w:val="93B6372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68A4252F"/>
    <w:multiLevelType w:val="hybridMultilevel"/>
    <w:tmpl w:val="D8B2B444"/>
    <w:lvl w:ilvl="0" w:tplc="67769DAE">
      <w:start w:val="1"/>
      <w:numFmt w:val="decimal"/>
      <w:lvlText w:val="1.%1"/>
      <w:lvlJc w:val="left"/>
      <w:pPr>
        <w:ind w:left="717"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6A5A5B7A"/>
    <w:multiLevelType w:val="hybridMultilevel"/>
    <w:tmpl w:val="02664BD6"/>
    <w:lvl w:ilvl="0" w:tplc="A1303DD0">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3" w15:restartNumberingAfterBreak="0">
    <w:nsid w:val="704132F6"/>
    <w:multiLevelType w:val="hybridMultilevel"/>
    <w:tmpl w:val="6CF8040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4" w15:restartNumberingAfterBreak="0">
    <w:nsid w:val="729A58A1"/>
    <w:multiLevelType w:val="hybridMultilevel"/>
    <w:tmpl w:val="B1CEC8F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783276FB"/>
    <w:multiLevelType w:val="hybridMultilevel"/>
    <w:tmpl w:val="8D3CE2A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091195969">
    <w:abstractNumId w:val="19"/>
  </w:num>
  <w:num w:numId="2" w16cid:durableId="1898004813">
    <w:abstractNumId w:val="17"/>
  </w:num>
  <w:num w:numId="3" w16cid:durableId="856575873">
    <w:abstractNumId w:val="22"/>
  </w:num>
  <w:num w:numId="4" w16cid:durableId="97877410">
    <w:abstractNumId w:val="21"/>
  </w:num>
  <w:num w:numId="5" w16cid:durableId="1715696285">
    <w:abstractNumId w:val="5"/>
  </w:num>
  <w:num w:numId="6" w16cid:durableId="398551815">
    <w:abstractNumId w:val="10"/>
  </w:num>
  <w:num w:numId="7" w16cid:durableId="1637024939">
    <w:abstractNumId w:val="16"/>
  </w:num>
  <w:num w:numId="8" w16cid:durableId="1391343806">
    <w:abstractNumId w:val="8"/>
  </w:num>
  <w:num w:numId="9" w16cid:durableId="1364357378">
    <w:abstractNumId w:val="4"/>
  </w:num>
  <w:num w:numId="10" w16cid:durableId="1428454655">
    <w:abstractNumId w:val="18"/>
  </w:num>
  <w:num w:numId="11" w16cid:durableId="871722991">
    <w:abstractNumId w:val="15"/>
  </w:num>
  <w:num w:numId="12" w16cid:durableId="405079174">
    <w:abstractNumId w:val="23"/>
  </w:num>
  <w:num w:numId="13" w16cid:durableId="1245846613">
    <w:abstractNumId w:val="0"/>
  </w:num>
  <w:num w:numId="14" w16cid:durableId="1588689389">
    <w:abstractNumId w:val="1"/>
  </w:num>
  <w:num w:numId="15" w16cid:durableId="66267525">
    <w:abstractNumId w:val="2"/>
  </w:num>
  <w:num w:numId="16" w16cid:durableId="1617523403">
    <w:abstractNumId w:val="11"/>
  </w:num>
  <w:num w:numId="17" w16cid:durableId="1197112871">
    <w:abstractNumId w:val="14"/>
  </w:num>
  <w:num w:numId="18" w16cid:durableId="984629900">
    <w:abstractNumId w:val="12"/>
  </w:num>
  <w:num w:numId="19" w16cid:durableId="755327366">
    <w:abstractNumId w:val="7"/>
  </w:num>
  <w:num w:numId="20" w16cid:durableId="503319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21130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14741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60796413">
    <w:abstractNumId w:val="6"/>
  </w:num>
  <w:num w:numId="24" w16cid:durableId="1538741096">
    <w:abstractNumId w:val="3"/>
  </w:num>
  <w:num w:numId="25" w16cid:durableId="20784882">
    <w:abstractNumId w:val="13"/>
  </w:num>
  <w:num w:numId="26" w16cid:durableId="1495104509">
    <w:abstractNumId w:val="20"/>
  </w:num>
  <w:num w:numId="27" w16cid:durableId="1128276858">
    <w:abstractNumId w:val="9"/>
  </w:num>
  <w:num w:numId="28" w16cid:durableId="1263227221">
    <w:abstractNumId w:val="25"/>
  </w:num>
  <w:num w:numId="29" w16cid:durableId="15887343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3E"/>
    <w:rsid w:val="0000055C"/>
    <w:rsid w:val="00000F31"/>
    <w:rsid w:val="000035CC"/>
    <w:rsid w:val="00004C90"/>
    <w:rsid w:val="000057A6"/>
    <w:rsid w:val="0000739A"/>
    <w:rsid w:val="00007A44"/>
    <w:rsid w:val="0001137A"/>
    <w:rsid w:val="00012190"/>
    <w:rsid w:val="00014E7B"/>
    <w:rsid w:val="00016D34"/>
    <w:rsid w:val="000209D0"/>
    <w:rsid w:val="000216C6"/>
    <w:rsid w:val="0002476B"/>
    <w:rsid w:val="0002774A"/>
    <w:rsid w:val="00030638"/>
    <w:rsid w:val="00031002"/>
    <w:rsid w:val="00031B3E"/>
    <w:rsid w:val="0003259C"/>
    <w:rsid w:val="00043214"/>
    <w:rsid w:val="00043D0E"/>
    <w:rsid w:val="000461E2"/>
    <w:rsid w:val="000461FD"/>
    <w:rsid w:val="0004658C"/>
    <w:rsid w:val="00052A21"/>
    <w:rsid w:val="00053C33"/>
    <w:rsid w:val="00053EF7"/>
    <w:rsid w:val="00055C76"/>
    <w:rsid w:val="0006028D"/>
    <w:rsid w:val="00060BC3"/>
    <w:rsid w:val="00062D46"/>
    <w:rsid w:val="000636DD"/>
    <w:rsid w:val="00064633"/>
    <w:rsid w:val="0007239A"/>
    <w:rsid w:val="000741A9"/>
    <w:rsid w:val="00074A65"/>
    <w:rsid w:val="00077020"/>
    <w:rsid w:val="000825E5"/>
    <w:rsid w:val="000833AF"/>
    <w:rsid w:val="000848D1"/>
    <w:rsid w:val="00092E19"/>
    <w:rsid w:val="00095225"/>
    <w:rsid w:val="000A0FE6"/>
    <w:rsid w:val="000A2E98"/>
    <w:rsid w:val="000A51E1"/>
    <w:rsid w:val="000A5223"/>
    <w:rsid w:val="000B0C4B"/>
    <w:rsid w:val="000B0F4A"/>
    <w:rsid w:val="000B13F8"/>
    <w:rsid w:val="000B379E"/>
    <w:rsid w:val="000B55AA"/>
    <w:rsid w:val="000B6E85"/>
    <w:rsid w:val="000C0B82"/>
    <w:rsid w:val="000C2373"/>
    <w:rsid w:val="000C7160"/>
    <w:rsid w:val="000D28E8"/>
    <w:rsid w:val="000D7770"/>
    <w:rsid w:val="000E0803"/>
    <w:rsid w:val="000E2632"/>
    <w:rsid w:val="000E3A66"/>
    <w:rsid w:val="000E67A8"/>
    <w:rsid w:val="000E7645"/>
    <w:rsid w:val="000F0B16"/>
    <w:rsid w:val="000F16F5"/>
    <w:rsid w:val="000F1E2A"/>
    <w:rsid w:val="000F39C3"/>
    <w:rsid w:val="000F4504"/>
    <w:rsid w:val="000F4B12"/>
    <w:rsid w:val="00101678"/>
    <w:rsid w:val="00101BA2"/>
    <w:rsid w:val="0010387C"/>
    <w:rsid w:val="001041E8"/>
    <w:rsid w:val="00104EF1"/>
    <w:rsid w:val="00105489"/>
    <w:rsid w:val="001065AB"/>
    <w:rsid w:val="00115F2D"/>
    <w:rsid w:val="00116971"/>
    <w:rsid w:val="00122313"/>
    <w:rsid w:val="00123166"/>
    <w:rsid w:val="00127833"/>
    <w:rsid w:val="001279E8"/>
    <w:rsid w:val="00130458"/>
    <w:rsid w:val="00133D5F"/>
    <w:rsid w:val="00135D19"/>
    <w:rsid w:val="001360C3"/>
    <w:rsid w:val="00136529"/>
    <w:rsid w:val="00140334"/>
    <w:rsid w:val="00140E5C"/>
    <w:rsid w:val="0014434A"/>
    <w:rsid w:val="00150FB7"/>
    <w:rsid w:val="00151CEC"/>
    <w:rsid w:val="001529F2"/>
    <w:rsid w:val="00152CB1"/>
    <w:rsid w:val="0015375F"/>
    <w:rsid w:val="001570C2"/>
    <w:rsid w:val="001628DB"/>
    <w:rsid w:val="001650EA"/>
    <w:rsid w:val="00166FDB"/>
    <w:rsid w:val="0017080D"/>
    <w:rsid w:val="0017186B"/>
    <w:rsid w:val="0017323E"/>
    <w:rsid w:val="001773D8"/>
    <w:rsid w:val="001774FC"/>
    <w:rsid w:val="00185FE8"/>
    <w:rsid w:val="00191DD4"/>
    <w:rsid w:val="00193ACD"/>
    <w:rsid w:val="001A0903"/>
    <w:rsid w:val="001A093D"/>
    <w:rsid w:val="001A1C00"/>
    <w:rsid w:val="001A1CDC"/>
    <w:rsid w:val="001A205C"/>
    <w:rsid w:val="001A2885"/>
    <w:rsid w:val="001A5D6B"/>
    <w:rsid w:val="001B00FF"/>
    <w:rsid w:val="001B1957"/>
    <w:rsid w:val="001B32CE"/>
    <w:rsid w:val="001B34BE"/>
    <w:rsid w:val="001B40D7"/>
    <w:rsid w:val="001B535A"/>
    <w:rsid w:val="001C00C9"/>
    <w:rsid w:val="001C18A4"/>
    <w:rsid w:val="001C3E3B"/>
    <w:rsid w:val="001C50FD"/>
    <w:rsid w:val="001C58FA"/>
    <w:rsid w:val="001C6AAC"/>
    <w:rsid w:val="001C7227"/>
    <w:rsid w:val="001D4A60"/>
    <w:rsid w:val="001D75C2"/>
    <w:rsid w:val="001D7F09"/>
    <w:rsid w:val="001E0A03"/>
    <w:rsid w:val="001E19C4"/>
    <w:rsid w:val="001E4BF2"/>
    <w:rsid w:val="001E6847"/>
    <w:rsid w:val="001F1183"/>
    <w:rsid w:val="001F22F1"/>
    <w:rsid w:val="001F31ED"/>
    <w:rsid w:val="001F31FF"/>
    <w:rsid w:val="001F418F"/>
    <w:rsid w:val="001F5766"/>
    <w:rsid w:val="002072B9"/>
    <w:rsid w:val="00207C45"/>
    <w:rsid w:val="002112BC"/>
    <w:rsid w:val="0021271E"/>
    <w:rsid w:val="00212EA5"/>
    <w:rsid w:val="002130BE"/>
    <w:rsid w:val="0021752F"/>
    <w:rsid w:val="00222BC9"/>
    <w:rsid w:val="002250AE"/>
    <w:rsid w:val="00225127"/>
    <w:rsid w:val="0022796B"/>
    <w:rsid w:val="00235F94"/>
    <w:rsid w:val="00237562"/>
    <w:rsid w:val="0024198D"/>
    <w:rsid w:val="0024361B"/>
    <w:rsid w:val="00244B92"/>
    <w:rsid w:val="00245FE5"/>
    <w:rsid w:val="00246C54"/>
    <w:rsid w:val="00250768"/>
    <w:rsid w:val="00254482"/>
    <w:rsid w:val="00260FF2"/>
    <w:rsid w:val="00263A75"/>
    <w:rsid w:val="002648A4"/>
    <w:rsid w:val="00267A33"/>
    <w:rsid w:val="00267F0C"/>
    <w:rsid w:val="0027191B"/>
    <w:rsid w:val="00271FE8"/>
    <w:rsid w:val="0027211E"/>
    <w:rsid w:val="002724EF"/>
    <w:rsid w:val="002777DD"/>
    <w:rsid w:val="002843F3"/>
    <w:rsid w:val="00286F73"/>
    <w:rsid w:val="002919BD"/>
    <w:rsid w:val="002923AC"/>
    <w:rsid w:val="00292772"/>
    <w:rsid w:val="002A2C7F"/>
    <w:rsid w:val="002A403A"/>
    <w:rsid w:val="002B0042"/>
    <w:rsid w:val="002B12E4"/>
    <w:rsid w:val="002B5C1C"/>
    <w:rsid w:val="002C49B7"/>
    <w:rsid w:val="002C575D"/>
    <w:rsid w:val="002C7A7B"/>
    <w:rsid w:val="002E7930"/>
    <w:rsid w:val="002F11E1"/>
    <w:rsid w:val="002F1D13"/>
    <w:rsid w:val="002F6722"/>
    <w:rsid w:val="002F73EF"/>
    <w:rsid w:val="00302E6E"/>
    <w:rsid w:val="00303C13"/>
    <w:rsid w:val="00304B9E"/>
    <w:rsid w:val="00306D55"/>
    <w:rsid w:val="0031417B"/>
    <w:rsid w:val="0031566A"/>
    <w:rsid w:val="00315880"/>
    <w:rsid w:val="00320FFF"/>
    <w:rsid w:val="00321D2C"/>
    <w:rsid w:val="003236A3"/>
    <w:rsid w:val="00331104"/>
    <w:rsid w:val="00333608"/>
    <w:rsid w:val="00335DB9"/>
    <w:rsid w:val="00335E8A"/>
    <w:rsid w:val="0033656E"/>
    <w:rsid w:val="003410B1"/>
    <w:rsid w:val="00341496"/>
    <w:rsid w:val="0034466A"/>
    <w:rsid w:val="00346158"/>
    <w:rsid w:val="003468B6"/>
    <w:rsid w:val="00350C86"/>
    <w:rsid w:val="00350F8C"/>
    <w:rsid w:val="00353C4F"/>
    <w:rsid w:val="00354EB4"/>
    <w:rsid w:val="00361BA9"/>
    <w:rsid w:val="00363413"/>
    <w:rsid w:val="003645CC"/>
    <w:rsid w:val="003647DD"/>
    <w:rsid w:val="0036515E"/>
    <w:rsid w:val="00370B32"/>
    <w:rsid w:val="00371A3B"/>
    <w:rsid w:val="0037243A"/>
    <w:rsid w:val="00372582"/>
    <w:rsid w:val="00373E9A"/>
    <w:rsid w:val="00373EC3"/>
    <w:rsid w:val="0037515B"/>
    <w:rsid w:val="00375710"/>
    <w:rsid w:val="00386663"/>
    <w:rsid w:val="00387FD2"/>
    <w:rsid w:val="00391072"/>
    <w:rsid w:val="00391CBB"/>
    <w:rsid w:val="00393A44"/>
    <w:rsid w:val="00393C03"/>
    <w:rsid w:val="003A17F2"/>
    <w:rsid w:val="003A1B96"/>
    <w:rsid w:val="003A2D1C"/>
    <w:rsid w:val="003A52FF"/>
    <w:rsid w:val="003A548B"/>
    <w:rsid w:val="003A6F15"/>
    <w:rsid w:val="003B4717"/>
    <w:rsid w:val="003C081C"/>
    <w:rsid w:val="003C1415"/>
    <w:rsid w:val="003C59F6"/>
    <w:rsid w:val="003C7C84"/>
    <w:rsid w:val="003D1AB7"/>
    <w:rsid w:val="003D1FDC"/>
    <w:rsid w:val="003D2828"/>
    <w:rsid w:val="003D2E02"/>
    <w:rsid w:val="003D4B43"/>
    <w:rsid w:val="003D53D3"/>
    <w:rsid w:val="003D63F2"/>
    <w:rsid w:val="003E074D"/>
    <w:rsid w:val="003E2F3A"/>
    <w:rsid w:val="003E65EA"/>
    <w:rsid w:val="003F08E7"/>
    <w:rsid w:val="003F113A"/>
    <w:rsid w:val="003F1E8E"/>
    <w:rsid w:val="003F2A92"/>
    <w:rsid w:val="003F3B39"/>
    <w:rsid w:val="003F563D"/>
    <w:rsid w:val="003F5CC5"/>
    <w:rsid w:val="003F63EB"/>
    <w:rsid w:val="003F6BB9"/>
    <w:rsid w:val="004032A2"/>
    <w:rsid w:val="00407E31"/>
    <w:rsid w:val="0041128B"/>
    <w:rsid w:val="0041333F"/>
    <w:rsid w:val="00415047"/>
    <w:rsid w:val="004150CE"/>
    <w:rsid w:val="004159CC"/>
    <w:rsid w:val="004167E6"/>
    <w:rsid w:val="00423B2F"/>
    <w:rsid w:val="00424C9E"/>
    <w:rsid w:val="004253DB"/>
    <w:rsid w:val="0042722C"/>
    <w:rsid w:val="00427E35"/>
    <w:rsid w:val="00432912"/>
    <w:rsid w:val="00434601"/>
    <w:rsid w:val="0044077B"/>
    <w:rsid w:val="00442A18"/>
    <w:rsid w:val="00443A5C"/>
    <w:rsid w:val="00443DD8"/>
    <w:rsid w:val="00443FC6"/>
    <w:rsid w:val="00444B20"/>
    <w:rsid w:val="004454D2"/>
    <w:rsid w:val="00447180"/>
    <w:rsid w:val="00447372"/>
    <w:rsid w:val="00450F74"/>
    <w:rsid w:val="004534C6"/>
    <w:rsid w:val="00460E6D"/>
    <w:rsid w:val="004610AD"/>
    <w:rsid w:val="00461662"/>
    <w:rsid w:val="00470252"/>
    <w:rsid w:val="00476C63"/>
    <w:rsid w:val="00477384"/>
    <w:rsid w:val="00477F12"/>
    <w:rsid w:val="004804AA"/>
    <w:rsid w:val="00481451"/>
    <w:rsid w:val="004866EA"/>
    <w:rsid w:val="00491FEF"/>
    <w:rsid w:val="00495685"/>
    <w:rsid w:val="004A0468"/>
    <w:rsid w:val="004A14CD"/>
    <w:rsid w:val="004A393D"/>
    <w:rsid w:val="004A667C"/>
    <w:rsid w:val="004A6909"/>
    <w:rsid w:val="004B1A71"/>
    <w:rsid w:val="004B1D38"/>
    <w:rsid w:val="004B3578"/>
    <w:rsid w:val="004B4948"/>
    <w:rsid w:val="004B7A78"/>
    <w:rsid w:val="004B7D51"/>
    <w:rsid w:val="004C2372"/>
    <w:rsid w:val="004C39AE"/>
    <w:rsid w:val="004C759C"/>
    <w:rsid w:val="004D2EA2"/>
    <w:rsid w:val="004D52BE"/>
    <w:rsid w:val="004D5EE1"/>
    <w:rsid w:val="004E1839"/>
    <w:rsid w:val="004E1B8B"/>
    <w:rsid w:val="004E2278"/>
    <w:rsid w:val="004E3690"/>
    <w:rsid w:val="004F046F"/>
    <w:rsid w:val="004F04F1"/>
    <w:rsid w:val="004F1181"/>
    <w:rsid w:val="004F22E8"/>
    <w:rsid w:val="004F25FA"/>
    <w:rsid w:val="004F35E4"/>
    <w:rsid w:val="004F3C45"/>
    <w:rsid w:val="004F672F"/>
    <w:rsid w:val="00501047"/>
    <w:rsid w:val="0050191A"/>
    <w:rsid w:val="005042E0"/>
    <w:rsid w:val="00505C51"/>
    <w:rsid w:val="00506DB0"/>
    <w:rsid w:val="00506F55"/>
    <w:rsid w:val="0051137F"/>
    <w:rsid w:val="00514F23"/>
    <w:rsid w:val="005170E8"/>
    <w:rsid w:val="00521F8E"/>
    <w:rsid w:val="005229EA"/>
    <w:rsid w:val="00524A3B"/>
    <w:rsid w:val="00525272"/>
    <w:rsid w:val="0053107B"/>
    <w:rsid w:val="00534171"/>
    <w:rsid w:val="005355C0"/>
    <w:rsid w:val="0054209F"/>
    <w:rsid w:val="00542F54"/>
    <w:rsid w:val="005516A3"/>
    <w:rsid w:val="00552C11"/>
    <w:rsid w:val="005531B5"/>
    <w:rsid w:val="00554C25"/>
    <w:rsid w:val="0055562E"/>
    <w:rsid w:val="005574AF"/>
    <w:rsid w:val="00560802"/>
    <w:rsid w:val="00572287"/>
    <w:rsid w:val="005732D5"/>
    <w:rsid w:val="005761F6"/>
    <w:rsid w:val="00577350"/>
    <w:rsid w:val="00577F68"/>
    <w:rsid w:val="00580149"/>
    <w:rsid w:val="00580D63"/>
    <w:rsid w:val="005822B5"/>
    <w:rsid w:val="00584B9E"/>
    <w:rsid w:val="0059301D"/>
    <w:rsid w:val="005932E5"/>
    <w:rsid w:val="005937E7"/>
    <w:rsid w:val="0059469E"/>
    <w:rsid w:val="00594EDA"/>
    <w:rsid w:val="005A25D5"/>
    <w:rsid w:val="005A33C1"/>
    <w:rsid w:val="005A37B5"/>
    <w:rsid w:val="005A510E"/>
    <w:rsid w:val="005A6603"/>
    <w:rsid w:val="005B1368"/>
    <w:rsid w:val="005B147C"/>
    <w:rsid w:val="005B1567"/>
    <w:rsid w:val="005B38A2"/>
    <w:rsid w:val="005B6899"/>
    <w:rsid w:val="005B728E"/>
    <w:rsid w:val="005C277D"/>
    <w:rsid w:val="005D5691"/>
    <w:rsid w:val="005D5C5C"/>
    <w:rsid w:val="005D64B3"/>
    <w:rsid w:val="005D6AC8"/>
    <w:rsid w:val="005E0817"/>
    <w:rsid w:val="005E08FB"/>
    <w:rsid w:val="005E6598"/>
    <w:rsid w:val="005F3E5D"/>
    <w:rsid w:val="005F4CB9"/>
    <w:rsid w:val="005F6AAA"/>
    <w:rsid w:val="006004C3"/>
    <w:rsid w:val="00601674"/>
    <w:rsid w:val="006024CD"/>
    <w:rsid w:val="006047FA"/>
    <w:rsid w:val="00605E05"/>
    <w:rsid w:val="006102FC"/>
    <w:rsid w:val="00610EC6"/>
    <w:rsid w:val="00611D43"/>
    <w:rsid w:val="00612763"/>
    <w:rsid w:val="006128D2"/>
    <w:rsid w:val="00612AB3"/>
    <w:rsid w:val="00613D33"/>
    <w:rsid w:val="00617D47"/>
    <w:rsid w:val="00620EC9"/>
    <w:rsid w:val="0062130C"/>
    <w:rsid w:val="00622483"/>
    <w:rsid w:val="00623B22"/>
    <w:rsid w:val="0062616A"/>
    <w:rsid w:val="006276E9"/>
    <w:rsid w:val="00632155"/>
    <w:rsid w:val="006330CB"/>
    <w:rsid w:val="00633DAC"/>
    <w:rsid w:val="0063598B"/>
    <w:rsid w:val="00635E69"/>
    <w:rsid w:val="006361F3"/>
    <w:rsid w:val="00636B24"/>
    <w:rsid w:val="00637089"/>
    <w:rsid w:val="00640724"/>
    <w:rsid w:val="00642AA4"/>
    <w:rsid w:val="006437E6"/>
    <w:rsid w:val="006444FF"/>
    <w:rsid w:val="00644A87"/>
    <w:rsid w:val="00644B7B"/>
    <w:rsid w:val="00644DF4"/>
    <w:rsid w:val="00645549"/>
    <w:rsid w:val="00650245"/>
    <w:rsid w:val="00650F4A"/>
    <w:rsid w:val="0065513D"/>
    <w:rsid w:val="00662813"/>
    <w:rsid w:val="0066285F"/>
    <w:rsid w:val="00665D25"/>
    <w:rsid w:val="00671146"/>
    <w:rsid w:val="0067707A"/>
    <w:rsid w:val="0068162F"/>
    <w:rsid w:val="00683B27"/>
    <w:rsid w:val="0068453A"/>
    <w:rsid w:val="006853AA"/>
    <w:rsid w:val="00685FEE"/>
    <w:rsid w:val="00691B08"/>
    <w:rsid w:val="00693F26"/>
    <w:rsid w:val="0069605F"/>
    <w:rsid w:val="006965B9"/>
    <w:rsid w:val="00697918"/>
    <w:rsid w:val="006A020C"/>
    <w:rsid w:val="006A59DA"/>
    <w:rsid w:val="006A6C25"/>
    <w:rsid w:val="006B037E"/>
    <w:rsid w:val="006C0E40"/>
    <w:rsid w:val="006C133C"/>
    <w:rsid w:val="006C421A"/>
    <w:rsid w:val="006C4904"/>
    <w:rsid w:val="006C6DCB"/>
    <w:rsid w:val="006D3648"/>
    <w:rsid w:val="006D3AB5"/>
    <w:rsid w:val="006D3F50"/>
    <w:rsid w:val="006D7D0C"/>
    <w:rsid w:val="006F08B7"/>
    <w:rsid w:val="006F1BDB"/>
    <w:rsid w:val="006F1DE1"/>
    <w:rsid w:val="006F23F6"/>
    <w:rsid w:val="006F2840"/>
    <w:rsid w:val="006F67B1"/>
    <w:rsid w:val="00700996"/>
    <w:rsid w:val="00700DF2"/>
    <w:rsid w:val="007026DC"/>
    <w:rsid w:val="00704A05"/>
    <w:rsid w:val="00705D20"/>
    <w:rsid w:val="00706404"/>
    <w:rsid w:val="0070657E"/>
    <w:rsid w:val="007118C4"/>
    <w:rsid w:val="00711BD1"/>
    <w:rsid w:val="0071374D"/>
    <w:rsid w:val="00716695"/>
    <w:rsid w:val="00716AED"/>
    <w:rsid w:val="0071712B"/>
    <w:rsid w:val="007205E8"/>
    <w:rsid w:val="0072090C"/>
    <w:rsid w:val="00721216"/>
    <w:rsid w:val="00721EF6"/>
    <w:rsid w:val="00722BC0"/>
    <w:rsid w:val="0072386D"/>
    <w:rsid w:val="007239EE"/>
    <w:rsid w:val="007247B8"/>
    <w:rsid w:val="00724BDD"/>
    <w:rsid w:val="0073038C"/>
    <w:rsid w:val="00733FBA"/>
    <w:rsid w:val="00742099"/>
    <w:rsid w:val="0074221D"/>
    <w:rsid w:val="00744091"/>
    <w:rsid w:val="007442EA"/>
    <w:rsid w:val="00744E0F"/>
    <w:rsid w:val="0074736E"/>
    <w:rsid w:val="00747464"/>
    <w:rsid w:val="00747D6E"/>
    <w:rsid w:val="00752C0B"/>
    <w:rsid w:val="0075368B"/>
    <w:rsid w:val="0075424B"/>
    <w:rsid w:val="00756639"/>
    <w:rsid w:val="00762A15"/>
    <w:rsid w:val="00763754"/>
    <w:rsid w:val="00763C3E"/>
    <w:rsid w:val="007645D9"/>
    <w:rsid w:val="007757A5"/>
    <w:rsid w:val="00775ACD"/>
    <w:rsid w:val="00776C23"/>
    <w:rsid w:val="0078165E"/>
    <w:rsid w:val="00781CC6"/>
    <w:rsid w:val="00781DB9"/>
    <w:rsid w:val="00783AAB"/>
    <w:rsid w:val="007849A6"/>
    <w:rsid w:val="00793D15"/>
    <w:rsid w:val="0079526D"/>
    <w:rsid w:val="00796C9A"/>
    <w:rsid w:val="00796FEC"/>
    <w:rsid w:val="007A1EE6"/>
    <w:rsid w:val="007A34A5"/>
    <w:rsid w:val="007A60C6"/>
    <w:rsid w:val="007A7057"/>
    <w:rsid w:val="007B212D"/>
    <w:rsid w:val="007B2DE6"/>
    <w:rsid w:val="007B7FE8"/>
    <w:rsid w:val="007C0DD0"/>
    <w:rsid w:val="007C1F5E"/>
    <w:rsid w:val="007C2593"/>
    <w:rsid w:val="007C35C8"/>
    <w:rsid w:val="007C5851"/>
    <w:rsid w:val="007D0585"/>
    <w:rsid w:val="007D2728"/>
    <w:rsid w:val="007D295D"/>
    <w:rsid w:val="007D2A8E"/>
    <w:rsid w:val="007D3D20"/>
    <w:rsid w:val="007E1627"/>
    <w:rsid w:val="007E35CD"/>
    <w:rsid w:val="007E5DE5"/>
    <w:rsid w:val="007E62B5"/>
    <w:rsid w:val="007F077F"/>
    <w:rsid w:val="007F3933"/>
    <w:rsid w:val="007F4BA9"/>
    <w:rsid w:val="007F5C8F"/>
    <w:rsid w:val="007F5D05"/>
    <w:rsid w:val="007F6F4E"/>
    <w:rsid w:val="00800568"/>
    <w:rsid w:val="00801258"/>
    <w:rsid w:val="00802FF8"/>
    <w:rsid w:val="00803852"/>
    <w:rsid w:val="00803A87"/>
    <w:rsid w:val="008045BF"/>
    <w:rsid w:val="008064E6"/>
    <w:rsid w:val="00807E86"/>
    <w:rsid w:val="008124CE"/>
    <w:rsid w:val="00813569"/>
    <w:rsid w:val="0081501E"/>
    <w:rsid w:val="0081692E"/>
    <w:rsid w:val="008169E3"/>
    <w:rsid w:val="00817D40"/>
    <w:rsid w:val="0082477F"/>
    <w:rsid w:val="00826348"/>
    <w:rsid w:val="00835732"/>
    <w:rsid w:val="008357E9"/>
    <w:rsid w:val="0083607A"/>
    <w:rsid w:val="00837D7E"/>
    <w:rsid w:val="00842370"/>
    <w:rsid w:val="00844AFB"/>
    <w:rsid w:val="008451FD"/>
    <w:rsid w:val="00847884"/>
    <w:rsid w:val="00847958"/>
    <w:rsid w:val="00851392"/>
    <w:rsid w:val="0085161C"/>
    <w:rsid w:val="008548AE"/>
    <w:rsid w:val="00855006"/>
    <w:rsid w:val="00860A99"/>
    <w:rsid w:val="00861BC7"/>
    <w:rsid w:val="008634CB"/>
    <w:rsid w:val="008638B9"/>
    <w:rsid w:val="0086419F"/>
    <w:rsid w:val="00864217"/>
    <w:rsid w:val="00865C07"/>
    <w:rsid w:val="00871E57"/>
    <w:rsid w:val="008722A6"/>
    <w:rsid w:val="008742B2"/>
    <w:rsid w:val="00874413"/>
    <w:rsid w:val="00876175"/>
    <w:rsid w:val="00876310"/>
    <w:rsid w:val="00880DD3"/>
    <w:rsid w:val="0088271F"/>
    <w:rsid w:val="00887C5E"/>
    <w:rsid w:val="00887E2E"/>
    <w:rsid w:val="00895E3D"/>
    <w:rsid w:val="00897E13"/>
    <w:rsid w:val="008A12C8"/>
    <w:rsid w:val="008A394E"/>
    <w:rsid w:val="008A3C19"/>
    <w:rsid w:val="008A62FD"/>
    <w:rsid w:val="008A6D40"/>
    <w:rsid w:val="008B3D3F"/>
    <w:rsid w:val="008B4461"/>
    <w:rsid w:val="008B5315"/>
    <w:rsid w:val="008B70A0"/>
    <w:rsid w:val="008C2FE5"/>
    <w:rsid w:val="008C47AE"/>
    <w:rsid w:val="008D36B3"/>
    <w:rsid w:val="008D4928"/>
    <w:rsid w:val="008D6B22"/>
    <w:rsid w:val="008D7294"/>
    <w:rsid w:val="008D72D3"/>
    <w:rsid w:val="008E30C8"/>
    <w:rsid w:val="008E311D"/>
    <w:rsid w:val="008E3993"/>
    <w:rsid w:val="008E4A0D"/>
    <w:rsid w:val="008E52B5"/>
    <w:rsid w:val="008E6261"/>
    <w:rsid w:val="008F03A0"/>
    <w:rsid w:val="008F0D8C"/>
    <w:rsid w:val="008F0E89"/>
    <w:rsid w:val="008F2228"/>
    <w:rsid w:val="008F3427"/>
    <w:rsid w:val="008F5053"/>
    <w:rsid w:val="008F647A"/>
    <w:rsid w:val="0090181A"/>
    <w:rsid w:val="00902190"/>
    <w:rsid w:val="009114E8"/>
    <w:rsid w:val="00912271"/>
    <w:rsid w:val="0091278D"/>
    <w:rsid w:val="009251B2"/>
    <w:rsid w:val="00927497"/>
    <w:rsid w:val="00930CC1"/>
    <w:rsid w:val="009317A9"/>
    <w:rsid w:val="009317E6"/>
    <w:rsid w:val="00942142"/>
    <w:rsid w:val="00942913"/>
    <w:rsid w:val="0094342C"/>
    <w:rsid w:val="00946C56"/>
    <w:rsid w:val="009525E9"/>
    <w:rsid w:val="00953781"/>
    <w:rsid w:val="00954031"/>
    <w:rsid w:val="00954A26"/>
    <w:rsid w:val="009602A9"/>
    <w:rsid w:val="0096121E"/>
    <w:rsid w:val="00962613"/>
    <w:rsid w:val="00962CC0"/>
    <w:rsid w:val="00962DA0"/>
    <w:rsid w:val="00971F9B"/>
    <w:rsid w:val="00981702"/>
    <w:rsid w:val="0098275F"/>
    <w:rsid w:val="00983269"/>
    <w:rsid w:val="00992A82"/>
    <w:rsid w:val="0099420C"/>
    <w:rsid w:val="00994C68"/>
    <w:rsid w:val="009956FD"/>
    <w:rsid w:val="0099585A"/>
    <w:rsid w:val="009958F0"/>
    <w:rsid w:val="00995CAD"/>
    <w:rsid w:val="009972F5"/>
    <w:rsid w:val="009A0332"/>
    <w:rsid w:val="009A1D66"/>
    <w:rsid w:val="009A336F"/>
    <w:rsid w:val="009A49C5"/>
    <w:rsid w:val="009A4E53"/>
    <w:rsid w:val="009B0490"/>
    <w:rsid w:val="009B05F7"/>
    <w:rsid w:val="009B17E6"/>
    <w:rsid w:val="009B1D2F"/>
    <w:rsid w:val="009B246C"/>
    <w:rsid w:val="009B4DDE"/>
    <w:rsid w:val="009B6793"/>
    <w:rsid w:val="009C483C"/>
    <w:rsid w:val="009C6D32"/>
    <w:rsid w:val="009C7C2F"/>
    <w:rsid w:val="009D0AA3"/>
    <w:rsid w:val="009D51DD"/>
    <w:rsid w:val="009D5DEC"/>
    <w:rsid w:val="009E2340"/>
    <w:rsid w:val="009E2477"/>
    <w:rsid w:val="009E2564"/>
    <w:rsid w:val="009E43E9"/>
    <w:rsid w:val="009E6814"/>
    <w:rsid w:val="009F06A2"/>
    <w:rsid w:val="009F0939"/>
    <w:rsid w:val="009F0B7F"/>
    <w:rsid w:val="009F5643"/>
    <w:rsid w:val="009F655E"/>
    <w:rsid w:val="00A03A2F"/>
    <w:rsid w:val="00A05072"/>
    <w:rsid w:val="00A0510F"/>
    <w:rsid w:val="00A061C1"/>
    <w:rsid w:val="00A0784D"/>
    <w:rsid w:val="00A07A3F"/>
    <w:rsid w:val="00A12349"/>
    <w:rsid w:val="00A126A7"/>
    <w:rsid w:val="00A14D21"/>
    <w:rsid w:val="00A1571E"/>
    <w:rsid w:val="00A20183"/>
    <w:rsid w:val="00A218ED"/>
    <w:rsid w:val="00A30611"/>
    <w:rsid w:val="00A3335F"/>
    <w:rsid w:val="00A34F00"/>
    <w:rsid w:val="00A35577"/>
    <w:rsid w:val="00A36F80"/>
    <w:rsid w:val="00A37662"/>
    <w:rsid w:val="00A41497"/>
    <w:rsid w:val="00A414A7"/>
    <w:rsid w:val="00A41A0E"/>
    <w:rsid w:val="00A4422A"/>
    <w:rsid w:val="00A44E12"/>
    <w:rsid w:val="00A45564"/>
    <w:rsid w:val="00A51A5A"/>
    <w:rsid w:val="00A551EF"/>
    <w:rsid w:val="00A56C52"/>
    <w:rsid w:val="00A56CC6"/>
    <w:rsid w:val="00A575F4"/>
    <w:rsid w:val="00A60313"/>
    <w:rsid w:val="00A61F1F"/>
    <w:rsid w:val="00A62BEA"/>
    <w:rsid w:val="00A63015"/>
    <w:rsid w:val="00A63113"/>
    <w:rsid w:val="00A635E8"/>
    <w:rsid w:val="00A716EF"/>
    <w:rsid w:val="00A71876"/>
    <w:rsid w:val="00A72760"/>
    <w:rsid w:val="00A73B95"/>
    <w:rsid w:val="00A74FE0"/>
    <w:rsid w:val="00A75910"/>
    <w:rsid w:val="00A75E6D"/>
    <w:rsid w:val="00A761C3"/>
    <w:rsid w:val="00A769EB"/>
    <w:rsid w:val="00A771B3"/>
    <w:rsid w:val="00A83C9F"/>
    <w:rsid w:val="00A87599"/>
    <w:rsid w:val="00A90882"/>
    <w:rsid w:val="00A91B8F"/>
    <w:rsid w:val="00A93E51"/>
    <w:rsid w:val="00A93EFA"/>
    <w:rsid w:val="00A945E0"/>
    <w:rsid w:val="00A97CC1"/>
    <w:rsid w:val="00AA121A"/>
    <w:rsid w:val="00AA56EB"/>
    <w:rsid w:val="00AA59C7"/>
    <w:rsid w:val="00AA5B41"/>
    <w:rsid w:val="00AA71A6"/>
    <w:rsid w:val="00AB002A"/>
    <w:rsid w:val="00AB27DF"/>
    <w:rsid w:val="00AB460D"/>
    <w:rsid w:val="00AC4898"/>
    <w:rsid w:val="00AC5BFC"/>
    <w:rsid w:val="00AC6A99"/>
    <w:rsid w:val="00AD0398"/>
    <w:rsid w:val="00AD0898"/>
    <w:rsid w:val="00AD1B35"/>
    <w:rsid w:val="00AD1FFA"/>
    <w:rsid w:val="00AD2EB4"/>
    <w:rsid w:val="00AD67E3"/>
    <w:rsid w:val="00AE0C06"/>
    <w:rsid w:val="00AE0DA2"/>
    <w:rsid w:val="00AE1D50"/>
    <w:rsid w:val="00AE3940"/>
    <w:rsid w:val="00AE4097"/>
    <w:rsid w:val="00AE4218"/>
    <w:rsid w:val="00AE7326"/>
    <w:rsid w:val="00AF1BF1"/>
    <w:rsid w:val="00AF39FC"/>
    <w:rsid w:val="00AF3DA9"/>
    <w:rsid w:val="00AF4017"/>
    <w:rsid w:val="00AF78DE"/>
    <w:rsid w:val="00B00236"/>
    <w:rsid w:val="00B01749"/>
    <w:rsid w:val="00B04B9F"/>
    <w:rsid w:val="00B05B79"/>
    <w:rsid w:val="00B0623C"/>
    <w:rsid w:val="00B06B84"/>
    <w:rsid w:val="00B07C5C"/>
    <w:rsid w:val="00B10DDF"/>
    <w:rsid w:val="00B11E8E"/>
    <w:rsid w:val="00B13A91"/>
    <w:rsid w:val="00B13B74"/>
    <w:rsid w:val="00B140FD"/>
    <w:rsid w:val="00B15F5F"/>
    <w:rsid w:val="00B235CA"/>
    <w:rsid w:val="00B2575A"/>
    <w:rsid w:val="00B305A1"/>
    <w:rsid w:val="00B30885"/>
    <w:rsid w:val="00B31FDB"/>
    <w:rsid w:val="00B32541"/>
    <w:rsid w:val="00B33BE0"/>
    <w:rsid w:val="00B34276"/>
    <w:rsid w:val="00B402E5"/>
    <w:rsid w:val="00B4040B"/>
    <w:rsid w:val="00B405BC"/>
    <w:rsid w:val="00B42576"/>
    <w:rsid w:val="00B47795"/>
    <w:rsid w:val="00B47C49"/>
    <w:rsid w:val="00B63378"/>
    <w:rsid w:val="00B67B95"/>
    <w:rsid w:val="00B715CE"/>
    <w:rsid w:val="00B72014"/>
    <w:rsid w:val="00B763A9"/>
    <w:rsid w:val="00B77226"/>
    <w:rsid w:val="00B84131"/>
    <w:rsid w:val="00B84905"/>
    <w:rsid w:val="00B9085F"/>
    <w:rsid w:val="00B94D50"/>
    <w:rsid w:val="00B95690"/>
    <w:rsid w:val="00B95846"/>
    <w:rsid w:val="00B97DB7"/>
    <w:rsid w:val="00BA40E7"/>
    <w:rsid w:val="00BA5088"/>
    <w:rsid w:val="00BA6486"/>
    <w:rsid w:val="00BB43EA"/>
    <w:rsid w:val="00BB769A"/>
    <w:rsid w:val="00BC1CCE"/>
    <w:rsid w:val="00BC4C7E"/>
    <w:rsid w:val="00BC588B"/>
    <w:rsid w:val="00BD0B52"/>
    <w:rsid w:val="00BD4276"/>
    <w:rsid w:val="00BD52AA"/>
    <w:rsid w:val="00BD68B0"/>
    <w:rsid w:val="00BD77B3"/>
    <w:rsid w:val="00BE1541"/>
    <w:rsid w:val="00BE4E4E"/>
    <w:rsid w:val="00BE6A69"/>
    <w:rsid w:val="00BF0FC4"/>
    <w:rsid w:val="00BF25F3"/>
    <w:rsid w:val="00BF32EA"/>
    <w:rsid w:val="00BF7E0D"/>
    <w:rsid w:val="00C00C35"/>
    <w:rsid w:val="00C04E5C"/>
    <w:rsid w:val="00C1082E"/>
    <w:rsid w:val="00C1607F"/>
    <w:rsid w:val="00C21D60"/>
    <w:rsid w:val="00C239D4"/>
    <w:rsid w:val="00C26E4A"/>
    <w:rsid w:val="00C26FAC"/>
    <w:rsid w:val="00C30B58"/>
    <w:rsid w:val="00C32A5D"/>
    <w:rsid w:val="00C36498"/>
    <w:rsid w:val="00C36F9B"/>
    <w:rsid w:val="00C3727B"/>
    <w:rsid w:val="00C4263A"/>
    <w:rsid w:val="00C4529D"/>
    <w:rsid w:val="00C47920"/>
    <w:rsid w:val="00C50CE6"/>
    <w:rsid w:val="00C5256D"/>
    <w:rsid w:val="00C526D0"/>
    <w:rsid w:val="00C52E1C"/>
    <w:rsid w:val="00C55A4C"/>
    <w:rsid w:val="00C61C7A"/>
    <w:rsid w:val="00C6345E"/>
    <w:rsid w:val="00C63644"/>
    <w:rsid w:val="00C6449A"/>
    <w:rsid w:val="00C67739"/>
    <w:rsid w:val="00C7020F"/>
    <w:rsid w:val="00C70985"/>
    <w:rsid w:val="00C720DB"/>
    <w:rsid w:val="00C74871"/>
    <w:rsid w:val="00C75785"/>
    <w:rsid w:val="00C76565"/>
    <w:rsid w:val="00C76ADA"/>
    <w:rsid w:val="00C83408"/>
    <w:rsid w:val="00C843B4"/>
    <w:rsid w:val="00C925F6"/>
    <w:rsid w:val="00CA0F2E"/>
    <w:rsid w:val="00CA1C4F"/>
    <w:rsid w:val="00CA2C39"/>
    <w:rsid w:val="00CA3684"/>
    <w:rsid w:val="00CA59CB"/>
    <w:rsid w:val="00CB05A4"/>
    <w:rsid w:val="00CB1EAF"/>
    <w:rsid w:val="00CB2C73"/>
    <w:rsid w:val="00CC0349"/>
    <w:rsid w:val="00CC43BC"/>
    <w:rsid w:val="00CC4803"/>
    <w:rsid w:val="00CC4CF6"/>
    <w:rsid w:val="00CC550F"/>
    <w:rsid w:val="00CC5574"/>
    <w:rsid w:val="00CC5677"/>
    <w:rsid w:val="00CC67D0"/>
    <w:rsid w:val="00CC7E1F"/>
    <w:rsid w:val="00CD0E6A"/>
    <w:rsid w:val="00CD500E"/>
    <w:rsid w:val="00CD6D88"/>
    <w:rsid w:val="00CE033F"/>
    <w:rsid w:val="00CE4A62"/>
    <w:rsid w:val="00D0000E"/>
    <w:rsid w:val="00D017C3"/>
    <w:rsid w:val="00D0429B"/>
    <w:rsid w:val="00D053E6"/>
    <w:rsid w:val="00D1255A"/>
    <w:rsid w:val="00D14460"/>
    <w:rsid w:val="00D21774"/>
    <w:rsid w:val="00D22B4C"/>
    <w:rsid w:val="00D22C70"/>
    <w:rsid w:val="00D23AD0"/>
    <w:rsid w:val="00D30DC9"/>
    <w:rsid w:val="00D322B6"/>
    <w:rsid w:val="00D41FD2"/>
    <w:rsid w:val="00D4311A"/>
    <w:rsid w:val="00D44B1D"/>
    <w:rsid w:val="00D50B49"/>
    <w:rsid w:val="00D52733"/>
    <w:rsid w:val="00D528CF"/>
    <w:rsid w:val="00D563E9"/>
    <w:rsid w:val="00D572C9"/>
    <w:rsid w:val="00D57D72"/>
    <w:rsid w:val="00D629B6"/>
    <w:rsid w:val="00D6547E"/>
    <w:rsid w:val="00D70C0F"/>
    <w:rsid w:val="00D71D5E"/>
    <w:rsid w:val="00D71E6D"/>
    <w:rsid w:val="00D7351B"/>
    <w:rsid w:val="00D73ADF"/>
    <w:rsid w:val="00D7455A"/>
    <w:rsid w:val="00D74A53"/>
    <w:rsid w:val="00D7660D"/>
    <w:rsid w:val="00D7692E"/>
    <w:rsid w:val="00D77BF2"/>
    <w:rsid w:val="00D810D9"/>
    <w:rsid w:val="00D8374F"/>
    <w:rsid w:val="00D84F48"/>
    <w:rsid w:val="00D86857"/>
    <w:rsid w:val="00D92231"/>
    <w:rsid w:val="00D93B6E"/>
    <w:rsid w:val="00D95BF0"/>
    <w:rsid w:val="00D968AA"/>
    <w:rsid w:val="00D96CA0"/>
    <w:rsid w:val="00DA1590"/>
    <w:rsid w:val="00DA352D"/>
    <w:rsid w:val="00DA5046"/>
    <w:rsid w:val="00DA59D9"/>
    <w:rsid w:val="00DA5CE1"/>
    <w:rsid w:val="00DB5684"/>
    <w:rsid w:val="00DB5735"/>
    <w:rsid w:val="00DB6452"/>
    <w:rsid w:val="00DC5FB0"/>
    <w:rsid w:val="00DC7289"/>
    <w:rsid w:val="00DD188F"/>
    <w:rsid w:val="00DD1D5A"/>
    <w:rsid w:val="00DD70BC"/>
    <w:rsid w:val="00DE7852"/>
    <w:rsid w:val="00DE7EAE"/>
    <w:rsid w:val="00DF1910"/>
    <w:rsid w:val="00DF3074"/>
    <w:rsid w:val="00DF58E9"/>
    <w:rsid w:val="00DF62D5"/>
    <w:rsid w:val="00DF637D"/>
    <w:rsid w:val="00E01886"/>
    <w:rsid w:val="00E0263A"/>
    <w:rsid w:val="00E03C66"/>
    <w:rsid w:val="00E04DF4"/>
    <w:rsid w:val="00E0684B"/>
    <w:rsid w:val="00E06AA9"/>
    <w:rsid w:val="00E07558"/>
    <w:rsid w:val="00E119F7"/>
    <w:rsid w:val="00E1434A"/>
    <w:rsid w:val="00E14594"/>
    <w:rsid w:val="00E170C6"/>
    <w:rsid w:val="00E20A2D"/>
    <w:rsid w:val="00E24635"/>
    <w:rsid w:val="00E24814"/>
    <w:rsid w:val="00E251DF"/>
    <w:rsid w:val="00E30827"/>
    <w:rsid w:val="00E32868"/>
    <w:rsid w:val="00E32988"/>
    <w:rsid w:val="00E371C4"/>
    <w:rsid w:val="00E42344"/>
    <w:rsid w:val="00E43F76"/>
    <w:rsid w:val="00E44A5E"/>
    <w:rsid w:val="00E45566"/>
    <w:rsid w:val="00E457FA"/>
    <w:rsid w:val="00E472E4"/>
    <w:rsid w:val="00E47E8E"/>
    <w:rsid w:val="00E53AAA"/>
    <w:rsid w:val="00E645AE"/>
    <w:rsid w:val="00E70F49"/>
    <w:rsid w:val="00E7252C"/>
    <w:rsid w:val="00E74A46"/>
    <w:rsid w:val="00E74CD4"/>
    <w:rsid w:val="00E762B9"/>
    <w:rsid w:val="00E80F78"/>
    <w:rsid w:val="00E818CA"/>
    <w:rsid w:val="00E85231"/>
    <w:rsid w:val="00E8715B"/>
    <w:rsid w:val="00E92F15"/>
    <w:rsid w:val="00E931CE"/>
    <w:rsid w:val="00E952CB"/>
    <w:rsid w:val="00EA097F"/>
    <w:rsid w:val="00EA0BE4"/>
    <w:rsid w:val="00EA3E8D"/>
    <w:rsid w:val="00EB1E31"/>
    <w:rsid w:val="00EB5648"/>
    <w:rsid w:val="00EC17E4"/>
    <w:rsid w:val="00EC52F3"/>
    <w:rsid w:val="00EC67C0"/>
    <w:rsid w:val="00ED0A44"/>
    <w:rsid w:val="00ED0FFC"/>
    <w:rsid w:val="00ED2A91"/>
    <w:rsid w:val="00ED36BD"/>
    <w:rsid w:val="00ED47CA"/>
    <w:rsid w:val="00EE0CB9"/>
    <w:rsid w:val="00EE52F2"/>
    <w:rsid w:val="00EE72E1"/>
    <w:rsid w:val="00EE7726"/>
    <w:rsid w:val="00EF14D7"/>
    <w:rsid w:val="00EF1541"/>
    <w:rsid w:val="00EF453F"/>
    <w:rsid w:val="00EF4E3E"/>
    <w:rsid w:val="00EF57C1"/>
    <w:rsid w:val="00EF6E13"/>
    <w:rsid w:val="00F01666"/>
    <w:rsid w:val="00F02417"/>
    <w:rsid w:val="00F0444B"/>
    <w:rsid w:val="00F04557"/>
    <w:rsid w:val="00F05FD0"/>
    <w:rsid w:val="00F063CA"/>
    <w:rsid w:val="00F067CF"/>
    <w:rsid w:val="00F06FC7"/>
    <w:rsid w:val="00F104B8"/>
    <w:rsid w:val="00F11D41"/>
    <w:rsid w:val="00F1313F"/>
    <w:rsid w:val="00F165D1"/>
    <w:rsid w:val="00F17971"/>
    <w:rsid w:val="00F20F84"/>
    <w:rsid w:val="00F22907"/>
    <w:rsid w:val="00F236CD"/>
    <w:rsid w:val="00F26367"/>
    <w:rsid w:val="00F26D9B"/>
    <w:rsid w:val="00F26DF1"/>
    <w:rsid w:val="00F32ADA"/>
    <w:rsid w:val="00F35299"/>
    <w:rsid w:val="00F40224"/>
    <w:rsid w:val="00F414A3"/>
    <w:rsid w:val="00F4155E"/>
    <w:rsid w:val="00F424DE"/>
    <w:rsid w:val="00F439C7"/>
    <w:rsid w:val="00F45B66"/>
    <w:rsid w:val="00F45E7A"/>
    <w:rsid w:val="00F512E8"/>
    <w:rsid w:val="00F51309"/>
    <w:rsid w:val="00F54BA3"/>
    <w:rsid w:val="00F56090"/>
    <w:rsid w:val="00F57C32"/>
    <w:rsid w:val="00F60810"/>
    <w:rsid w:val="00F62A70"/>
    <w:rsid w:val="00F70C00"/>
    <w:rsid w:val="00F7233C"/>
    <w:rsid w:val="00F732B8"/>
    <w:rsid w:val="00F748A8"/>
    <w:rsid w:val="00F76B06"/>
    <w:rsid w:val="00F76C29"/>
    <w:rsid w:val="00F80BF8"/>
    <w:rsid w:val="00F864B0"/>
    <w:rsid w:val="00F92A71"/>
    <w:rsid w:val="00F94A7B"/>
    <w:rsid w:val="00F96BAF"/>
    <w:rsid w:val="00F9742D"/>
    <w:rsid w:val="00FA1FCD"/>
    <w:rsid w:val="00FA21A1"/>
    <w:rsid w:val="00FA21E6"/>
    <w:rsid w:val="00FA5187"/>
    <w:rsid w:val="00FA5321"/>
    <w:rsid w:val="00FB058A"/>
    <w:rsid w:val="00FB2D5C"/>
    <w:rsid w:val="00FB3DA9"/>
    <w:rsid w:val="00FB4CA6"/>
    <w:rsid w:val="00FB7D49"/>
    <w:rsid w:val="00FC0B9F"/>
    <w:rsid w:val="00FC1A74"/>
    <w:rsid w:val="00FC36E2"/>
    <w:rsid w:val="00FC3CDB"/>
    <w:rsid w:val="00FC56A9"/>
    <w:rsid w:val="00FC6438"/>
    <w:rsid w:val="00FC6836"/>
    <w:rsid w:val="00FD04E5"/>
    <w:rsid w:val="00FD07C6"/>
    <w:rsid w:val="00FD1C2E"/>
    <w:rsid w:val="00FD2CD9"/>
    <w:rsid w:val="00FE5025"/>
    <w:rsid w:val="00FE50DF"/>
    <w:rsid w:val="00FF2D58"/>
    <w:rsid w:val="00FF45CB"/>
    <w:rsid w:val="00FF5392"/>
    <w:rsid w:val="00FF5C15"/>
    <w:rsid w:val="00FF74A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7A183"/>
  <w15:chartTrackingRefBased/>
  <w15:docId w15:val="{5BFBC0A6-F0DA-4CC3-81E7-887310E15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87FD2"/>
    <w:pPr>
      <w:spacing w:line="360" w:lineRule="auto"/>
      <w:jc w:val="both"/>
    </w:pPr>
    <w:rPr>
      <w:rFonts w:ascii="Times New Roman" w:hAnsi="Times New Roman"/>
      <w:sz w:val="24"/>
    </w:rPr>
  </w:style>
  <w:style w:type="paragraph" w:styleId="Nadpis1">
    <w:name w:val="heading 1"/>
    <w:basedOn w:val="Normlny"/>
    <w:next w:val="Normlny"/>
    <w:link w:val="Nadpis1Char"/>
    <w:uiPriority w:val="9"/>
    <w:qFormat/>
    <w:rsid w:val="00387FD2"/>
    <w:pPr>
      <w:keepNext/>
      <w:keepLines/>
      <w:numPr>
        <w:numId w:val="19"/>
      </w:numPr>
      <w:spacing w:before="240" w:after="120"/>
      <w:outlineLvl w:val="0"/>
    </w:pPr>
    <w:rPr>
      <w:rFonts w:eastAsiaTheme="majorEastAsia" w:cstheme="majorBidi"/>
      <w:b/>
      <w:color w:val="000000" w:themeColor="text1"/>
      <w:sz w:val="36"/>
      <w:szCs w:val="32"/>
    </w:rPr>
  </w:style>
  <w:style w:type="paragraph" w:styleId="Nadpis2">
    <w:name w:val="heading 2"/>
    <w:basedOn w:val="Normlny"/>
    <w:next w:val="Normlny"/>
    <w:link w:val="Nadpis2Char"/>
    <w:uiPriority w:val="9"/>
    <w:unhideWhenUsed/>
    <w:qFormat/>
    <w:rsid w:val="00387FD2"/>
    <w:pPr>
      <w:keepNext/>
      <w:keepLines/>
      <w:numPr>
        <w:ilvl w:val="1"/>
        <w:numId w:val="19"/>
      </w:numPr>
      <w:spacing w:before="240" w:after="120"/>
      <w:outlineLvl w:val="1"/>
    </w:pPr>
    <w:rPr>
      <w:rFonts w:eastAsiaTheme="majorEastAsia" w:cstheme="majorBidi"/>
      <w:b/>
      <w:sz w:val="32"/>
      <w:szCs w:val="26"/>
    </w:rPr>
  </w:style>
  <w:style w:type="paragraph" w:styleId="Nadpis3">
    <w:name w:val="heading 3"/>
    <w:basedOn w:val="Normlny"/>
    <w:next w:val="Normlny"/>
    <w:link w:val="Nadpis3Char"/>
    <w:uiPriority w:val="9"/>
    <w:unhideWhenUsed/>
    <w:qFormat/>
    <w:rsid w:val="00387FD2"/>
    <w:pPr>
      <w:keepNext/>
      <w:keepLines/>
      <w:numPr>
        <w:ilvl w:val="2"/>
        <w:numId w:val="19"/>
      </w:numPr>
      <w:spacing w:before="240" w:after="120"/>
      <w:outlineLvl w:val="2"/>
    </w:pPr>
    <w:rPr>
      <w:rFonts w:eastAsiaTheme="majorEastAsia" w:cstheme="majorBidi"/>
      <w:b/>
      <w:sz w:val="28"/>
      <w:szCs w:val="24"/>
    </w:rPr>
  </w:style>
  <w:style w:type="paragraph" w:styleId="Nadpis4">
    <w:name w:val="heading 4"/>
    <w:basedOn w:val="Normlny"/>
    <w:next w:val="Normlny"/>
    <w:link w:val="Nadpis4Char"/>
    <w:uiPriority w:val="9"/>
    <w:unhideWhenUsed/>
    <w:rsid w:val="0037515B"/>
    <w:pPr>
      <w:keepNext/>
      <w:keepLines/>
      <w:numPr>
        <w:ilvl w:val="3"/>
        <w:numId w:val="19"/>
      </w:numPr>
      <w:spacing w:before="40" w:after="80"/>
      <w:outlineLvl w:val="3"/>
    </w:pPr>
    <w:rPr>
      <w:rFonts w:eastAsiaTheme="majorEastAsia" w:cstheme="majorBidi"/>
      <w:i/>
      <w:iCs/>
      <w:color w:val="2F5496" w:themeColor="accent1" w:themeShade="BF"/>
      <w:sz w:val="26"/>
    </w:rPr>
  </w:style>
  <w:style w:type="paragraph" w:styleId="Nadpis5">
    <w:name w:val="heading 5"/>
    <w:basedOn w:val="Normlny"/>
    <w:next w:val="Normlny"/>
    <w:link w:val="Nadpis5Char"/>
    <w:uiPriority w:val="9"/>
    <w:unhideWhenUsed/>
    <w:rsid w:val="001E0A03"/>
    <w:pPr>
      <w:keepNext/>
      <w:keepLines/>
      <w:numPr>
        <w:ilvl w:val="4"/>
        <w:numId w:val="19"/>
      </w:numPr>
      <w:spacing w:before="40" w:after="80"/>
      <w:outlineLvl w:val="4"/>
    </w:pPr>
    <w:rPr>
      <w:rFonts w:ascii="Courier New" w:eastAsiaTheme="majorEastAsia" w:hAnsi="Courier New" w:cstheme="majorBidi"/>
      <w:color w:val="2F5496" w:themeColor="accent1" w:themeShade="BF"/>
      <w:sz w:val="26"/>
    </w:rPr>
  </w:style>
  <w:style w:type="paragraph" w:styleId="Nadpis6">
    <w:name w:val="heading 6"/>
    <w:basedOn w:val="Normlny"/>
    <w:next w:val="Normlny"/>
    <w:link w:val="Nadpis6Char"/>
    <w:uiPriority w:val="9"/>
    <w:unhideWhenUsed/>
    <w:rsid w:val="001E0A03"/>
    <w:pPr>
      <w:keepNext/>
      <w:keepLines/>
      <w:numPr>
        <w:ilvl w:val="5"/>
        <w:numId w:val="19"/>
      </w:numPr>
      <w:spacing w:before="40" w:after="80"/>
      <w:outlineLvl w:val="5"/>
    </w:pPr>
    <w:rPr>
      <w:rFonts w:ascii="Courier New" w:eastAsiaTheme="majorEastAsia" w:hAnsi="Courier New" w:cstheme="majorBidi"/>
      <w:color w:val="1F3763" w:themeColor="accent1" w:themeShade="7F"/>
      <w:sz w:val="26"/>
    </w:rPr>
  </w:style>
  <w:style w:type="paragraph" w:styleId="Nadpis7">
    <w:name w:val="heading 7"/>
    <w:basedOn w:val="Normlny"/>
    <w:next w:val="Normlny"/>
    <w:link w:val="Nadpis7Char"/>
    <w:uiPriority w:val="9"/>
    <w:semiHidden/>
    <w:unhideWhenUsed/>
    <w:rsid w:val="00BF32EA"/>
    <w:pPr>
      <w:keepNext/>
      <w:keepLines/>
      <w:numPr>
        <w:ilvl w:val="6"/>
        <w:numId w:val="19"/>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y"/>
    <w:next w:val="Normlny"/>
    <w:link w:val="Nadpis8Char"/>
    <w:uiPriority w:val="9"/>
    <w:semiHidden/>
    <w:unhideWhenUsed/>
    <w:qFormat/>
    <w:rsid w:val="00BF32EA"/>
    <w:pPr>
      <w:keepNext/>
      <w:keepLines/>
      <w:numPr>
        <w:ilvl w:val="7"/>
        <w:numId w:val="19"/>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y"/>
    <w:next w:val="Normlny"/>
    <w:link w:val="Nadpis9Char"/>
    <w:uiPriority w:val="9"/>
    <w:semiHidden/>
    <w:unhideWhenUsed/>
    <w:qFormat/>
    <w:rsid w:val="00BF32EA"/>
    <w:pPr>
      <w:keepNext/>
      <w:keepLines/>
      <w:numPr>
        <w:ilvl w:val="8"/>
        <w:numId w:val="1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2Char">
    <w:name w:val="Nadpis 2 Char"/>
    <w:basedOn w:val="Predvolenpsmoodseku"/>
    <w:link w:val="Nadpis2"/>
    <w:uiPriority w:val="9"/>
    <w:rsid w:val="00387FD2"/>
    <w:rPr>
      <w:rFonts w:ascii="Times New Roman" w:eastAsiaTheme="majorEastAsia" w:hAnsi="Times New Roman" w:cstheme="majorBidi"/>
      <w:b/>
      <w:sz w:val="32"/>
      <w:szCs w:val="26"/>
    </w:rPr>
  </w:style>
  <w:style w:type="character" w:customStyle="1" w:styleId="Nadpis3Char">
    <w:name w:val="Nadpis 3 Char"/>
    <w:basedOn w:val="Predvolenpsmoodseku"/>
    <w:link w:val="Nadpis3"/>
    <w:uiPriority w:val="9"/>
    <w:rsid w:val="00387FD2"/>
    <w:rPr>
      <w:rFonts w:ascii="Times New Roman" w:eastAsiaTheme="majorEastAsia" w:hAnsi="Times New Roman" w:cstheme="majorBidi"/>
      <w:b/>
      <w:sz w:val="28"/>
      <w:szCs w:val="24"/>
    </w:rPr>
  </w:style>
  <w:style w:type="table" w:styleId="Mriekatabuky">
    <w:name w:val="Table Grid"/>
    <w:basedOn w:val="Normlnatabuka"/>
    <w:uiPriority w:val="39"/>
    <w:rsid w:val="008F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ekzoznamu">
    <w:name w:val="List Paragraph"/>
    <w:basedOn w:val="Normlny"/>
    <w:uiPriority w:val="34"/>
    <w:qFormat/>
    <w:rsid w:val="008F5053"/>
    <w:pPr>
      <w:ind w:left="720"/>
      <w:contextualSpacing/>
    </w:pPr>
  </w:style>
  <w:style w:type="paragraph" w:customStyle="1" w:styleId="Default">
    <w:name w:val="Default"/>
    <w:rsid w:val="005D6AC8"/>
    <w:pPr>
      <w:autoSpaceDE w:val="0"/>
      <w:autoSpaceDN w:val="0"/>
      <w:adjustRightInd w:val="0"/>
      <w:spacing w:after="0" w:line="240" w:lineRule="auto"/>
    </w:pPr>
    <w:rPr>
      <w:rFonts w:ascii="Arial" w:hAnsi="Arial" w:cs="Arial"/>
      <w:color w:val="000000"/>
      <w:sz w:val="24"/>
      <w:szCs w:val="24"/>
    </w:rPr>
  </w:style>
  <w:style w:type="character" w:customStyle="1" w:styleId="Nadpis1Char">
    <w:name w:val="Nadpis 1 Char"/>
    <w:basedOn w:val="Predvolenpsmoodseku"/>
    <w:link w:val="Nadpis1"/>
    <w:uiPriority w:val="9"/>
    <w:rsid w:val="00387FD2"/>
    <w:rPr>
      <w:rFonts w:ascii="Times New Roman" w:eastAsiaTheme="majorEastAsia" w:hAnsi="Times New Roman" w:cstheme="majorBidi"/>
      <w:b/>
      <w:color w:val="000000" w:themeColor="text1"/>
      <w:sz w:val="36"/>
      <w:szCs w:val="32"/>
    </w:rPr>
  </w:style>
  <w:style w:type="character" w:customStyle="1" w:styleId="Nadpis4Char">
    <w:name w:val="Nadpis 4 Char"/>
    <w:basedOn w:val="Predvolenpsmoodseku"/>
    <w:link w:val="Nadpis4"/>
    <w:uiPriority w:val="9"/>
    <w:rsid w:val="0037515B"/>
    <w:rPr>
      <w:rFonts w:ascii="Times New Roman" w:eastAsiaTheme="majorEastAsia" w:hAnsi="Times New Roman" w:cstheme="majorBidi"/>
      <w:i/>
      <w:iCs/>
      <w:color w:val="2F5496" w:themeColor="accent1" w:themeShade="BF"/>
      <w:sz w:val="26"/>
    </w:rPr>
  </w:style>
  <w:style w:type="character" w:customStyle="1" w:styleId="Nadpis5Char">
    <w:name w:val="Nadpis 5 Char"/>
    <w:basedOn w:val="Predvolenpsmoodseku"/>
    <w:link w:val="Nadpis5"/>
    <w:uiPriority w:val="9"/>
    <w:rsid w:val="001E0A03"/>
    <w:rPr>
      <w:rFonts w:ascii="Courier New" w:eastAsiaTheme="majorEastAsia" w:hAnsi="Courier New" w:cstheme="majorBidi"/>
      <w:color w:val="2F5496" w:themeColor="accent1" w:themeShade="BF"/>
      <w:sz w:val="26"/>
    </w:rPr>
  </w:style>
  <w:style w:type="character" w:customStyle="1" w:styleId="Nadpis6Char">
    <w:name w:val="Nadpis 6 Char"/>
    <w:basedOn w:val="Predvolenpsmoodseku"/>
    <w:link w:val="Nadpis6"/>
    <w:uiPriority w:val="9"/>
    <w:rsid w:val="001E0A03"/>
    <w:rPr>
      <w:rFonts w:ascii="Courier New" w:eastAsiaTheme="majorEastAsia" w:hAnsi="Courier New" w:cstheme="majorBidi"/>
      <w:color w:val="1F3763" w:themeColor="accent1" w:themeShade="7F"/>
      <w:sz w:val="26"/>
    </w:rPr>
  </w:style>
  <w:style w:type="paragraph" w:styleId="Hlavikaobsahu">
    <w:name w:val="TOC Heading"/>
    <w:basedOn w:val="Nadpis1"/>
    <w:next w:val="Normlny"/>
    <w:uiPriority w:val="39"/>
    <w:unhideWhenUsed/>
    <w:qFormat/>
    <w:rsid w:val="00CA3684"/>
    <w:pPr>
      <w:outlineLvl w:val="9"/>
    </w:pPr>
    <w:rPr>
      <w:lang w:eastAsia="sk-SK"/>
    </w:rPr>
  </w:style>
  <w:style w:type="paragraph" w:styleId="Obsah1">
    <w:name w:val="toc 1"/>
    <w:basedOn w:val="Normlny"/>
    <w:next w:val="Normlny"/>
    <w:autoRedefine/>
    <w:uiPriority w:val="39"/>
    <w:unhideWhenUsed/>
    <w:qFormat/>
    <w:rsid w:val="003410B1"/>
    <w:pPr>
      <w:tabs>
        <w:tab w:val="left" w:pos="567"/>
        <w:tab w:val="right" w:leader="dot" w:pos="9062"/>
      </w:tabs>
      <w:spacing w:after="120"/>
      <w:ind w:firstLine="284"/>
      <w:jc w:val="left"/>
    </w:pPr>
    <w:rPr>
      <w:bCs/>
      <w:noProof/>
    </w:rPr>
  </w:style>
  <w:style w:type="paragraph" w:styleId="Obsah2">
    <w:name w:val="toc 2"/>
    <w:basedOn w:val="Normlny"/>
    <w:next w:val="Normlny"/>
    <w:autoRedefine/>
    <w:uiPriority w:val="39"/>
    <w:unhideWhenUsed/>
    <w:rsid w:val="003410B1"/>
    <w:pPr>
      <w:tabs>
        <w:tab w:val="left" w:pos="851"/>
        <w:tab w:val="right" w:leader="dot" w:pos="9062"/>
      </w:tabs>
      <w:spacing w:after="100"/>
      <w:ind w:left="220" w:firstLine="206"/>
    </w:pPr>
  </w:style>
  <w:style w:type="paragraph" w:styleId="Obsah3">
    <w:name w:val="toc 3"/>
    <w:basedOn w:val="Normlny"/>
    <w:next w:val="Normlny"/>
    <w:autoRedefine/>
    <w:uiPriority w:val="39"/>
    <w:unhideWhenUsed/>
    <w:rsid w:val="003410B1"/>
    <w:pPr>
      <w:tabs>
        <w:tab w:val="left" w:pos="1134"/>
        <w:tab w:val="right" w:leader="dot" w:pos="9062"/>
      </w:tabs>
      <w:spacing w:after="100"/>
      <w:ind w:left="440" w:firstLine="127"/>
    </w:pPr>
  </w:style>
  <w:style w:type="character" w:styleId="Hypertextovprepojenie">
    <w:name w:val="Hyperlink"/>
    <w:basedOn w:val="Predvolenpsmoodseku"/>
    <w:uiPriority w:val="99"/>
    <w:unhideWhenUsed/>
    <w:rsid w:val="00CA3684"/>
    <w:rPr>
      <w:color w:val="0563C1" w:themeColor="hyperlink"/>
      <w:u w:val="single"/>
    </w:rPr>
  </w:style>
  <w:style w:type="paragraph" w:styleId="Bezriadkovania">
    <w:name w:val="No Spacing"/>
    <w:link w:val="BezriadkovaniaChar"/>
    <w:uiPriority w:val="1"/>
    <w:qFormat/>
    <w:rsid w:val="00CD500E"/>
    <w:pPr>
      <w:spacing w:after="0" w:line="240" w:lineRule="auto"/>
    </w:pPr>
  </w:style>
  <w:style w:type="paragraph" w:styleId="Hlavika">
    <w:name w:val="header"/>
    <w:basedOn w:val="Normlny"/>
    <w:link w:val="HlavikaChar"/>
    <w:uiPriority w:val="99"/>
    <w:unhideWhenUsed/>
    <w:rsid w:val="00271FE8"/>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271FE8"/>
  </w:style>
  <w:style w:type="paragraph" w:styleId="Pta">
    <w:name w:val="footer"/>
    <w:basedOn w:val="Normlny"/>
    <w:link w:val="PtaChar"/>
    <w:uiPriority w:val="99"/>
    <w:unhideWhenUsed/>
    <w:rsid w:val="00271FE8"/>
    <w:pPr>
      <w:tabs>
        <w:tab w:val="center" w:pos="4536"/>
        <w:tab w:val="right" w:pos="9072"/>
      </w:tabs>
      <w:spacing w:after="0" w:line="240" w:lineRule="auto"/>
    </w:pPr>
  </w:style>
  <w:style w:type="character" w:customStyle="1" w:styleId="PtaChar">
    <w:name w:val="Päta Char"/>
    <w:basedOn w:val="Predvolenpsmoodseku"/>
    <w:link w:val="Pta"/>
    <w:uiPriority w:val="99"/>
    <w:rsid w:val="00271FE8"/>
  </w:style>
  <w:style w:type="table" w:styleId="Tabukasmriekou5tmavzvraznenie1">
    <w:name w:val="Grid Table 5 Dark Accent 1"/>
    <w:basedOn w:val="Normlnatabuka"/>
    <w:uiPriority w:val="50"/>
    <w:rsid w:val="007171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BezriadkovaniaChar">
    <w:name w:val="Bez riadkovania Char"/>
    <w:basedOn w:val="Predvolenpsmoodseku"/>
    <w:link w:val="Bezriadkovania"/>
    <w:uiPriority w:val="1"/>
    <w:rsid w:val="00F0444B"/>
  </w:style>
  <w:style w:type="character" w:customStyle="1" w:styleId="Nadpis7Char">
    <w:name w:val="Nadpis 7 Char"/>
    <w:basedOn w:val="Predvolenpsmoodseku"/>
    <w:link w:val="Nadpis7"/>
    <w:uiPriority w:val="9"/>
    <w:semiHidden/>
    <w:rsid w:val="00BF32EA"/>
    <w:rPr>
      <w:rFonts w:asciiTheme="majorHAnsi" w:eastAsiaTheme="majorEastAsia" w:hAnsiTheme="majorHAnsi" w:cstheme="majorBidi"/>
      <w:i/>
      <w:iCs/>
      <w:color w:val="1F3763" w:themeColor="accent1" w:themeShade="7F"/>
    </w:rPr>
  </w:style>
  <w:style w:type="character" w:customStyle="1" w:styleId="Nadpis8Char">
    <w:name w:val="Nadpis 8 Char"/>
    <w:basedOn w:val="Predvolenpsmoodseku"/>
    <w:link w:val="Nadpis8"/>
    <w:uiPriority w:val="9"/>
    <w:semiHidden/>
    <w:rsid w:val="00BF32EA"/>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Predvolenpsmoodseku"/>
    <w:link w:val="Nadpis9"/>
    <w:uiPriority w:val="9"/>
    <w:semiHidden/>
    <w:rsid w:val="00BF32EA"/>
    <w:rPr>
      <w:rFonts w:asciiTheme="majorHAnsi" w:eastAsiaTheme="majorEastAsia" w:hAnsiTheme="majorHAnsi" w:cstheme="majorBidi"/>
      <w:i/>
      <w:iCs/>
      <w:color w:val="272727" w:themeColor="text1" w:themeTint="D8"/>
      <w:sz w:val="21"/>
      <w:szCs w:val="21"/>
    </w:rPr>
  </w:style>
  <w:style w:type="character" w:styleId="Nevyrieenzmienka">
    <w:name w:val="Unresolved Mention"/>
    <w:basedOn w:val="Predvolenpsmoodseku"/>
    <w:uiPriority w:val="99"/>
    <w:semiHidden/>
    <w:unhideWhenUsed/>
    <w:rsid w:val="00F74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22750">
      <w:bodyDiv w:val="1"/>
      <w:marLeft w:val="0"/>
      <w:marRight w:val="0"/>
      <w:marTop w:val="0"/>
      <w:marBottom w:val="0"/>
      <w:divBdr>
        <w:top w:val="none" w:sz="0" w:space="0" w:color="auto"/>
        <w:left w:val="none" w:sz="0" w:space="0" w:color="auto"/>
        <w:bottom w:val="none" w:sz="0" w:space="0" w:color="auto"/>
        <w:right w:val="none" w:sz="0" w:space="0" w:color="auto"/>
      </w:divBdr>
    </w:div>
    <w:div w:id="586967253">
      <w:bodyDiv w:val="1"/>
      <w:marLeft w:val="0"/>
      <w:marRight w:val="0"/>
      <w:marTop w:val="0"/>
      <w:marBottom w:val="0"/>
      <w:divBdr>
        <w:top w:val="none" w:sz="0" w:space="0" w:color="auto"/>
        <w:left w:val="none" w:sz="0" w:space="0" w:color="auto"/>
        <w:bottom w:val="none" w:sz="0" w:space="0" w:color="auto"/>
        <w:right w:val="none" w:sz="0" w:space="0" w:color="auto"/>
      </w:divBdr>
    </w:div>
    <w:div w:id="1569531929">
      <w:bodyDiv w:val="1"/>
      <w:marLeft w:val="0"/>
      <w:marRight w:val="0"/>
      <w:marTop w:val="0"/>
      <w:marBottom w:val="0"/>
      <w:divBdr>
        <w:top w:val="none" w:sz="0" w:space="0" w:color="auto"/>
        <w:left w:val="none" w:sz="0" w:space="0" w:color="auto"/>
        <w:bottom w:val="none" w:sz="0" w:space="0" w:color="auto"/>
        <w:right w:val="none" w:sz="0" w:space="0" w:color="auto"/>
      </w:divBdr>
    </w:div>
    <w:div w:id="1902642035">
      <w:bodyDiv w:val="1"/>
      <w:marLeft w:val="0"/>
      <w:marRight w:val="0"/>
      <w:marTop w:val="0"/>
      <w:marBottom w:val="0"/>
      <w:divBdr>
        <w:top w:val="none" w:sz="0" w:space="0" w:color="auto"/>
        <w:left w:val="none" w:sz="0" w:space="0" w:color="auto"/>
        <w:bottom w:val="none" w:sz="0" w:space="0" w:color="auto"/>
        <w:right w:val="none" w:sz="0" w:space="0" w:color="auto"/>
      </w:divBdr>
    </w:div>
    <w:div w:id="211316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parxsystems.com/resources/tutorials/archimat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h&#250;t\OneDrive\Dokumenty\Vlastn&#233;%20&#353;abl&#243;ny%20bal&#237;ka%20Office\BEST_WORD_SABLONA_FOR_FIIT.dotx"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53BB2-39A4-4945-A9DA-B0512F371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BEST_WORD_SABLONA_FOR_FIIT.dotx</Template>
  <TotalTime>517</TotalTime>
  <Pages>32</Pages>
  <Words>6847</Words>
  <Characters>39030</Characters>
  <Application>Microsoft Office Word</Application>
  <DocSecurity>0</DocSecurity>
  <Lines>325</Lines>
  <Paragraphs>91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45786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Kohút</dc:creator>
  <cp:keywords/>
  <dc:description/>
  <cp:lastModifiedBy>Samuel Kohút</cp:lastModifiedBy>
  <cp:revision>164</cp:revision>
  <cp:lastPrinted>2025-11-30T16:30:00Z</cp:lastPrinted>
  <dcterms:created xsi:type="dcterms:W3CDTF">2025-11-30T12:23:00Z</dcterms:created>
  <dcterms:modified xsi:type="dcterms:W3CDTF">2025-11-30T21:01:00Z</dcterms:modified>
</cp:coreProperties>
</file>